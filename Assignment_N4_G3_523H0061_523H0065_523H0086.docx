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23C82" w14:textId="14F5E8D5" w:rsidR="009D0065" w:rsidRPr="00E357F4" w:rsidRDefault="00B12870" w:rsidP="009D0065">
      <w:pPr>
        <w:spacing w:before="91"/>
        <w:ind w:left="540" w:right="550"/>
        <w:jc w:val="center"/>
        <w:rPr>
          <w:sz w:val="28"/>
          <w:szCs w:val="28"/>
          <w:lang w:val="vi-VN"/>
        </w:rPr>
      </w:pPr>
      <w:bookmarkStart w:id="0" w:name="_Hlk36280688"/>
      <w:r>
        <w:rPr>
          <w:sz w:val="28"/>
          <w:szCs w:val="28"/>
        </w:rPr>
        <w:t>VIETNAM GENERAL CONFEDERATION OF LABOR</w:t>
      </w:r>
    </w:p>
    <w:p w14:paraId="69A802F1" w14:textId="4F40929F" w:rsidR="009D0065" w:rsidRPr="00E357F4" w:rsidRDefault="00B12870" w:rsidP="009D0065">
      <w:pPr>
        <w:spacing w:before="3"/>
        <w:ind w:left="540" w:right="550"/>
        <w:jc w:val="center"/>
        <w:rPr>
          <w:sz w:val="28"/>
          <w:szCs w:val="28"/>
          <w:lang w:val="vi-VN"/>
        </w:rPr>
      </w:pPr>
      <w:r>
        <w:rPr>
          <w:b/>
          <w:sz w:val="28"/>
          <w:szCs w:val="28"/>
        </w:rPr>
        <w:t>TON DUC THANG UNIVERSITY</w:t>
      </w:r>
    </w:p>
    <w:p w14:paraId="6D85CED6" w14:textId="266A3C1D" w:rsidR="009D0065" w:rsidRPr="00E4270A" w:rsidRDefault="00B12870" w:rsidP="009D0065">
      <w:pPr>
        <w:spacing w:before="4"/>
        <w:ind w:left="540" w:right="550"/>
        <w:jc w:val="center"/>
        <w:rPr>
          <w:sz w:val="28"/>
          <w:szCs w:val="28"/>
          <w:lang w:val="vi-VN"/>
        </w:rPr>
      </w:pPr>
      <w:r>
        <w:rPr>
          <w:b/>
          <w:sz w:val="28"/>
          <w:szCs w:val="28"/>
        </w:rPr>
        <w:t>FACULTY OF INFORMATION TECHNOLOGY</w:t>
      </w:r>
    </w:p>
    <w:p w14:paraId="415CC82D" w14:textId="77777777" w:rsidR="009D0065" w:rsidRPr="00E357F4" w:rsidRDefault="009D0065" w:rsidP="009D0065">
      <w:pPr>
        <w:pStyle w:val="BodyText"/>
        <w:spacing w:before="7"/>
        <w:jc w:val="center"/>
        <w:rPr>
          <w:sz w:val="19"/>
          <w:lang w:val="vi-VN"/>
        </w:rPr>
      </w:pPr>
    </w:p>
    <w:p w14:paraId="1F78377F" w14:textId="77777777" w:rsidR="009D0065" w:rsidRPr="00E357F4" w:rsidRDefault="00B127A5" w:rsidP="009D0065">
      <w:pPr>
        <w:pStyle w:val="BodyText"/>
        <w:rPr>
          <w:sz w:val="28"/>
          <w:lang w:val="vi-VN"/>
        </w:rPr>
      </w:pPr>
      <w:r w:rsidRPr="00E357F4">
        <w:rPr>
          <w:noProof/>
          <w:lang w:val="en-US"/>
        </w:rPr>
        <w:drawing>
          <wp:anchor distT="0" distB="0" distL="114300" distR="114300" simplePos="0" relativeHeight="251658240" behindDoc="0" locked="0" layoutInCell="1" allowOverlap="1" wp14:anchorId="20C81FB1" wp14:editId="38747A4E">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F5D21C" w14:textId="77777777" w:rsidR="009D0065" w:rsidRPr="00E357F4" w:rsidRDefault="009D0065" w:rsidP="009D0065">
      <w:pPr>
        <w:pStyle w:val="BodyText"/>
        <w:rPr>
          <w:sz w:val="28"/>
          <w:lang w:val="vi-VN"/>
        </w:rPr>
      </w:pPr>
    </w:p>
    <w:p w14:paraId="2E8A673F" w14:textId="77777777" w:rsidR="009D0065" w:rsidRDefault="009A2F7B" w:rsidP="009D0065">
      <w:pPr>
        <w:pStyle w:val="BodyText"/>
        <w:spacing w:before="1"/>
        <w:rPr>
          <w:sz w:val="38"/>
          <w:lang w:val="vi-VN"/>
        </w:rPr>
      </w:pPr>
      <w:r>
        <w:rPr>
          <w:sz w:val="38"/>
          <w:lang w:val="vi-VN"/>
        </w:rPr>
        <w:tab/>
      </w:r>
    </w:p>
    <w:p w14:paraId="0EA7A505" w14:textId="77777777" w:rsidR="00B127A5" w:rsidRPr="00E357F4" w:rsidRDefault="00B127A5" w:rsidP="009D0065">
      <w:pPr>
        <w:pStyle w:val="BodyText"/>
        <w:spacing w:before="1"/>
        <w:rPr>
          <w:sz w:val="38"/>
          <w:lang w:val="vi-VN"/>
        </w:rPr>
      </w:pPr>
    </w:p>
    <w:p w14:paraId="13B913AD" w14:textId="3221DAB5" w:rsidR="00681D30" w:rsidRDefault="00775ED1" w:rsidP="009A2F7B">
      <w:pPr>
        <w:widowControl w:val="0"/>
        <w:suppressAutoHyphens/>
        <w:autoSpaceDE w:val="0"/>
        <w:autoSpaceDN w:val="0"/>
        <w:adjustRightInd w:val="0"/>
        <w:spacing w:before="0" w:after="0"/>
        <w:ind w:right="49" w:hanging="142"/>
        <w:jc w:val="center"/>
        <w:rPr>
          <w:b/>
          <w:sz w:val="28"/>
          <w:szCs w:val="28"/>
          <w:lang w:val="vi-VN"/>
        </w:rPr>
      </w:pPr>
      <w:r w:rsidRPr="00716A1D">
        <w:rPr>
          <w:b/>
          <w:sz w:val="28"/>
          <w:szCs w:val="28"/>
          <w:lang w:val="vi-VN"/>
        </w:rPr>
        <w:t>NGUYỄN NGỌC TRINH NGHI</w:t>
      </w:r>
      <w:r>
        <w:rPr>
          <w:b/>
          <w:sz w:val="28"/>
          <w:szCs w:val="28"/>
          <w:lang w:val="vi-VN"/>
        </w:rPr>
        <w:t xml:space="preserve"> -</w:t>
      </w:r>
      <w:r w:rsidR="00681D30" w:rsidRPr="009A2691">
        <w:rPr>
          <w:b/>
          <w:sz w:val="28"/>
          <w:szCs w:val="28"/>
          <w:lang w:val="vi-VN"/>
        </w:rPr>
        <w:t xml:space="preserve"> </w:t>
      </w:r>
      <w:r>
        <w:rPr>
          <w:b/>
          <w:sz w:val="28"/>
          <w:szCs w:val="28"/>
          <w:lang w:val="vi-VN"/>
        </w:rPr>
        <w:t>523H0061</w:t>
      </w:r>
    </w:p>
    <w:p w14:paraId="50726F15" w14:textId="22332C12" w:rsidR="009A2F7B" w:rsidRPr="00716A1D" w:rsidRDefault="00E4270A" w:rsidP="009A2F7B">
      <w:pPr>
        <w:widowControl w:val="0"/>
        <w:suppressAutoHyphens/>
        <w:autoSpaceDE w:val="0"/>
        <w:autoSpaceDN w:val="0"/>
        <w:adjustRightInd w:val="0"/>
        <w:spacing w:before="0" w:after="0"/>
        <w:ind w:right="49" w:hanging="142"/>
        <w:jc w:val="center"/>
        <w:rPr>
          <w:b/>
          <w:sz w:val="28"/>
          <w:szCs w:val="28"/>
          <w:lang w:val="vi-VN"/>
        </w:rPr>
      </w:pPr>
      <w:r w:rsidRPr="00E4270A">
        <w:rPr>
          <w:b/>
          <w:sz w:val="28"/>
          <w:szCs w:val="28"/>
          <w:lang w:val="vi-VN"/>
        </w:rPr>
        <w:t xml:space="preserve"> </w:t>
      </w:r>
      <w:r w:rsidR="00775ED1">
        <w:rPr>
          <w:b/>
          <w:sz w:val="28"/>
          <w:szCs w:val="28"/>
          <w:lang w:val="vi-VN"/>
        </w:rPr>
        <w:t>DIỆP YẾN NHI</w:t>
      </w:r>
      <w:r w:rsidR="00775ED1" w:rsidRPr="00775ED1">
        <w:rPr>
          <w:b/>
          <w:sz w:val="28"/>
          <w:szCs w:val="28"/>
          <w:lang w:val="vi-VN"/>
        </w:rPr>
        <w:t xml:space="preserve"> </w:t>
      </w:r>
      <w:r w:rsidR="00775ED1">
        <w:rPr>
          <w:b/>
          <w:sz w:val="28"/>
          <w:szCs w:val="28"/>
          <w:lang w:val="vi-VN"/>
        </w:rPr>
        <w:t>-</w:t>
      </w:r>
      <w:r w:rsidR="004D4681" w:rsidRPr="002F344C">
        <w:rPr>
          <w:b/>
          <w:sz w:val="28"/>
          <w:szCs w:val="28"/>
          <w:lang w:val="vi-VN"/>
        </w:rPr>
        <w:t xml:space="preserve"> </w:t>
      </w:r>
      <w:r w:rsidR="00775ED1">
        <w:rPr>
          <w:b/>
          <w:sz w:val="28"/>
          <w:szCs w:val="28"/>
          <w:lang w:val="vi-VN"/>
        </w:rPr>
        <w:t>523H0065</w:t>
      </w:r>
    </w:p>
    <w:p w14:paraId="4A957D22" w14:textId="54909287" w:rsidR="00FC1CB7" w:rsidRPr="00DB356F" w:rsidRDefault="00775ED1"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NGUYỄN ANH QUỐC</w:t>
      </w:r>
      <w:r w:rsidR="00FC1CB7" w:rsidRPr="00E4270A">
        <w:rPr>
          <w:b/>
          <w:sz w:val="28"/>
          <w:szCs w:val="28"/>
          <w:lang w:val="vi-VN"/>
        </w:rPr>
        <w:t xml:space="preserve"> </w:t>
      </w:r>
      <w:r>
        <w:rPr>
          <w:b/>
          <w:sz w:val="28"/>
          <w:szCs w:val="28"/>
          <w:lang w:val="vi-VN"/>
        </w:rPr>
        <w:t>-</w:t>
      </w:r>
      <w:r w:rsidR="00FC1CB7" w:rsidRPr="002F344C">
        <w:rPr>
          <w:b/>
          <w:sz w:val="28"/>
          <w:szCs w:val="28"/>
          <w:lang w:val="vi-VN"/>
        </w:rPr>
        <w:t xml:space="preserve"> </w:t>
      </w:r>
      <w:r>
        <w:rPr>
          <w:b/>
          <w:sz w:val="28"/>
          <w:szCs w:val="28"/>
          <w:lang w:val="vi-VN"/>
        </w:rPr>
        <w:t>523H0086</w:t>
      </w:r>
    </w:p>
    <w:p w14:paraId="6A6E5137" w14:textId="59D3E33F" w:rsidR="002A3D7F" w:rsidRPr="00716A1D" w:rsidRDefault="002A3D7F" w:rsidP="009A2F7B">
      <w:pPr>
        <w:widowControl w:val="0"/>
        <w:suppressAutoHyphens/>
        <w:autoSpaceDE w:val="0"/>
        <w:autoSpaceDN w:val="0"/>
        <w:adjustRightInd w:val="0"/>
        <w:spacing w:before="0" w:after="0"/>
        <w:ind w:right="49" w:hanging="142"/>
        <w:jc w:val="center"/>
        <w:rPr>
          <w:b/>
          <w:sz w:val="28"/>
          <w:szCs w:val="28"/>
          <w:lang w:val="vi-VN"/>
        </w:rPr>
      </w:pPr>
    </w:p>
    <w:p w14:paraId="4F81E643" w14:textId="77777777" w:rsidR="009D0065" w:rsidRPr="00E357F4" w:rsidRDefault="009D0065" w:rsidP="009D0065">
      <w:pPr>
        <w:pStyle w:val="BodyText"/>
        <w:rPr>
          <w:sz w:val="28"/>
          <w:lang w:val="vi-VN"/>
        </w:rPr>
      </w:pPr>
    </w:p>
    <w:p w14:paraId="456B8210" w14:textId="77777777" w:rsidR="009D0065" w:rsidRPr="00E357F4" w:rsidRDefault="009D0065" w:rsidP="009D0065">
      <w:pPr>
        <w:pStyle w:val="BodyText"/>
        <w:rPr>
          <w:sz w:val="28"/>
          <w:lang w:val="vi-VN"/>
        </w:rPr>
      </w:pPr>
    </w:p>
    <w:p w14:paraId="486984F7" w14:textId="4578997E" w:rsidR="009D0065" w:rsidRPr="00775ED1" w:rsidRDefault="00775ED1" w:rsidP="009D0065">
      <w:pPr>
        <w:spacing w:line="276" w:lineRule="auto"/>
        <w:ind w:left="540" w:right="550"/>
        <w:jc w:val="center"/>
        <w:rPr>
          <w:sz w:val="48"/>
          <w:szCs w:val="48"/>
          <w:lang w:val="vi-VN"/>
        </w:rPr>
      </w:pPr>
      <w:r>
        <w:rPr>
          <w:b/>
          <w:sz w:val="48"/>
          <w:szCs w:val="48"/>
        </w:rPr>
        <w:t>ASSIGMENT</w:t>
      </w:r>
      <w:r>
        <w:rPr>
          <w:b/>
          <w:sz w:val="48"/>
          <w:szCs w:val="48"/>
          <w:lang w:val="vi-VN"/>
        </w:rPr>
        <w:t xml:space="preserve"> - OPENMRS ACCESS CONTROL</w:t>
      </w:r>
    </w:p>
    <w:p w14:paraId="131ED9D1" w14:textId="77777777" w:rsidR="009D0065" w:rsidRDefault="009D0065" w:rsidP="009D0065">
      <w:pPr>
        <w:pStyle w:val="BodyText"/>
        <w:rPr>
          <w:sz w:val="50"/>
          <w:lang w:val="vi-VN"/>
        </w:rPr>
      </w:pPr>
    </w:p>
    <w:p w14:paraId="4ECF2C9F" w14:textId="77777777" w:rsidR="00D11443" w:rsidRPr="00E357F4" w:rsidRDefault="00D11443" w:rsidP="009D0065">
      <w:pPr>
        <w:pStyle w:val="BodyText"/>
        <w:rPr>
          <w:sz w:val="50"/>
          <w:lang w:val="vi-VN"/>
        </w:rPr>
      </w:pPr>
    </w:p>
    <w:p w14:paraId="2FE0B07F" w14:textId="2B1F01E2" w:rsidR="009D0065" w:rsidRPr="00775ED1" w:rsidRDefault="00775ED1" w:rsidP="00FE4532">
      <w:pPr>
        <w:spacing w:line="276" w:lineRule="auto"/>
        <w:ind w:left="446" w:right="461"/>
        <w:jc w:val="center"/>
        <w:rPr>
          <w:b/>
          <w:sz w:val="44"/>
          <w:szCs w:val="44"/>
          <w:lang w:val="vi-VN"/>
        </w:rPr>
      </w:pPr>
      <w:r>
        <w:rPr>
          <w:b/>
          <w:sz w:val="44"/>
          <w:szCs w:val="44"/>
        </w:rPr>
        <w:t>INTRODUCTION</w:t>
      </w:r>
      <w:r>
        <w:rPr>
          <w:b/>
          <w:sz w:val="44"/>
          <w:szCs w:val="44"/>
          <w:lang w:val="vi-VN"/>
        </w:rPr>
        <w:t xml:space="preserve"> TO INFORMATION SECURITY</w:t>
      </w:r>
    </w:p>
    <w:p w14:paraId="3BAC8317" w14:textId="77777777" w:rsidR="00FE4532" w:rsidRDefault="00FE4532" w:rsidP="009D0065">
      <w:pPr>
        <w:rPr>
          <w:sz w:val="26"/>
        </w:rPr>
      </w:pPr>
    </w:p>
    <w:p w14:paraId="34F6A1D7" w14:textId="77777777" w:rsidR="00034144" w:rsidRDefault="00034144" w:rsidP="009D0065">
      <w:pPr>
        <w:rPr>
          <w:sz w:val="26"/>
        </w:rPr>
      </w:pPr>
    </w:p>
    <w:p w14:paraId="69B12E88" w14:textId="29124D44" w:rsidR="00C7627D" w:rsidRDefault="00C7627D" w:rsidP="009D0065">
      <w:pPr>
        <w:rPr>
          <w:sz w:val="26"/>
        </w:rPr>
      </w:pPr>
    </w:p>
    <w:p w14:paraId="7C44D5C9" w14:textId="77777777" w:rsidR="00DC3697" w:rsidRPr="00775ED1" w:rsidRDefault="00DC3697" w:rsidP="009D0065">
      <w:pPr>
        <w:rPr>
          <w:sz w:val="26"/>
          <w:lang w:val="vi-VN"/>
        </w:rPr>
      </w:pPr>
    </w:p>
    <w:p w14:paraId="0398DD12" w14:textId="77777777" w:rsidR="00C7627D" w:rsidRDefault="00C7627D" w:rsidP="009D0065">
      <w:pPr>
        <w:rPr>
          <w:sz w:val="26"/>
        </w:rPr>
      </w:pPr>
    </w:p>
    <w:p w14:paraId="008D79D2" w14:textId="77777777" w:rsidR="00C7627D" w:rsidRDefault="00C7627D" w:rsidP="00D11443">
      <w:pPr>
        <w:spacing w:before="10"/>
        <w:rPr>
          <w:b/>
          <w:sz w:val="28"/>
        </w:rPr>
      </w:pPr>
    </w:p>
    <w:p w14:paraId="41273AF0" w14:textId="2DEF7344" w:rsidR="00C7627D" w:rsidRPr="00AD63BD" w:rsidRDefault="00FE59D9" w:rsidP="00C7627D">
      <w:pPr>
        <w:spacing w:before="10"/>
        <w:ind w:left="20"/>
        <w:jc w:val="center"/>
        <w:rPr>
          <w:b/>
          <w:sz w:val="28"/>
        </w:rPr>
      </w:pPr>
      <w:r>
        <w:rPr>
          <w:b/>
          <w:sz w:val="28"/>
        </w:rPr>
        <w:t>HO CHI MINH CITY</w:t>
      </w:r>
      <w:r w:rsidR="009D0065" w:rsidRPr="00E357F4">
        <w:rPr>
          <w:b/>
          <w:sz w:val="28"/>
          <w:lang w:val="vi-VN"/>
        </w:rPr>
        <w:t xml:space="preserve">, </w:t>
      </w:r>
      <w:bookmarkEnd w:id="0"/>
      <w:r w:rsidRPr="00FE59D9">
        <w:rPr>
          <w:b/>
          <w:sz w:val="28"/>
          <w:lang w:val="vi-VN"/>
        </w:rPr>
        <w:t>202</w:t>
      </w:r>
      <w:r w:rsidR="00AD63BD">
        <w:rPr>
          <w:b/>
          <w:sz w:val="28"/>
        </w:rPr>
        <w:t>6</w:t>
      </w:r>
    </w:p>
    <w:p w14:paraId="6A1C4459" w14:textId="6B9B5560" w:rsidR="009D0065" w:rsidRPr="00E357F4" w:rsidRDefault="00FE59D9" w:rsidP="009D0065">
      <w:pPr>
        <w:spacing w:before="91"/>
        <w:ind w:left="540" w:right="550"/>
        <w:jc w:val="center"/>
        <w:rPr>
          <w:sz w:val="28"/>
          <w:szCs w:val="28"/>
          <w:lang w:val="vi-VN"/>
        </w:rPr>
      </w:pPr>
      <w:r>
        <w:rPr>
          <w:sz w:val="28"/>
          <w:szCs w:val="28"/>
        </w:rPr>
        <w:lastRenderedPageBreak/>
        <w:t>VIETNAM GENERAL CONFEDERATION OF LABOR</w:t>
      </w:r>
    </w:p>
    <w:p w14:paraId="59770C7B" w14:textId="733770D0" w:rsidR="009D0065" w:rsidRPr="00E357F4" w:rsidRDefault="00FE59D9" w:rsidP="009D0065">
      <w:pPr>
        <w:spacing w:before="3"/>
        <w:ind w:left="540" w:right="550"/>
        <w:jc w:val="center"/>
        <w:rPr>
          <w:sz w:val="28"/>
          <w:szCs w:val="28"/>
          <w:lang w:val="vi-VN"/>
        </w:rPr>
      </w:pPr>
      <w:r>
        <w:rPr>
          <w:b/>
          <w:sz w:val="28"/>
          <w:szCs w:val="28"/>
        </w:rPr>
        <w:t>TON DUC THANG UNIVERSITY</w:t>
      </w:r>
    </w:p>
    <w:p w14:paraId="4726B814" w14:textId="67B3FDF1" w:rsidR="009D0065" w:rsidRPr="00E4270A" w:rsidRDefault="00FE59D9" w:rsidP="009D0065">
      <w:pPr>
        <w:spacing w:before="4"/>
        <w:ind w:left="540" w:right="550"/>
        <w:jc w:val="center"/>
        <w:rPr>
          <w:sz w:val="28"/>
          <w:szCs w:val="28"/>
          <w:lang w:val="vi-VN"/>
        </w:rPr>
      </w:pPr>
      <w:r>
        <w:rPr>
          <w:b/>
          <w:sz w:val="28"/>
          <w:szCs w:val="28"/>
        </w:rPr>
        <w:t>FACULTY OF INFORMATION TECHNOLOGY</w:t>
      </w:r>
    </w:p>
    <w:p w14:paraId="3370B899" w14:textId="77777777" w:rsidR="009D0065" w:rsidRPr="00E357F4" w:rsidRDefault="009D0065" w:rsidP="009D0065">
      <w:pPr>
        <w:pStyle w:val="BodyText"/>
        <w:spacing w:before="7"/>
        <w:jc w:val="center"/>
        <w:rPr>
          <w:sz w:val="19"/>
          <w:lang w:val="vi-VN"/>
        </w:rPr>
      </w:pPr>
    </w:p>
    <w:p w14:paraId="06669D8D" w14:textId="77777777" w:rsidR="009D0065" w:rsidRPr="00E357F4" w:rsidRDefault="00B127A5" w:rsidP="009D0065">
      <w:pPr>
        <w:pStyle w:val="BodyText"/>
        <w:rPr>
          <w:sz w:val="28"/>
          <w:lang w:val="vi-VN"/>
        </w:rPr>
      </w:pPr>
      <w:r w:rsidRPr="00E357F4">
        <w:rPr>
          <w:noProof/>
          <w:lang w:val="en-US"/>
        </w:rPr>
        <w:drawing>
          <wp:anchor distT="0" distB="0" distL="114300" distR="114300" simplePos="0" relativeHeight="251659264" behindDoc="0" locked="0" layoutInCell="1" allowOverlap="1" wp14:anchorId="6784D43B" wp14:editId="6DCEC9BA">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B6E724" w14:textId="77777777" w:rsidR="009D0065" w:rsidRPr="00E357F4" w:rsidRDefault="009D0065" w:rsidP="009D0065">
      <w:pPr>
        <w:pStyle w:val="BodyText"/>
        <w:rPr>
          <w:sz w:val="28"/>
          <w:lang w:val="vi-VN"/>
        </w:rPr>
      </w:pPr>
    </w:p>
    <w:p w14:paraId="68CE1D67" w14:textId="77777777" w:rsidR="009D0065" w:rsidRDefault="009D0065" w:rsidP="009D0065">
      <w:pPr>
        <w:pStyle w:val="BodyText"/>
        <w:spacing w:before="1"/>
        <w:rPr>
          <w:sz w:val="38"/>
          <w:lang w:val="vi-VN"/>
        </w:rPr>
      </w:pPr>
    </w:p>
    <w:p w14:paraId="464AE3A4" w14:textId="77777777" w:rsidR="00B127A5" w:rsidRPr="00E357F4" w:rsidRDefault="00B127A5" w:rsidP="009D0065">
      <w:pPr>
        <w:pStyle w:val="BodyText"/>
        <w:spacing w:before="1"/>
        <w:rPr>
          <w:sz w:val="38"/>
          <w:lang w:val="vi-VN"/>
        </w:rPr>
      </w:pPr>
    </w:p>
    <w:p w14:paraId="43085343" w14:textId="33DF60FF" w:rsidR="00775ED1" w:rsidRDefault="00775ED1" w:rsidP="00775ED1">
      <w:pPr>
        <w:widowControl w:val="0"/>
        <w:suppressAutoHyphens/>
        <w:autoSpaceDE w:val="0"/>
        <w:autoSpaceDN w:val="0"/>
        <w:adjustRightInd w:val="0"/>
        <w:spacing w:before="0" w:after="0"/>
        <w:ind w:right="49" w:hanging="142"/>
        <w:jc w:val="center"/>
        <w:rPr>
          <w:b/>
          <w:sz w:val="28"/>
          <w:szCs w:val="28"/>
          <w:lang w:val="vi-VN"/>
        </w:rPr>
      </w:pPr>
      <w:r w:rsidRPr="00716A1D">
        <w:rPr>
          <w:b/>
          <w:sz w:val="28"/>
          <w:szCs w:val="28"/>
          <w:lang w:val="vi-VN"/>
        </w:rPr>
        <w:t>NGUYỄN NGỌC TRINH NGHI</w:t>
      </w:r>
      <w:r>
        <w:rPr>
          <w:b/>
          <w:sz w:val="28"/>
          <w:szCs w:val="28"/>
          <w:lang w:val="vi-VN"/>
        </w:rPr>
        <w:t xml:space="preserve"> -</w:t>
      </w:r>
      <w:r w:rsidRPr="009A2691">
        <w:rPr>
          <w:b/>
          <w:sz w:val="28"/>
          <w:szCs w:val="28"/>
          <w:lang w:val="vi-VN"/>
        </w:rPr>
        <w:t xml:space="preserve"> </w:t>
      </w:r>
      <w:r>
        <w:rPr>
          <w:b/>
          <w:sz w:val="28"/>
          <w:szCs w:val="28"/>
          <w:lang w:val="vi-VN"/>
        </w:rPr>
        <w:t>523H0061</w:t>
      </w:r>
    </w:p>
    <w:p w14:paraId="036983F1" w14:textId="0D6D04C3" w:rsidR="00775ED1" w:rsidRDefault="0076787B" w:rsidP="00775ED1">
      <w:pPr>
        <w:widowControl w:val="0"/>
        <w:suppressAutoHyphens/>
        <w:autoSpaceDE w:val="0"/>
        <w:autoSpaceDN w:val="0"/>
        <w:adjustRightInd w:val="0"/>
        <w:spacing w:before="0" w:after="0"/>
        <w:ind w:right="49" w:hanging="142"/>
        <w:jc w:val="center"/>
        <w:rPr>
          <w:b/>
          <w:sz w:val="28"/>
          <w:szCs w:val="28"/>
          <w:lang w:val="vi-VN"/>
        </w:rPr>
      </w:pPr>
      <w:r w:rsidRPr="00E4270A">
        <w:rPr>
          <w:b/>
          <w:sz w:val="28"/>
          <w:szCs w:val="28"/>
          <w:lang w:val="vi-VN"/>
        </w:rPr>
        <w:t xml:space="preserve"> </w:t>
      </w:r>
      <w:r w:rsidR="00775ED1">
        <w:rPr>
          <w:b/>
          <w:sz w:val="28"/>
          <w:szCs w:val="28"/>
          <w:lang w:val="vi-VN"/>
        </w:rPr>
        <w:t>DIỆP YẾN NHI</w:t>
      </w:r>
      <w:r w:rsidR="00775ED1" w:rsidRPr="00775ED1">
        <w:rPr>
          <w:b/>
          <w:sz w:val="28"/>
          <w:szCs w:val="28"/>
          <w:lang w:val="vi-VN"/>
        </w:rPr>
        <w:t xml:space="preserve"> </w:t>
      </w:r>
      <w:r w:rsidR="00775ED1">
        <w:rPr>
          <w:b/>
          <w:sz w:val="28"/>
          <w:szCs w:val="28"/>
          <w:lang w:val="vi-VN"/>
        </w:rPr>
        <w:t>-</w:t>
      </w:r>
      <w:r w:rsidR="00775ED1" w:rsidRPr="002F344C">
        <w:rPr>
          <w:b/>
          <w:sz w:val="28"/>
          <w:szCs w:val="28"/>
          <w:lang w:val="vi-VN"/>
        </w:rPr>
        <w:t xml:space="preserve"> </w:t>
      </w:r>
      <w:r w:rsidR="00775ED1">
        <w:rPr>
          <w:b/>
          <w:sz w:val="28"/>
          <w:szCs w:val="28"/>
          <w:lang w:val="vi-VN"/>
        </w:rPr>
        <w:t>523H0065</w:t>
      </w:r>
    </w:p>
    <w:p w14:paraId="484C38D3" w14:textId="3108D1EB" w:rsidR="00775ED1" w:rsidRPr="00DB356F" w:rsidRDefault="00775ED1" w:rsidP="00775ED1">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NGUYỄN ANH QUỐC</w:t>
      </w:r>
      <w:r w:rsidRPr="00E4270A">
        <w:rPr>
          <w:b/>
          <w:sz w:val="28"/>
          <w:szCs w:val="28"/>
          <w:lang w:val="vi-VN"/>
        </w:rPr>
        <w:t xml:space="preserve"> </w:t>
      </w:r>
      <w:r>
        <w:rPr>
          <w:b/>
          <w:sz w:val="28"/>
          <w:szCs w:val="28"/>
          <w:lang w:val="vi-VN"/>
        </w:rPr>
        <w:t>-</w:t>
      </w:r>
      <w:r w:rsidRPr="002F344C">
        <w:rPr>
          <w:b/>
          <w:sz w:val="28"/>
          <w:szCs w:val="28"/>
          <w:lang w:val="vi-VN"/>
        </w:rPr>
        <w:t xml:space="preserve"> </w:t>
      </w:r>
      <w:r>
        <w:rPr>
          <w:b/>
          <w:sz w:val="28"/>
          <w:szCs w:val="28"/>
          <w:lang w:val="vi-VN"/>
        </w:rPr>
        <w:t>523H0086</w:t>
      </w:r>
    </w:p>
    <w:p w14:paraId="6111FDB2" w14:textId="77777777" w:rsidR="00885F07" w:rsidRDefault="00885F07" w:rsidP="009D0065">
      <w:pPr>
        <w:pStyle w:val="BodyText"/>
        <w:rPr>
          <w:sz w:val="28"/>
          <w:lang w:val="vi-VN"/>
        </w:rPr>
      </w:pPr>
    </w:p>
    <w:p w14:paraId="0A3E85D6" w14:textId="77777777" w:rsidR="00885F07" w:rsidRPr="00E357F4" w:rsidRDefault="00885F07" w:rsidP="009D0065">
      <w:pPr>
        <w:pStyle w:val="BodyText"/>
        <w:rPr>
          <w:sz w:val="28"/>
          <w:lang w:val="vi-VN"/>
        </w:rPr>
      </w:pPr>
    </w:p>
    <w:p w14:paraId="24256A42" w14:textId="4476D464" w:rsidR="00FD0421" w:rsidRPr="00775ED1" w:rsidRDefault="00775ED1" w:rsidP="00775ED1">
      <w:pPr>
        <w:spacing w:line="276" w:lineRule="auto"/>
        <w:ind w:left="540" w:right="550"/>
        <w:jc w:val="center"/>
        <w:rPr>
          <w:sz w:val="48"/>
          <w:szCs w:val="48"/>
          <w:lang w:val="vi-VN"/>
        </w:rPr>
      </w:pPr>
      <w:r>
        <w:rPr>
          <w:b/>
          <w:sz w:val="48"/>
          <w:szCs w:val="48"/>
        </w:rPr>
        <w:t>ASSIGMENT</w:t>
      </w:r>
      <w:r>
        <w:rPr>
          <w:b/>
          <w:sz w:val="48"/>
          <w:szCs w:val="48"/>
          <w:lang w:val="vi-VN"/>
        </w:rPr>
        <w:t xml:space="preserve"> - OPENMRS ACCESS CONTROL</w:t>
      </w:r>
      <w:r w:rsidR="00FD0421" w:rsidRPr="00FC1CB7">
        <w:rPr>
          <w:b/>
          <w:sz w:val="44"/>
          <w:szCs w:val="44"/>
        </w:rPr>
        <w:t xml:space="preserve"> </w:t>
      </w:r>
    </w:p>
    <w:p w14:paraId="4A6A2DFB" w14:textId="2D4EE8CF" w:rsidR="00FD0421" w:rsidRDefault="00FD0421" w:rsidP="00FD0421">
      <w:pPr>
        <w:pStyle w:val="BodyText"/>
        <w:rPr>
          <w:sz w:val="50"/>
          <w:lang w:val="vi-VN"/>
        </w:rPr>
      </w:pPr>
    </w:p>
    <w:p w14:paraId="576DEC7B" w14:textId="77777777" w:rsidR="00931884" w:rsidRPr="00E357F4" w:rsidRDefault="00931884" w:rsidP="00FD0421">
      <w:pPr>
        <w:pStyle w:val="BodyText"/>
        <w:rPr>
          <w:sz w:val="50"/>
          <w:lang w:val="vi-VN"/>
        </w:rPr>
      </w:pPr>
    </w:p>
    <w:p w14:paraId="60CE50E2" w14:textId="46CEBF86" w:rsidR="00775ED1" w:rsidRPr="00775ED1" w:rsidRDefault="00775ED1" w:rsidP="00775ED1">
      <w:pPr>
        <w:spacing w:line="276" w:lineRule="auto"/>
        <w:ind w:left="446" w:right="461"/>
        <w:jc w:val="center"/>
        <w:rPr>
          <w:b/>
          <w:sz w:val="44"/>
          <w:szCs w:val="44"/>
          <w:lang w:val="vi-VN"/>
        </w:rPr>
      </w:pPr>
      <w:r>
        <w:rPr>
          <w:b/>
          <w:sz w:val="44"/>
          <w:szCs w:val="44"/>
        </w:rPr>
        <w:t>INTRODUCTION</w:t>
      </w:r>
      <w:r>
        <w:rPr>
          <w:b/>
          <w:sz w:val="44"/>
          <w:szCs w:val="44"/>
          <w:lang w:val="vi-VN"/>
        </w:rPr>
        <w:t xml:space="preserve"> TO INFORMATION SECURITY</w:t>
      </w:r>
    </w:p>
    <w:p w14:paraId="51EBFC23" w14:textId="601B5C95" w:rsidR="00763C27" w:rsidRDefault="00763C27" w:rsidP="008C66B4">
      <w:pPr>
        <w:pStyle w:val="BodyText"/>
        <w:tabs>
          <w:tab w:val="left" w:pos="3919"/>
        </w:tabs>
        <w:spacing w:line="276" w:lineRule="auto"/>
        <w:rPr>
          <w:b/>
          <w:bCs/>
          <w:sz w:val="40"/>
          <w:szCs w:val="40"/>
          <w:lang w:val="vi-VN"/>
        </w:rPr>
      </w:pPr>
    </w:p>
    <w:p w14:paraId="14BBAD3A" w14:textId="77777777" w:rsidR="008C66B4" w:rsidRPr="00E4270A" w:rsidRDefault="008C66B4" w:rsidP="008C66B4">
      <w:pPr>
        <w:pStyle w:val="BodyText"/>
        <w:tabs>
          <w:tab w:val="left" w:pos="3919"/>
        </w:tabs>
        <w:spacing w:line="276" w:lineRule="auto"/>
        <w:rPr>
          <w:b/>
          <w:bCs/>
          <w:sz w:val="40"/>
          <w:szCs w:val="40"/>
          <w:lang w:val="vi-VN"/>
        </w:rPr>
      </w:pPr>
    </w:p>
    <w:p w14:paraId="3AAF4C9E" w14:textId="0C88ECE9" w:rsidR="005E4587" w:rsidRPr="00E4270A" w:rsidRDefault="00A30E83" w:rsidP="005E4587">
      <w:pPr>
        <w:tabs>
          <w:tab w:val="center" w:pos="4730"/>
        </w:tabs>
        <w:ind w:right="49"/>
        <w:jc w:val="center"/>
        <w:rPr>
          <w:sz w:val="28"/>
          <w:szCs w:val="28"/>
          <w:lang w:val="vi-VN"/>
        </w:rPr>
      </w:pPr>
      <w:r>
        <w:rPr>
          <w:sz w:val="28"/>
          <w:szCs w:val="28"/>
        </w:rPr>
        <w:t>Advised by</w:t>
      </w:r>
    </w:p>
    <w:p w14:paraId="721B15BF" w14:textId="621DF81E" w:rsidR="009D0065" w:rsidRPr="00775ED1" w:rsidRDefault="00775ED1" w:rsidP="005E4587">
      <w:pPr>
        <w:pStyle w:val="BodyText"/>
        <w:tabs>
          <w:tab w:val="left" w:pos="3919"/>
        </w:tabs>
        <w:spacing w:line="276" w:lineRule="auto"/>
        <w:jc w:val="center"/>
        <w:rPr>
          <w:sz w:val="26"/>
          <w:lang w:val="vi-VN"/>
        </w:rPr>
      </w:pPr>
      <w:r>
        <w:rPr>
          <w:b/>
          <w:sz w:val="28"/>
          <w:szCs w:val="28"/>
          <w:lang w:val="en-US"/>
        </w:rPr>
        <w:t>Master</w:t>
      </w:r>
      <w:r>
        <w:rPr>
          <w:b/>
          <w:sz w:val="28"/>
          <w:szCs w:val="28"/>
          <w:lang w:val="vi-VN"/>
        </w:rPr>
        <w:t xml:space="preserve"> Huỳnh Ngọc Tú</w:t>
      </w:r>
    </w:p>
    <w:p w14:paraId="151F7C8E" w14:textId="77777777" w:rsidR="002F6BFE" w:rsidRPr="00E357F4" w:rsidRDefault="002F6BFE" w:rsidP="009D0065">
      <w:pPr>
        <w:rPr>
          <w:sz w:val="26"/>
          <w:lang w:val="vi-VN"/>
        </w:rPr>
      </w:pPr>
    </w:p>
    <w:p w14:paraId="59E0EF09" w14:textId="0118D360" w:rsidR="003C69F2" w:rsidRPr="00FB6E5A" w:rsidRDefault="00642693" w:rsidP="009D0065">
      <w:pPr>
        <w:spacing w:before="10"/>
        <w:ind w:left="20"/>
        <w:jc w:val="center"/>
        <w:rPr>
          <w:b/>
          <w:sz w:val="28"/>
        </w:rPr>
        <w:sectPr w:rsidR="003C69F2" w:rsidRPr="00FB6E5A" w:rsidSect="00602D02">
          <w:headerReference w:type="default" r:id="rId9"/>
          <w:pgSz w:w="11906" w:h="16838" w:code="9"/>
          <w:pgMar w:top="1985" w:right="1134" w:bottom="1701" w:left="1985" w:header="720" w:footer="720" w:gutter="0"/>
          <w:cols w:space="720"/>
          <w:docGrid w:linePitch="360"/>
        </w:sectPr>
      </w:pPr>
      <w:r>
        <w:rPr>
          <w:b/>
          <w:sz w:val="28"/>
        </w:rPr>
        <w:t>HO CHI MINH CITY</w:t>
      </w:r>
      <w:r w:rsidR="009D0065" w:rsidRPr="00E357F4">
        <w:rPr>
          <w:b/>
          <w:sz w:val="28"/>
          <w:lang w:val="vi-VN"/>
        </w:rPr>
        <w:t xml:space="preserve">, </w:t>
      </w:r>
      <w:r w:rsidRPr="00642693">
        <w:rPr>
          <w:b/>
          <w:sz w:val="28"/>
          <w:lang w:val="vi-VN"/>
        </w:rPr>
        <w:t>202</w:t>
      </w:r>
      <w:r w:rsidR="00AD63BD">
        <w:rPr>
          <w:b/>
          <w:sz w:val="28"/>
        </w:rPr>
        <w:t>6</w:t>
      </w:r>
    </w:p>
    <w:p w14:paraId="253F03DD" w14:textId="178967A7" w:rsidR="000044BC" w:rsidRPr="00E357F4" w:rsidRDefault="00A30E83" w:rsidP="000044BC">
      <w:pPr>
        <w:jc w:val="center"/>
        <w:rPr>
          <w:b/>
          <w:bCs/>
          <w:sz w:val="32"/>
          <w:szCs w:val="32"/>
          <w:lang w:val="vi-VN"/>
        </w:rPr>
      </w:pPr>
      <w:r>
        <w:rPr>
          <w:b/>
          <w:bCs/>
          <w:sz w:val="32"/>
          <w:szCs w:val="32"/>
        </w:rPr>
        <w:lastRenderedPageBreak/>
        <w:t>ACKNOWLEDGEMENT</w:t>
      </w:r>
    </w:p>
    <w:p w14:paraId="7D83F5B8" w14:textId="77777777" w:rsidR="000044BC" w:rsidRPr="00E4270A" w:rsidRDefault="000044BC" w:rsidP="0064189C">
      <w:pPr>
        <w:pStyle w:val="Nidungvnbn"/>
        <w:rPr>
          <w:lang w:val="vi-VN"/>
        </w:rPr>
      </w:pPr>
    </w:p>
    <w:p w14:paraId="4350D424" w14:textId="1B06DF61" w:rsidR="005E4587" w:rsidRPr="00D6540E" w:rsidRDefault="00D6540E" w:rsidP="00D6540E">
      <w:pPr>
        <w:tabs>
          <w:tab w:val="left" w:leader="dot" w:pos="0"/>
          <w:tab w:val="left" w:leader="dot" w:pos="9072"/>
        </w:tabs>
        <w:spacing w:line="360" w:lineRule="auto"/>
        <w:ind w:right="-80" w:firstLine="720"/>
        <w:jc w:val="both"/>
        <w:rPr>
          <w:sz w:val="26"/>
          <w:szCs w:val="26"/>
          <w:lang w:val="vi-VN"/>
        </w:rPr>
      </w:pPr>
      <w:r w:rsidRPr="00D6540E">
        <w:rPr>
          <w:sz w:val="26"/>
          <w:szCs w:val="26"/>
        </w:rPr>
        <w:t xml:space="preserve">We would like to express our sincere gratitude to </w:t>
      </w:r>
      <w:r>
        <w:rPr>
          <w:sz w:val="26"/>
          <w:szCs w:val="26"/>
        </w:rPr>
        <w:t>Ms</w:t>
      </w:r>
      <w:r>
        <w:rPr>
          <w:sz w:val="26"/>
          <w:szCs w:val="26"/>
          <w:lang w:val="vi-VN"/>
        </w:rPr>
        <w:t xml:space="preserve"> Huỳnh Ngọc Tú </w:t>
      </w:r>
      <w:r w:rsidRPr="00D6540E">
        <w:rPr>
          <w:sz w:val="26"/>
          <w:szCs w:val="26"/>
        </w:rPr>
        <w:t>, our instructor and mentor, for her valuable guidance and support throughout this assignment for the subject of Introduction to Information Security. Her assistance has been instrumental throughout the completion of our project on access control and role-based access control (RBAC) implementation using the OpenMRS electronic health record system. Her patience in providing constructive feedback, technical explanations, and practical suggestions has greatly contributed to our understanding and progress. Through this assignment, we gained valuable knowledge and hands-on experience in information security concepts, particularly in access control mechanisms, RBAC models, privilege management, role inheritance, and healthcare system security. We also learned how real-world systems manage user permissions, role hierarchies, and security administration within enterprise healthcare environments. In addition, this project helped us better understand the challenges of permission management, privilege dependencies, scalability issues, and frontend/backend authorization consistency in modern software systems. We are honored and privileged to have her as our instructor and supervisor throughout this course.</w:t>
      </w:r>
    </w:p>
    <w:p w14:paraId="742DB3DC" w14:textId="77777777" w:rsidR="00B76F10" w:rsidRDefault="00B76F10" w:rsidP="00612205">
      <w:pPr>
        <w:ind w:left="3600"/>
        <w:jc w:val="center"/>
        <w:rPr>
          <w:b/>
          <w:bCs/>
          <w:sz w:val="32"/>
          <w:szCs w:val="32"/>
          <w:lang w:val="vi-VN"/>
        </w:rPr>
      </w:pPr>
    </w:p>
    <w:p w14:paraId="4FEADCF4" w14:textId="77777777" w:rsidR="00B76F10" w:rsidRDefault="00B76F10" w:rsidP="00612205">
      <w:pPr>
        <w:ind w:left="3600"/>
        <w:jc w:val="center"/>
        <w:rPr>
          <w:b/>
          <w:bCs/>
          <w:sz w:val="32"/>
          <w:szCs w:val="32"/>
          <w:lang w:val="vi-VN"/>
        </w:rPr>
      </w:pPr>
    </w:p>
    <w:p w14:paraId="0EE7325C" w14:textId="2AA9E425" w:rsidR="00612205" w:rsidRDefault="003C69F2" w:rsidP="00612205">
      <w:pPr>
        <w:ind w:left="3600"/>
        <w:jc w:val="center"/>
        <w:rPr>
          <w:i/>
          <w:sz w:val="26"/>
          <w:szCs w:val="26"/>
          <w:lang w:val="vi-VN"/>
        </w:rPr>
      </w:pPr>
      <w:r>
        <w:rPr>
          <w:b/>
          <w:bCs/>
          <w:sz w:val="32"/>
          <w:szCs w:val="32"/>
          <w:lang w:val="vi-VN"/>
        </w:rPr>
        <w:t xml:space="preserve"> </w:t>
      </w:r>
      <w:r w:rsidR="00B76F10" w:rsidRPr="00B76F10">
        <w:rPr>
          <w:i/>
          <w:sz w:val="26"/>
          <w:szCs w:val="26"/>
          <w:lang w:val="vi-VN"/>
        </w:rPr>
        <w:t xml:space="preserve"> </w:t>
      </w:r>
      <w:r w:rsidR="00B76F10">
        <w:rPr>
          <w:i/>
          <w:sz w:val="26"/>
          <w:szCs w:val="26"/>
        </w:rPr>
        <w:t>Ho Chi Minh city</w:t>
      </w:r>
      <w:r w:rsidR="00612205">
        <w:rPr>
          <w:i/>
          <w:sz w:val="26"/>
          <w:szCs w:val="26"/>
          <w:lang w:val="vi-VN"/>
        </w:rPr>
        <w:t>,</w:t>
      </w:r>
      <w:r w:rsidR="00B76F10">
        <w:rPr>
          <w:i/>
          <w:sz w:val="26"/>
          <w:szCs w:val="26"/>
        </w:rPr>
        <w:t xml:space="preserve"> </w:t>
      </w:r>
      <w:r w:rsidR="00D6540E">
        <w:rPr>
          <w:i/>
          <w:sz w:val="26"/>
          <w:szCs w:val="26"/>
        </w:rPr>
        <w:t>8</w:t>
      </w:r>
      <w:r w:rsidR="00615515">
        <w:rPr>
          <w:i/>
          <w:sz w:val="26"/>
          <w:szCs w:val="26"/>
          <w:vertAlign w:val="superscript"/>
        </w:rPr>
        <w:t>th</w:t>
      </w:r>
      <w:r w:rsidR="00B76F10">
        <w:rPr>
          <w:i/>
          <w:sz w:val="26"/>
          <w:szCs w:val="26"/>
        </w:rPr>
        <w:t xml:space="preserve"> </w:t>
      </w:r>
      <w:r w:rsidR="007C438F">
        <w:rPr>
          <w:i/>
          <w:sz w:val="26"/>
          <w:szCs w:val="26"/>
        </w:rPr>
        <w:t>May</w:t>
      </w:r>
      <w:r w:rsidR="00612205">
        <w:rPr>
          <w:i/>
          <w:sz w:val="26"/>
          <w:szCs w:val="26"/>
          <w:lang w:val="vi-VN"/>
        </w:rPr>
        <w:t xml:space="preserve"> 20</w:t>
      </w:r>
      <w:r w:rsidR="00B76F10">
        <w:rPr>
          <w:i/>
          <w:sz w:val="26"/>
          <w:szCs w:val="26"/>
        </w:rPr>
        <w:t>2</w:t>
      </w:r>
      <w:r w:rsidR="00D3021C">
        <w:rPr>
          <w:i/>
          <w:sz w:val="26"/>
          <w:szCs w:val="26"/>
        </w:rPr>
        <w:t>6</w:t>
      </w:r>
      <w:r w:rsidR="00612205">
        <w:rPr>
          <w:i/>
          <w:sz w:val="26"/>
          <w:szCs w:val="26"/>
          <w:lang w:val="vi-VN"/>
        </w:rPr>
        <w:t xml:space="preserve">     </w:t>
      </w:r>
    </w:p>
    <w:p w14:paraId="5683BF9F" w14:textId="213C5DFF" w:rsidR="00612205" w:rsidRPr="00B76F10" w:rsidRDefault="00B76F10" w:rsidP="00612205">
      <w:pPr>
        <w:ind w:left="3600"/>
        <w:jc w:val="center"/>
        <w:rPr>
          <w:i/>
          <w:sz w:val="26"/>
          <w:szCs w:val="26"/>
        </w:rPr>
      </w:pPr>
      <w:r>
        <w:rPr>
          <w:i/>
          <w:sz w:val="26"/>
          <w:szCs w:val="26"/>
        </w:rPr>
        <w:t xml:space="preserve"> Author</w:t>
      </w:r>
    </w:p>
    <w:p w14:paraId="75A4BE2C" w14:textId="5FE24286" w:rsidR="003C69F2" w:rsidRPr="00B6751D" w:rsidRDefault="00612205" w:rsidP="00B6751D">
      <w:pPr>
        <w:ind w:left="3211" w:firstLine="360"/>
        <w:jc w:val="center"/>
        <w:rPr>
          <w:i/>
          <w:sz w:val="26"/>
          <w:szCs w:val="26"/>
          <w:lang w:val="vi-VN"/>
        </w:rPr>
      </w:pPr>
      <w:r>
        <w:rPr>
          <w:i/>
          <w:sz w:val="26"/>
          <w:szCs w:val="26"/>
          <w:lang w:val="vi-VN"/>
        </w:rPr>
        <w:t>(</w:t>
      </w:r>
      <w:r w:rsidR="00B76F10">
        <w:rPr>
          <w:i/>
          <w:sz w:val="26"/>
          <w:szCs w:val="26"/>
        </w:rPr>
        <w:t>Sign</w:t>
      </w:r>
      <w:r w:rsidR="00A30E83">
        <w:rPr>
          <w:i/>
          <w:sz w:val="26"/>
          <w:szCs w:val="26"/>
        </w:rPr>
        <w:t>ature</w:t>
      </w:r>
      <w:r w:rsidR="00B76F10">
        <w:rPr>
          <w:i/>
          <w:sz w:val="26"/>
          <w:szCs w:val="26"/>
        </w:rPr>
        <w:t xml:space="preserve"> and full name</w:t>
      </w:r>
      <w:r>
        <w:rPr>
          <w:i/>
          <w:sz w:val="26"/>
          <w:szCs w:val="26"/>
          <w:lang w:val="vi-VN"/>
        </w:rPr>
        <w:t>)</w:t>
      </w:r>
    </w:p>
    <w:p w14:paraId="0D745917" w14:textId="5199F989" w:rsidR="009636E2" w:rsidRPr="00D6540E" w:rsidRDefault="00B76F10" w:rsidP="009636E2">
      <w:pPr>
        <w:pStyle w:val="Nidungvnbn"/>
        <w:ind w:firstLine="0"/>
        <w:rPr>
          <w:b/>
          <w:bCs/>
          <w:i/>
          <w:iCs/>
          <w:sz w:val="32"/>
          <w:szCs w:val="32"/>
        </w:rPr>
      </w:pP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00B6751D">
        <w:rPr>
          <w:sz w:val="32"/>
          <w:szCs w:val="32"/>
        </w:rPr>
        <w:t xml:space="preserve">    </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25"/>
        <w:gridCol w:w="2926"/>
        <w:gridCol w:w="2926"/>
      </w:tblGrid>
      <w:tr w:rsidR="009636E2" w14:paraId="44EB9D30" w14:textId="77777777" w:rsidTr="005A1B4E">
        <w:tc>
          <w:tcPr>
            <w:tcW w:w="2925" w:type="dxa"/>
          </w:tcPr>
          <w:p w14:paraId="438A7630" w14:textId="7251DF1A" w:rsidR="009636E2" w:rsidRPr="00F40DF2" w:rsidRDefault="00D6540E" w:rsidP="005A1B4E">
            <w:pPr>
              <w:pStyle w:val="Nidungvnbn"/>
              <w:ind w:firstLine="0"/>
              <w:jc w:val="center"/>
              <w:rPr>
                <w:b/>
                <w:bCs/>
              </w:rPr>
            </w:pPr>
            <w:r>
              <w:rPr>
                <w:b/>
                <w:bCs/>
              </w:rPr>
              <w:t>Nghi</w:t>
            </w:r>
          </w:p>
        </w:tc>
        <w:tc>
          <w:tcPr>
            <w:tcW w:w="2926" w:type="dxa"/>
          </w:tcPr>
          <w:p w14:paraId="31E4D712" w14:textId="6AD305D4" w:rsidR="009636E2" w:rsidRPr="00F40DF2" w:rsidRDefault="00D6540E" w:rsidP="005A1B4E">
            <w:pPr>
              <w:pStyle w:val="Nidungvnbn"/>
              <w:ind w:firstLine="0"/>
              <w:jc w:val="center"/>
              <w:rPr>
                <w:b/>
                <w:bCs/>
              </w:rPr>
            </w:pPr>
            <w:r>
              <w:rPr>
                <w:b/>
                <w:bCs/>
              </w:rPr>
              <w:t>Nhi</w:t>
            </w:r>
          </w:p>
        </w:tc>
        <w:tc>
          <w:tcPr>
            <w:tcW w:w="2926" w:type="dxa"/>
          </w:tcPr>
          <w:p w14:paraId="331B99E4" w14:textId="402EE36F" w:rsidR="009636E2" w:rsidRPr="00F40DF2" w:rsidRDefault="00D6540E" w:rsidP="005A1B4E">
            <w:pPr>
              <w:pStyle w:val="Nidungvnbn"/>
              <w:ind w:firstLine="0"/>
              <w:jc w:val="center"/>
              <w:rPr>
                <w:b/>
                <w:bCs/>
              </w:rPr>
            </w:pPr>
            <w:r>
              <w:rPr>
                <w:b/>
                <w:bCs/>
              </w:rPr>
              <w:t>Quốc</w:t>
            </w:r>
          </w:p>
        </w:tc>
      </w:tr>
      <w:tr w:rsidR="009636E2" w14:paraId="79E81AA5" w14:textId="77777777" w:rsidTr="005A1B4E">
        <w:tc>
          <w:tcPr>
            <w:tcW w:w="2925" w:type="dxa"/>
          </w:tcPr>
          <w:p w14:paraId="1DFA20B8" w14:textId="30D14157" w:rsidR="009636E2" w:rsidRPr="00F40DF2" w:rsidRDefault="00D6540E" w:rsidP="005A1B4E">
            <w:pPr>
              <w:pStyle w:val="Nidungvnbn"/>
              <w:ind w:firstLine="0"/>
              <w:jc w:val="center"/>
            </w:pPr>
            <w:r>
              <w:t>Nguy</w:t>
            </w:r>
            <w:r w:rsidRPr="00432D98">
              <w:t>ễn</w:t>
            </w:r>
            <w:r>
              <w:t xml:space="preserve"> Ng</w:t>
            </w:r>
            <w:r w:rsidRPr="00432D98">
              <w:t>ọc</w:t>
            </w:r>
            <w:r>
              <w:t xml:space="preserve"> Trinh Nghi</w:t>
            </w:r>
          </w:p>
        </w:tc>
        <w:tc>
          <w:tcPr>
            <w:tcW w:w="2926" w:type="dxa"/>
          </w:tcPr>
          <w:p w14:paraId="1FC5E400" w14:textId="79FD0767" w:rsidR="009636E2" w:rsidRPr="00D6540E" w:rsidRDefault="00D6540E" w:rsidP="005A1B4E">
            <w:pPr>
              <w:pStyle w:val="Nidungvnbn"/>
              <w:ind w:firstLine="0"/>
              <w:jc w:val="center"/>
              <w:rPr>
                <w:lang w:val="vi-VN"/>
              </w:rPr>
            </w:pPr>
            <w:r>
              <w:t>Diệp</w:t>
            </w:r>
            <w:r>
              <w:rPr>
                <w:lang w:val="vi-VN"/>
              </w:rPr>
              <w:t xml:space="preserve"> Yến Nhi</w:t>
            </w:r>
          </w:p>
        </w:tc>
        <w:tc>
          <w:tcPr>
            <w:tcW w:w="2926" w:type="dxa"/>
          </w:tcPr>
          <w:p w14:paraId="05C88D79" w14:textId="644F520C" w:rsidR="009636E2" w:rsidRPr="00D6540E" w:rsidRDefault="00D6540E" w:rsidP="005A1B4E">
            <w:pPr>
              <w:pStyle w:val="Nidungvnbn"/>
              <w:ind w:firstLine="0"/>
              <w:jc w:val="center"/>
              <w:rPr>
                <w:lang w:val="vi-VN"/>
              </w:rPr>
            </w:pPr>
            <w:r>
              <w:t>Nguyễn</w:t>
            </w:r>
            <w:r>
              <w:rPr>
                <w:lang w:val="vi-VN"/>
              </w:rPr>
              <w:t xml:space="preserve"> Anh Quốc</w:t>
            </w:r>
          </w:p>
        </w:tc>
      </w:tr>
    </w:tbl>
    <w:p w14:paraId="1FC8E562" w14:textId="7ECB6FEA" w:rsidR="00B76F10" w:rsidRPr="00D6540E" w:rsidRDefault="00B76F10" w:rsidP="00B76F10">
      <w:pPr>
        <w:pStyle w:val="Nidungvnbn"/>
        <w:ind w:firstLine="0"/>
        <w:sectPr w:rsidR="00B76F10" w:rsidRPr="00D6540E" w:rsidSect="00602D02">
          <w:headerReference w:type="default" r:id="rId10"/>
          <w:pgSz w:w="11906" w:h="16838" w:code="9"/>
          <w:pgMar w:top="1985" w:right="1134" w:bottom="1701" w:left="1985" w:header="720" w:footer="720" w:gutter="0"/>
          <w:pgNumType w:fmt="lowerRoman" w:start="1"/>
          <w:cols w:space="720"/>
          <w:docGrid w:linePitch="360"/>
        </w:sect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250BBA3E" w14:textId="210DD1F2" w:rsidR="008730A8" w:rsidRPr="00E357F4" w:rsidRDefault="00A30E83" w:rsidP="008730A8">
      <w:pPr>
        <w:spacing w:before="103" w:line="362" w:lineRule="auto"/>
        <w:ind w:right="10"/>
        <w:jc w:val="center"/>
        <w:rPr>
          <w:b/>
          <w:sz w:val="32"/>
          <w:lang w:val="vi-VN"/>
        </w:rPr>
      </w:pPr>
      <w:r>
        <w:rPr>
          <w:b/>
          <w:sz w:val="32"/>
        </w:rPr>
        <w:lastRenderedPageBreak/>
        <w:t>DECLARATION OF AUTHORSHIP</w:t>
      </w:r>
    </w:p>
    <w:p w14:paraId="5A0DD792" w14:textId="6E475DDF" w:rsidR="00B76F10" w:rsidRDefault="0061727D" w:rsidP="00B76F10">
      <w:pPr>
        <w:spacing w:line="360" w:lineRule="auto"/>
        <w:ind w:firstLine="720"/>
        <w:jc w:val="both"/>
        <w:rPr>
          <w:sz w:val="26"/>
          <w:szCs w:val="26"/>
        </w:rPr>
      </w:pPr>
      <w:r>
        <w:rPr>
          <w:sz w:val="26"/>
          <w:szCs w:val="26"/>
        </w:rPr>
        <w:t>We</w:t>
      </w:r>
      <w:r w:rsidR="00B76F10">
        <w:rPr>
          <w:sz w:val="26"/>
          <w:szCs w:val="26"/>
        </w:rPr>
        <w:t xml:space="preserve"> hereby declare that this is </w:t>
      </w:r>
      <w:r>
        <w:rPr>
          <w:sz w:val="26"/>
          <w:szCs w:val="26"/>
        </w:rPr>
        <w:t>our</w:t>
      </w:r>
      <w:r w:rsidR="00B76F10">
        <w:rPr>
          <w:sz w:val="26"/>
          <w:szCs w:val="26"/>
        </w:rPr>
        <w:t xml:space="preserve"> own project and is guided by </w:t>
      </w:r>
      <w:r w:rsidR="00D6540E">
        <w:rPr>
          <w:color w:val="000000"/>
          <w:sz w:val="26"/>
          <w:szCs w:val="26"/>
        </w:rPr>
        <w:t>Ms</w:t>
      </w:r>
      <w:r w:rsidR="004B5BBB">
        <w:rPr>
          <w:color w:val="000000"/>
          <w:sz w:val="26"/>
          <w:szCs w:val="26"/>
        </w:rPr>
        <w:t xml:space="preserve">. </w:t>
      </w:r>
      <w:r w:rsidR="00D6540E">
        <w:rPr>
          <w:color w:val="000000"/>
          <w:sz w:val="26"/>
          <w:szCs w:val="26"/>
        </w:rPr>
        <w:t>Huỳnh</w:t>
      </w:r>
      <w:r w:rsidR="00D6540E">
        <w:rPr>
          <w:color w:val="000000"/>
          <w:sz w:val="26"/>
          <w:szCs w:val="26"/>
          <w:lang w:val="vi-VN"/>
        </w:rPr>
        <w:t xml:space="preserve"> Ngọc Tú</w:t>
      </w:r>
      <w:r w:rsidR="004B5BBB">
        <w:rPr>
          <w:color w:val="000000"/>
          <w:sz w:val="26"/>
          <w:szCs w:val="26"/>
        </w:rPr>
        <w:t>.</w:t>
      </w:r>
      <w:r w:rsidR="00B76F10">
        <w:rPr>
          <w:sz w:val="26"/>
          <w:szCs w:val="26"/>
        </w:rPr>
        <w:t xml:space="preserve">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608D92B6" w14:textId="77777777" w:rsidR="00B76F10" w:rsidRDefault="00B76F10" w:rsidP="008730A8">
      <w:pPr>
        <w:pStyle w:val="BodyText"/>
        <w:spacing w:before="181" w:line="364" w:lineRule="auto"/>
        <w:ind w:left="147" w:right="280" w:firstLine="676"/>
        <w:jc w:val="both"/>
        <w:rPr>
          <w:sz w:val="26"/>
          <w:szCs w:val="26"/>
          <w:lang w:val="vi-VN"/>
        </w:rPr>
      </w:pPr>
      <w:r>
        <w:rPr>
          <w:sz w:val="26"/>
          <w:szCs w:val="26"/>
        </w:rPr>
        <w:t>In addition, the project also uses some comments, assessments as well as data of other authors, other organizations with citations and annotated sources.</w:t>
      </w:r>
      <w:r w:rsidR="008730A8" w:rsidRPr="00E357F4">
        <w:rPr>
          <w:sz w:val="26"/>
          <w:szCs w:val="26"/>
          <w:lang w:val="vi-VN"/>
        </w:rPr>
        <w:t xml:space="preserve"> </w:t>
      </w:r>
    </w:p>
    <w:p w14:paraId="32424083" w14:textId="6A593F7A" w:rsidR="00B76F10" w:rsidRDefault="00B76F10" w:rsidP="00B76F10">
      <w:pPr>
        <w:spacing w:line="360" w:lineRule="auto"/>
        <w:ind w:firstLine="720"/>
        <w:jc w:val="both"/>
        <w:rPr>
          <w:b/>
          <w:sz w:val="26"/>
          <w:szCs w:val="26"/>
        </w:rPr>
      </w:pPr>
      <w:r>
        <w:rPr>
          <w:b/>
          <w:sz w:val="26"/>
          <w:szCs w:val="26"/>
        </w:rPr>
        <w:t xml:space="preserve">If something wrong happens, </w:t>
      </w:r>
      <w:r w:rsidR="003972FA">
        <w:rPr>
          <w:b/>
          <w:sz w:val="26"/>
          <w:szCs w:val="26"/>
        </w:rPr>
        <w:t>we</w:t>
      </w:r>
      <w:r>
        <w:rPr>
          <w:b/>
          <w:sz w:val="26"/>
          <w:szCs w:val="26"/>
        </w:rPr>
        <w:t xml:space="preserve">’ll take full responsibility for the content of </w:t>
      </w:r>
      <w:r w:rsidR="003972FA">
        <w:rPr>
          <w:b/>
          <w:sz w:val="26"/>
          <w:szCs w:val="26"/>
        </w:rPr>
        <w:t>our</w:t>
      </w:r>
      <w:r>
        <w:rPr>
          <w:b/>
          <w:sz w:val="26"/>
          <w:szCs w:val="26"/>
        </w:rPr>
        <w:t xml:space="preserve"> project. </w:t>
      </w:r>
      <w:r>
        <w:rPr>
          <w:sz w:val="26"/>
          <w:szCs w:val="26"/>
        </w:rPr>
        <w:t xml:space="preserve">Ton Duc Thang University is not related to the infringing rights, the copyrights that </w:t>
      </w:r>
      <w:r w:rsidR="00A20E12">
        <w:rPr>
          <w:sz w:val="26"/>
          <w:szCs w:val="26"/>
        </w:rPr>
        <w:t>we</w:t>
      </w:r>
      <w:r>
        <w:rPr>
          <w:sz w:val="26"/>
          <w:szCs w:val="26"/>
        </w:rPr>
        <w:t xml:space="preserve"> give during the implementation process (if any).</w:t>
      </w:r>
      <w:r>
        <w:rPr>
          <w:b/>
          <w:sz w:val="26"/>
          <w:szCs w:val="26"/>
        </w:rPr>
        <w:t xml:space="preserve"> </w:t>
      </w:r>
    </w:p>
    <w:p w14:paraId="36AB548F" w14:textId="502F124E" w:rsidR="008730A8" w:rsidRPr="00E4270A" w:rsidRDefault="00C56930" w:rsidP="0047257A">
      <w:pPr>
        <w:spacing w:before="240"/>
        <w:ind w:left="3828"/>
        <w:jc w:val="both"/>
        <w:rPr>
          <w:i/>
          <w:sz w:val="26"/>
          <w:szCs w:val="26"/>
          <w:lang w:val="vi-VN"/>
        </w:rPr>
      </w:pPr>
      <w:r>
        <w:rPr>
          <w:i/>
          <w:sz w:val="26"/>
          <w:szCs w:val="26"/>
        </w:rPr>
        <w:t>Ho Chi Minh city</w:t>
      </w:r>
      <w:r w:rsidR="008730A8" w:rsidRPr="00E357F4">
        <w:rPr>
          <w:i/>
          <w:sz w:val="26"/>
          <w:szCs w:val="26"/>
          <w:lang w:val="vi-VN"/>
        </w:rPr>
        <w:t>,</w:t>
      </w:r>
      <w:r w:rsidR="003B051B">
        <w:rPr>
          <w:i/>
          <w:sz w:val="26"/>
          <w:szCs w:val="26"/>
        </w:rPr>
        <w:t xml:space="preserve"> </w:t>
      </w:r>
      <w:r w:rsidR="00D6540E">
        <w:rPr>
          <w:i/>
          <w:sz w:val="26"/>
          <w:szCs w:val="26"/>
        </w:rPr>
        <w:t>8</w:t>
      </w:r>
      <w:r w:rsidR="0082717E">
        <w:rPr>
          <w:i/>
          <w:sz w:val="26"/>
          <w:szCs w:val="26"/>
          <w:vertAlign w:val="superscript"/>
        </w:rPr>
        <w:t>th</w:t>
      </w:r>
      <w:r>
        <w:rPr>
          <w:i/>
          <w:sz w:val="26"/>
          <w:szCs w:val="26"/>
        </w:rPr>
        <w:t xml:space="preserve"> </w:t>
      </w:r>
      <w:r w:rsidR="00335A67">
        <w:rPr>
          <w:i/>
          <w:sz w:val="26"/>
          <w:szCs w:val="26"/>
        </w:rPr>
        <w:t>Ma</w:t>
      </w:r>
      <w:r w:rsidR="003B051B">
        <w:rPr>
          <w:i/>
          <w:sz w:val="26"/>
          <w:szCs w:val="26"/>
        </w:rPr>
        <w:t>y</w:t>
      </w:r>
      <w:r>
        <w:rPr>
          <w:i/>
          <w:sz w:val="26"/>
          <w:szCs w:val="26"/>
        </w:rPr>
        <w:t xml:space="preserve"> </w:t>
      </w:r>
      <w:r w:rsidR="00743F7E" w:rsidRPr="00E4270A">
        <w:rPr>
          <w:i/>
          <w:sz w:val="26"/>
          <w:szCs w:val="26"/>
          <w:lang w:val="vi-VN"/>
        </w:rPr>
        <w:t>20</w:t>
      </w:r>
      <w:r>
        <w:rPr>
          <w:i/>
          <w:sz w:val="26"/>
          <w:szCs w:val="26"/>
        </w:rPr>
        <w:t>2</w:t>
      </w:r>
      <w:r w:rsidR="00335A67">
        <w:rPr>
          <w:i/>
          <w:sz w:val="26"/>
          <w:szCs w:val="26"/>
        </w:rPr>
        <w:t>6</w:t>
      </w:r>
    </w:p>
    <w:p w14:paraId="65D7CF3C" w14:textId="5F7788D1" w:rsidR="008730A8" w:rsidRPr="00C56930" w:rsidRDefault="00C56930" w:rsidP="008730A8">
      <w:pPr>
        <w:spacing w:before="141"/>
        <w:ind w:left="3932" w:right="828"/>
        <w:jc w:val="center"/>
        <w:rPr>
          <w:i/>
          <w:sz w:val="26"/>
          <w:szCs w:val="26"/>
        </w:rPr>
      </w:pPr>
      <w:r>
        <w:rPr>
          <w:i/>
          <w:sz w:val="26"/>
          <w:szCs w:val="26"/>
        </w:rPr>
        <w:t>Author</w:t>
      </w:r>
    </w:p>
    <w:p w14:paraId="6C14B772" w14:textId="003AA5FC" w:rsidR="00BB2B2A" w:rsidRDefault="008730A8" w:rsidP="00FE474C">
      <w:pPr>
        <w:spacing w:before="147"/>
        <w:ind w:left="3940" w:right="828"/>
        <w:jc w:val="center"/>
        <w:rPr>
          <w:i/>
          <w:sz w:val="26"/>
          <w:szCs w:val="26"/>
          <w:lang w:val="vi-VN"/>
        </w:rPr>
      </w:pPr>
      <w:r w:rsidRPr="00E357F4">
        <w:rPr>
          <w:i/>
          <w:sz w:val="26"/>
          <w:szCs w:val="26"/>
          <w:lang w:val="vi-VN"/>
        </w:rPr>
        <w:t>(</w:t>
      </w:r>
      <w:r w:rsidR="00C56930">
        <w:rPr>
          <w:i/>
          <w:sz w:val="26"/>
          <w:szCs w:val="26"/>
        </w:rPr>
        <w:t>Sign</w:t>
      </w:r>
      <w:r w:rsidR="00A30E83">
        <w:rPr>
          <w:i/>
          <w:sz w:val="26"/>
          <w:szCs w:val="26"/>
        </w:rPr>
        <w:t>ature</w:t>
      </w:r>
      <w:r w:rsidR="00C56930">
        <w:rPr>
          <w:i/>
          <w:sz w:val="26"/>
          <w:szCs w:val="26"/>
        </w:rPr>
        <w:t xml:space="preserve"> and full name</w:t>
      </w:r>
      <w:r w:rsidRPr="00E357F4">
        <w:rPr>
          <w:i/>
          <w:sz w:val="26"/>
          <w:szCs w:val="26"/>
          <w:lang w:val="vi-VN"/>
        </w:rPr>
        <w:t>)</w:t>
      </w:r>
    </w:p>
    <w:p w14:paraId="3BF20A04" w14:textId="64E49CAD" w:rsidR="00C56930" w:rsidRPr="00FE474C" w:rsidRDefault="00FE474C" w:rsidP="00FE474C">
      <w:pPr>
        <w:pStyle w:val="Nidungvnbn"/>
        <w:ind w:firstLine="0"/>
        <w:rPr>
          <w:b/>
          <w:bCs/>
          <w:i/>
          <w:iCs/>
          <w:sz w:val="32"/>
          <w:szCs w:val="32"/>
        </w:rPr>
      </w:pPr>
      <w:r>
        <w:rPr>
          <w:b/>
          <w:bCs/>
          <w:i/>
          <w:iCs/>
          <w:sz w:val="32"/>
          <w:szCs w:val="32"/>
        </w:rPr>
        <w:t xml:space="preserve">                                                                     </w:t>
      </w:r>
    </w:p>
    <w:p w14:paraId="7A48A1B5" w14:textId="77777777" w:rsidR="009834C7" w:rsidRPr="00B76F10" w:rsidRDefault="00C56930" w:rsidP="009834C7">
      <w:pPr>
        <w:pStyle w:val="Nidungvnbn"/>
        <w:ind w:firstLine="0"/>
      </w:pP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25"/>
        <w:gridCol w:w="2926"/>
        <w:gridCol w:w="2926"/>
      </w:tblGrid>
      <w:tr w:rsidR="00335A67" w14:paraId="52276B5F" w14:textId="77777777" w:rsidTr="00897576">
        <w:tc>
          <w:tcPr>
            <w:tcW w:w="2925" w:type="dxa"/>
          </w:tcPr>
          <w:p w14:paraId="50D6FB57" w14:textId="4AC07C40" w:rsidR="00335A67" w:rsidRPr="00F40DF2" w:rsidRDefault="00D6540E" w:rsidP="00897576">
            <w:pPr>
              <w:pStyle w:val="Nidungvnbn"/>
              <w:ind w:firstLine="0"/>
              <w:jc w:val="center"/>
              <w:rPr>
                <w:b/>
                <w:bCs/>
              </w:rPr>
            </w:pPr>
            <w:r>
              <w:rPr>
                <w:b/>
                <w:bCs/>
              </w:rPr>
              <w:t>Nghi</w:t>
            </w:r>
          </w:p>
        </w:tc>
        <w:tc>
          <w:tcPr>
            <w:tcW w:w="2926" w:type="dxa"/>
          </w:tcPr>
          <w:p w14:paraId="62751B5C" w14:textId="254F81A9" w:rsidR="00335A67" w:rsidRPr="00F40DF2" w:rsidRDefault="00D6540E" w:rsidP="00897576">
            <w:pPr>
              <w:pStyle w:val="Nidungvnbn"/>
              <w:ind w:firstLine="0"/>
              <w:jc w:val="center"/>
              <w:rPr>
                <w:b/>
                <w:bCs/>
              </w:rPr>
            </w:pPr>
            <w:r>
              <w:rPr>
                <w:b/>
                <w:bCs/>
              </w:rPr>
              <w:t>Nhi</w:t>
            </w:r>
          </w:p>
        </w:tc>
        <w:tc>
          <w:tcPr>
            <w:tcW w:w="2926" w:type="dxa"/>
          </w:tcPr>
          <w:p w14:paraId="41A781B2" w14:textId="6F0836F4" w:rsidR="00335A67" w:rsidRPr="00F40DF2" w:rsidRDefault="00D6540E" w:rsidP="00897576">
            <w:pPr>
              <w:pStyle w:val="Nidungvnbn"/>
              <w:ind w:firstLine="0"/>
              <w:jc w:val="center"/>
              <w:rPr>
                <w:b/>
                <w:bCs/>
              </w:rPr>
            </w:pPr>
            <w:r>
              <w:rPr>
                <w:b/>
                <w:bCs/>
              </w:rPr>
              <w:t>Quốc</w:t>
            </w:r>
          </w:p>
        </w:tc>
      </w:tr>
      <w:tr w:rsidR="00335A67" w14:paraId="0C1DC7C3" w14:textId="77777777" w:rsidTr="00897576">
        <w:tc>
          <w:tcPr>
            <w:tcW w:w="2925" w:type="dxa"/>
          </w:tcPr>
          <w:p w14:paraId="4D4EEFF5" w14:textId="2FB6493A" w:rsidR="00335A67" w:rsidRPr="00F40DF2" w:rsidRDefault="00D6540E" w:rsidP="00897576">
            <w:pPr>
              <w:pStyle w:val="Nidungvnbn"/>
              <w:ind w:firstLine="0"/>
              <w:jc w:val="center"/>
            </w:pPr>
            <w:r>
              <w:t>Nguy</w:t>
            </w:r>
            <w:r w:rsidRPr="00432D98">
              <w:t>ễn</w:t>
            </w:r>
            <w:r>
              <w:t xml:space="preserve"> Ng</w:t>
            </w:r>
            <w:r w:rsidRPr="00432D98">
              <w:t>ọc</w:t>
            </w:r>
            <w:r>
              <w:t xml:space="preserve"> Trinh Nghi</w:t>
            </w:r>
          </w:p>
        </w:tc>
        <w:tc>
          <w:tcPr>
            <w:tcW w:w="2926" w:type="dxa"/>
          </w:tcPr>
          <w:p w14:paraId="685858AD" w14:textId="34E825CA" w:rsidR="00335A67" w:rsidRPr="00F40DF2" w:rsidRDefault="00D6540E" w:rsidP="00897576">
            <w:pPr>
              <w:pStyle w:val="Nidungvnbn"/>
              <w:ind w:firstLine="0"/>
              <w:jc w:val="center"/>
            </w:pPr>
            <w:r>
              <w:t>Diệp</w:t>
            </w:r>
            <w:r>
              <w:rPr>
                <w:lang w:val="vi-VN"/>
              </w:rPr>
              <w:t xml:space="preserve"> Yến Nhi</w:t>
            </w:r>
          </w:p>
        </w:tc>
        <w:tc>
          <w:tcPr>
            <w:tcW w:w="2926" w:type="dxa"/>
          </w:tcPr>
          <w:p w14:paraId="204EDA6A" w14:textId="3BEB69B0" w:rsidR="00335A67" w:rsidRPr="00F40DF2" w:rsidRDefault="00D6540E" w:rsidP="00897576">
            <w:pPr>
              <w:pStyle w:val="Nidungvnbn"/>
              <w:ind w:firstLine="0"/>
              <w:jc w:val="center"/>
            </w:pPr>
            <w:r>
              <w:t>Nguyễn</w:t>
            </w:r>
            <w:r>
              <w:rPr>
                <w:lang w:val="vi-VN"/>
              </w:rPr>
              <w:t xml:space="preserve"> Anh Quốc</w:t>
            </w:r>
          </w:p>
        </w:tc>
      </w:tr>
    </w:tbl>
    <w:p w14:paraId="22E978EB" w14:textId="03445917" w:rsidR="00C56930" w:rsidRPr="00887C5C" w:rsidRDefault="00887C5C" w:rsidP="00C56930">
      <w:pPr>
        <w:pStyle w:val="Nidungvnbn"/>
        <w:ind w:firstLine="0"/>
        <w:rPr>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6774EDC9" w14:textId="02DD82D9" w:rsidR="00C56930" w:rsidRPr="00B76F10" w:rsidRDefault="00C56930" w:rsidP="00FE474C">
      <w:pPr>
        <w:pStyle w:val="Nidungvnbn"/>
        <w:ind w:firstLine="0"/>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71CE6FDF" w14:textId="77777777" w:rsidR="008730A8" w:rsidRPr="00C56930" w:rsidRDefault="008730A8" w:rsidP="00BB2B2A">
      <w:pPr>
        <w:tabs>
          <w:tab w:val="center" w:pos="6379"/>
        </w:tabs>
        <w:spacing w:after="200" w:line="276" w:lineRule="auto"/>
        <w:rPr>
          <w:i/>
          <w:sz w:val="26"/>
          <w:szCs w:val="26"/>
        </w:rPr>
      </w:pPr>
    </w:p>
    <w:p w14:paraId="17A6A7BD" w14:textId="77777777" w:rsidR="008730A8" w:rsidRPr="003C69F2" w:rsidRDefault="008730A8" w:rsidP="008730A8">
      <w:pPr>
        <w:tabs>
          <w:tab w:val="center" w:pos="6379"/>
        </w:tabs>
        <w:spacing w:after="200" w:line="276" w:lineRule="auto"/>
        <w:jc w:val="center"/>
        <w:rPr>
          <w:i/>
          <w:sz w:val="26"/>
          <w:szCs w:val="26"/>
          <w:lang w:val="vi-VN"/>
        </w:rPr>
      </w:pPr>
    </w:p>
    <w:p w14:paraId="6F7DBC86" w14:textId="7103765C" w:rsidR="001B395F" w:rsidRDefault="008730A8" w:rsidP="008730A8">
      <w:pPr>
        <w:tabs>
          <w:tab w:val="center" w:pos="4111"/>
        </w:tabs>
        <w:spacing w:after="200" w:line="276" w:lineRule="auto"/>
        <w:jc w:val="center"/>
        <w:rPr>
          <w:i/>
          <w:sz w:val="26"/>
          <w:szCs w:val="26"/>
          <w:lang w:val="vi-VN"/>
        </w:rPr>
      </w:pPr>
      <w:r w:rsidRPr="00E4270A">
        <w:rPr>
          <w:i/>
          <w:sz w:val="26"/>
          <w:szCs w:val="26"/>
          <w:lang w:val="vi-VN"/>
        </w:rPr>
        <w:tab/>
      </w:r>
    </w:p>
    <w:p w14:paraId="1A969A8A" w14:textId="520A459B" w:rsidR="001B395F" w:rsidRPr="001B395F" w:rsidRDefault="001B395F" w:rsidP="001B395F">
      <w:pPr>
        <w:spacing w:before="0" w:after="200" w:line="276" w:lineRule="auto"/>
        <w:rPr>
          <w:i/>
          <w:sz w:val="26"/>
          <w:szCs w:val="26"/>
          <w:lang w:val="vi-VN"/>
        </w:rPr>
      </w:pPr>
      <w:r>
        <w:rPr>
          <w:i/>
          <w:sz w:val="26"/>
          <w:szCs w:val="26"/>
          <w:lang w:val="vi-VN"/>
        </w:rPr>
        <w:br w:type="page"/>
      </w:r>
    </w:p>
    <w:p w14:paraId="0D3DA977" w14:textId="175DE26A" w:rsidR="001B395F" w:rsidRPr="00D00AF2" w:rsidRDefault="001B395F" w:rsidP="00D00AF2">
      <w:pPr>
        <w:tabs>
          <w:tab w:val="right" w:leader="dot" w:pos="8730"/>
        </w:tabs>
        <w:overflowPunct w:val="0"/>
        <w:adjustRightInd w:val="0"/>
        <w:spacing w:line="360" w:lineRule="auto"/>
        <w:jc w:val="center"/>
        <w:textAlignment w:val="baseline"/>
        <w:rPr>
          <w:b/>
          <w:sz w:val="32"/>
          <w:szCs w:val="32"/>
          <w:lang w:val="vi-VN"/>
        </w:rPr>
      </w:pPr>
      <w:r w:rsidRPr="00032172">
        <w:rPr>
          <w:b/>
          <w:sz w:val="32"/>
          <w:szCs w:val="32"/>
          <w:lang w:val="vi-VN"/>
        </w:rPr>
        <w:lastRenderedPageBreak/>
        <w:t>ABSTRACT</w:t>
      </w:r>
    </w:p>
    <w:p w14:paraId="445CB9A3" w14:textId="40992C7C" w:rsidR="00745F64" w:rsidRDefault="007703FD" w:rsidP="001C58DB">
      <w:pPr>
        <w:tabs>
          <w:tab w:val="center" w:pos="4111"/>
        </w:tabs>
        <w:spacing w:after="200" w:line="360" w:lineRule="auto"/>
        <w:ind w:firstLine="720"/>
        <w:jc w:val="both"/>
        <w:rPr>
          <w:sz w:val="26"/>
          <w:szCs w:val="26"/>
          <w:lang w:val="vi-VN"/>
        </w:rPr>
      </w:pPr>
      <w:r>
        <w:rPr>
          <w:sz w:val="26"/>
          <w:szCs w:val="26"/>
          <w:lang w:val="vi-VN"/>
        </w:rPr>
        <w:tab/>
      </w:r>
      <w:r w:rsidR="007A0B69" w:rsidRPr="007A0B69">
        <w:rPr>
          <w:sz w:val="26"/>
          <w:szCs w:val="26"/>
          <w:lang w:val="vi-VN"/>
        </w:rPr>
        <w:t>This assignment presents the study and implementation of role-based access control (RBAC) mechanisms in the OpenMRS electronic health record (EHR) system as part of the Introduction to Information Security course. The primary objective of this project is to analyze how access control is managed in healthcare information systems and to demonstrate the practical application of RBAC concepts through role creation, privilege assignment, role inheritance, and user management.</w:t>
      </w:r>
    </w:p>
    <w:p w14:paraId="25CE4AF2" w14:textId="086CF08C" w:rsidR="00800B17" w:rsidRDefault="007A0B69" w:rsidP="001C58DB">
      <w:pPr>
        <w:tabs>
          <w:tab w:val="center" w:pos="4111"/>
        </w:tabs>
        <w:spacing w:after="200" w:line="360" w:lineRule="auto"/>
        <w:ind w:firstLine="720"/>
        <w:jc w:val="both"/>
        <w:rPr>
          <w:sz w:val="26"/>
          <w:szCs w:val="26"/>
          <w:lang w:val="vi-VN"/>
        </w:rPr>
      </w:pPr>
      <w:r w:rsidRPr="007A0B69">
        <w:rPr>
          <w:sz w:val="26"/>
          <w:szCs w:val="26"/>
          <w:lang w:val="vi-VN"/>
        </w:rPr>
        <w:t>The project was conducted using the OpenMRS demo environment, where multiple custom roles and users were designed and configured based on different healthcare responsibilities. Several RBAC structures were implemented, including reusable base roles and hierarchical role inheritance models, in order to reduce privilege duplication and improve permission management scalability.</w:t>
      </w:r>
    </w:p>
    <w:p w14:paraId="15D84230" w14:textId="404D1BF5" w:rsidR="008B687C" w:rsidRDefault="007A0B69" w:rsidP="008B687C">
      <w:pPr>
        <w:tabs>
          <w:tab w:val="center" w:pos="4111"/>
        </w:tabs>
        <w:spacing w:after="200" w:line="360" w:lineRule="auto"/>
        <w:ind w:firstLine="720"/>
        <w:jc w:val="both"/>
        <w:rPr>
          <w:sz w:val="26"/>
          <w:szCs w:val="26"/>
          <w:lang w:val="vi-VN"/>
        </w:rPr>
      </w:pPr>
      <w:r w:rsidRPr="007A0B69">
        <w:rPr>
          <w:sz w:val="26"/>
          <w:szCs w:val="26"/>
          <w:lang w:val="vi-VN"/>
        </w:rPr>
        <w:t>Throughout the implementation process, various security and system management challenges were identified, including privilege explosion, hidden privilege dependencies, role duplication, and inconsistencies between frontend and backend authorization behaviors within the OpenMRS O3 interface. These issues provided practical insight into the complexity of managing access control in real-world enterprise healthcare systems.</w:t>
      </w:r>
    </w:p>
    <w:p w14:paraId="64C001E2" w14:textId="6540BCD6" w:rsidR="007A0B69" w:rsidRPr="008B687C" w:rsidRDefault="007A0B69" w:rsidP="008B687C">
      <w:pPr>
        <w:tabs>
          <w:tab w:val="center" w:pos="4111"/>
        </w:tabs>
        <w:spacing w:after="200" w:line="360" w:lineRule="auto"/>
        <w:ind w:firstLine="720"/>
        <w:jc w:val="both"/>
        <w:rPr>
          <w:sz w:val="26"/>
          <w:szCs w:val="26"/>
          <w:lang w:val="vi-VN"/>
        </w:rPr>
      </w:pPr>
      <w:r w:rsidRPr="007A0B69">
        <w:rPr>
          <w:sz w:val="26"/>
          <w:szCs w:val="26"/>
          <w:lang w:val="vi-VN"/>
        </w:rPr>
        <w:t>In addition, the assignment explored methods for improving RBAC administration through role hierarchy design, privilege grouping, visualization mechanisms, and enhanced auditing capabilities. The project also emphasized the importance of maintainable and scalable access control architectures in modern healthcare environments where patient data confidentiality and system security are critical.</w:t>
      </w:r>
    </w:p>
    <w:p w14:paraId="5C018019" w14:textId="7E00C950" w:rsidR="00126015" w:rsidRPr="007A0B69" w:rsidRDefault="007A0B69" w:rsidP="007A0B69">
      <w:pPr>
        <w:tabs>
          <w:tab w:val="center" w:pos="4111"/>
        </w:tabs>
        <w:spacing w:after="200" w:line="360" w:lineRule="auto"/>
        <w:ind w:firstLine="720"/>
        <w:jc w:val="both"/>
        <w:rPr>
          <w:sz w:val="26"/>
          <w:szCs w:val="26"/>
          <w:lang w:val="vi-VN"/>
        </w:rPr>
      </w:pPr>
      <w:r w:rsidRPr="007A0B69">
        <w:rPr>
          <w:sz w:val="26"/>
          <w:szCs w:val="26"/>
          <w:lang w:val="vi-VN"/>
        </w:rPr>
        <w:t>Overall, this assignment demonstrates a practical understanding of access control principles, RBAC implementation strategies, and security management challenges within enterprise-level electronic health record systems.</w:t>
      </w:r>
    </w:p>
    <w:p w14:paraId="45B649BB" w14:textId="1F737ABD" w:rsidR="00710225" w:rsidRPr="007A0B69" w:rsidRDefault="00710225" w:rsidP="007A0B69">
      <w:pPr>
        <w:tabs>
          <w:tab w:val="center" w:pos="4111"/>
        </w:tabs>
        <w:spacing w:after="200" w:line="360" w:lineRule="auto"/>
        <w:jc w:val="both"/>
        <w:rPr>
          <w:sz w:val="26"/>
          <w:szCs w:val="26"/>
          <w:lang w:val="vi-VN"/>
        </w:rPr>
        <w:sectPr w:rsidR="00710225" w:rsidRPr="007A0B69" w:rsidSect="00602D02">
          <w:pgSz w:w="11906" w:h="16838" w:code="9"/>
          <w:pgMar w:top="1985" w:right="1134" w:bottom="1701" w:left="1985" w:header="720" w:footer="720" w:gutter="0"/>
          <w:pgNumType w:fmt="lowerRoman"/>
          <w:cols w:space="720"/>
          <w:docGrid w:linePitch="360"/>
        </w:sectPr>
      </w:pPr>
    </w:p>
    <w:p w14:paraId="70607F3D" w14:textId="678596DC" w:rsidR="007E6AB9" w:rsidRPr="00743F7E" w:rsidRDefault="00311981" w:rsidP="005A5EF5">
      <w:pPr>
        <w:pStyle w:val="Nidungvnbn"/>
        <w:ind w:firstLine="0"/>
        <w:jc w:val="center"/>
        <w:rPr>
          <w:b/>
          <w:bCs/>
          <w:sz w:val="32"/>
          <w:szCs w:val="32"/>
        </w:rPr>
      </w:pPr>
      <w:r>
        <w:rPr>
          <w:b/>
          <w:bCs/>
          <w:sz w:val="32"/>
          <w:szCs w:val="32"/>
        </w:rPr>
        <w:lastRenderedPageBreak/>
        <w:t>TABLE OF</w:t>
      </w:r>
      <w:r w:rsidR="007E6AB9" w:rsidRPr="00743F7E">
        <w:rPr>
          <w:b/>
          <w:bCs/>
          <w:sz w:val="32"/>
          <w:szCs w:val="32"/>
        </w:rPr>
        <w:t xml:space="preserve"> </w:t>
      </w:r>
      <w:r>
        <w:rPr>
          <w:b/>
          <w:bCs/>
          <w:sz w:val="32"/>
          <w:szCs w:val="32"/>
        </w:rPr>
        <w:t>CONTENT</w:t>
      </w:r>
    </w:p>
    <w:p w14:paraId="45D16852" w14:textId="4A7C8917" w:rsidR="00692AF7" w:rsidRDefault="00F772AD">
      <w:pPr>
        <w:pStyle w:val="TOC1"/>
        <w:rPr>
          <w:rFonts w:asciiTheme="minorHAnsi" w:eastAsiaTheme="minorEastAsia" w:hAnsiTheme="minorHAnsi"/>
          <w:b w:val="0"/>
          <w:noProof/>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28986450" w:history="1">
        <w:r w:rsidR="00692AF7" w:rsidRPr="00174860">
          <w:rPr>
            <w:rStyle w:val="Hyperlink"/>
            <w:noProof/>
          </w:rPr>
          <w:t>LIST OF FIGURES</w:t>
        </w:r>
        <w:r w:rsidR="00692AF7">
          <w:rPr>
            <w:noProof/>
            <w:webHidden/>
          </w:rPr>
          <w:tab/>
        </w:r>
        <w:r w:rsidR="00692AF7">
          <w:rPr>
            <w:noProof/>
            <w:webHidden/>
          </w:rPr>
          <w:fldChar w:fldCharType="begin"/>
        </w:r>
        <w:r w:rsidR="00692AF7">
          <w:rPr>
            <w:noProof/>
            <w:webHidden/>
          </w:rPr>
          <w:instrText xml:space="preserve"> PAGEREF _Toc228986450 \h </w:instrText>
        </w:r>
        <w:r w:rsidR="00692AF7">
          <w:rPr>
            <w:noProof/>
            <w:webHidden/>
          </w:rPr>
        </w:r>
        <w:r w:rsidR="00692AF7">
          <w:rPr>
            <w:noProof/>
            <w:webHidden/>
          </w:rPr>
          <w:fldChar w:fldCharType="separate"/>
        </w:r>
        <w:r w:rsidR="00692AF7">
          <w:rPr>
            <w:noProof/>
            <w:webHidden/>
          </w:rPr>
          <w:t>viii</w:t>
        </w:r>
        <w:r w:rsidR="00692AF7">
          <w:rPr>
            <w:noProof/>
            <w:webHidden/>
          </w:rPr>
          <w:fldChar w:fldCharType="end"/>
        </w:r>
      </w:hyperlink>
    </w:p>
    <w:p w14:paraId="0D9BD96D" w14:textId="01CC7EF7" w:rsidR="00692AF7" w:rsidRDefault="00692AF7">
      <w:pPr>
        <w:pStyle w:val="TOC1"/>
        <w:rPr>
          <w:rFonts w:asciiTheme="minorHAnsi" w:eastAsiaTheme="minorEastAsia" w:hAnsiTheme="minorHAnsi"/>
          <w:b w:val="0"/>
          <w:noProof/>
          <w:kern w:val="2"/>
          <w:sz w:val="24"/>
          <w14:ligatures w14:val="standardContextual"/>
        </w:rPr>
      </w:pPr>
      <w:hyperlink w:anchor="_Toc228986451" w:history="1">
        <w:r w:rsidRPr="00174860">
          <w:rPr>
            <w:rStyle w:val="Hyperlink"/>
            <w:noProof/>
          </w:rPr>
          <w:t>LIST OF TABLES</w:t>
        </w:r>
        <w:r>
          <w:rPr>
            <w:noProof/>
            <w:webHidden/>
          </w:rPr>
          <w:tab/>
        </w:r>
        <w:r>
          <w:rPr>
            <w:noProof/>
            <w:webHidden/>
          </w:rPr>
          <w:fldChar w:fldCharType="begin"/>
        </w:r>
        <w:r>
          <w:rPr>
            <w:noProof/>
            <w:webHidden/>
          </w:rPr>
          <w:instrText xml:space="preserve"> PAGEREF _Toc228986451 \h </w:instrText>
        </w:r>
        <w:r>
          <w:rPr>
            <w:noProof/>
            <w:webHidden/>
          </w:rPr>
        </w:r>
        <w:r>
          <w:rPr>
            <w:noProof/>
            <w:webHidden/>
          </w:rPr>
          <w:fldChar w:fldCharType="separate"/>
        </w:r>
        <w:r>
          <w:rPr>
            <w:noProof/>
            <w:webHidden/>
          </w:rPr>
          <w:t>x</w:t>
        </w:r>
        <w:r>
          <w:rPr>
            <w:noProof/>
            <w:webHidden/>
          </w:rPr>
          <w:fldChar w:fldCharType="end"/>
        </w:r>
      </w:hyperlink>
    </w:p>
    <w:p w14:paraId="2EF0D096" w14:textId="42E3006B" w:rsidR="00692AF7" w:rsidRDefault="00692AF7">
      <w:pPr>
        <w:pStyle w:val="TOC1"/>
        <w:rPr>
          <w:rFonts w:asciiTheme="minorHAnsi" w:eastAsiaTheme="minorEastAsia" w:hAnsiTheme="minorHAnsi"/>
          <w:b w:val="0"/>
          <w:noProof/>
          <w:kern w:val="2"/>
          <w:sz w:val="24"/>
          <w14:ligatures w14:val="standardContextual"/>
        </w:rPr>
      </w:pPr>
      <w:hyperlink w:anchor="_Toc228986452" w:history="1">
        <w:r w:rsidRPr="00174860">
          <w:rPr>
            <w:rStyle w:val="Hyperlink"/>
            <w:noProof/>
          </w:rPr>
          <w:t>ABBREVIATIONS</w:t>
        </w:r>
        <w:r>
          <w:rPr>
            <w:noProof/>
            <w:webHidden/>
          </w:rPr>
          <w:tab/>
        </w:r>
        <w:r>
          <w:rPr>
            <w:noProof/>
            <w:webHidden/>
          </w:rPr>
          <w:fldChar w:fldCharType="begin"/>
        </w:r>
        <w:r>
          <w:rPr>
            <w:noProof/>
            <w:webHidden/>
          </w:rPr>
          <w:instrText xml:space="preserve"> PAGEREF _Toc228986452 \h </w:instrText>
        </w:r>
        <w:r>
          <w:rPr>
            <w:noProof/>
            <w:webHidden/>
          </w:rPr>
        </w:r>
        <w:r>
          <w:rPr>
            <w:noProof/>
            <w:webHidden/>
          </w:rPr>
          <w:fldChar w:fldCharType="separate"/>
        </w:r>
        <w:r>
          <w:rPr>
            <w:noProof/>
            <w:webHidden/>
          </w:rPr>
          <w:t>xi</w:t>
        </w:r>
        <w:r>
          <w:rPr>
            <w:noProof/>
            <w:webHidden/>
          </w:rPr>
          <w:fldChar w:fldCharType="end"/>
        </w:r>
      </w:hyperlink>
    </w:p>
    <w:p w14:paraId="677EE7DA" w14:textId="59956FFA" w:rsidR="00692AF7" w:rsidRDefault="00692AF7">
      <w:pPr>
        <w:pStyle w:val="TOC1"/>
        <w:rPr>
          <w:rFonts w:asciiTheme="minorHAnsi" w:eastAsiaTheme="minorEastAsia" w:hAnsiTheme="minorHAnsi"/>
          <w:b w:val="0"/>
          <w:noProof/>
          <w:kern w:val="2"/>
          <w:sz w:val="24"/>
          <w14:ligatures w14:val="standardContextual"/>
        </w:rPr>
      </w:pPr>
      <w:hyperlink w:anchor="_Toc228986453" w:history="1">
        <w:r w:rsidRPr="00174860">
          <w:rPr>
            <w:rStyle w:val="Hyperlink"/>
            <w:noProof/>
          </w:rPr>
          <w:t>CHAPTER 1. INTRODUCTION</w:t>
        </w:r>
        <w:r>
          <w:rPr>
            <w:noProof/>
            <w:webHidden/>
          </w:rPr>
          <w:tab/>
        </w:r>
        <w:r>
          <w:rPr>
            <w:noProof/>
            <w:webHidden/>
          </w:rPr>
          <w:fldChar w:fldCharType="begin"/>
        </w:r>
        <w:r>
          <w:rPr>
            <w:noProof/>
            <w:webHidden/>
          </w:rPr>
          <w:instrText xml:space="preserve"> PAGEREF _Toc228986453 \h </w:instrText>
        </w:r>
        <w:r>
          <w:rPr>
            <w:noProof/>
            <w:webHidden/>
          </w:rPr>
        </w:r>
        <w:r>
          <w:rPr>
            <w:noProof/>
            <w:webHidden/>
          </w:rPr>
          <w:fldChar w:fldCharType="separate"/>
        </w:r>
        <w:r>
          <w:rPr>
            <w:noProof/>
            <w:webHidden/>
          </w:rPr>
          <w:t>1</w:t>
        </w:r>
        <w:r>
          <w:rPr>
            <w:noProof/>
            <w:webHidden/>
          </w:rPr>
          <w:fldChar w:fldCharType="end"/>
        </w:r>
      </w:hyperlink>
    </w:p>
    <w:p w14:paraId="0A917C7A" w14:textId="715D3BFE" w:rsidR="00692AF7" w:rsidRDefault="00692AF7">
      <w:pPr>
        <w:pStyle w:val="TOC2"/>
        <w:rPr>
          <w:rFonts w:asciiTheme="minorHAnsi" w:eastAsiaTheme="minorEastAsia" w:hAnsiTheme="minorHAnsi"/>
          <w:noProof/>
          <w:kern w:val="2"/>
          <w:sz w:val="24"/>
          <w14:ligatures w14:val="standardContextual"/>
        </w:rPr>
      </w:pPr>
      <w:hyperlink w:anchor="_Toc228986454" w:history="1">
        <w:r w:rsidRPr="00174860">
          <w:rPr>
            <w:rStyle w:val="Hyperlink"/>
            <w:noProof/>
          </w:rPr>
          <w:t>1.1 Assigment Overview</w:t>
        </w:r>
        <w:r>
          <w:rPr>
            <w:noProof/>
            <w:webHidden/>
          </w:rPr>
          <w:tab/>
        </w:r>
        <w:r>
          <w:rPr>
            <w:noProof/>
            <w:webHidden/>
          </w:rPr>
          <w:fldChar w:fldCharType="begin"/>
        </w:r>
        <w:r>
          <w:rPr>
            <w:noProof/>
            <w:webHidden/>
          </w:rPr>
          <w:instrText xml:space="preserve"> PAGEREF _Toc228986454 \h </w:instrText>
        </w:r>
        <w:r>
          <w:rPr>
            <w:noProof/>
            <w:webHidden/>
          </w:rPr>
        </w:r>
        <w:r>
          <w:rPr>
            <w:noProof/>
            <w:webHidden/>
          </w:rPr>
          <w:fldChar w:fldCharType="separate"/>
        </w:r>
        <w:r>
          <w:rPr>
            <w:noProof/>
            <w:webHidden/>
          </w:rPr>
          <w:t>1</w:t>
        </w:r>
        <w:r>
          <w:rPr>
            <w:noProof/>
            <w:webHidden/>
          </w:rPr>
          <w:fldChar w:fldCharType="end"/>
        </w:r>
      </w:hyperlink>
    </w:p>
    <w:p w14:paraId="0A61057A" w14:textId="690E2842" w:rsidR="00692AF7" w:rsidRDefault="00692AF7">
      <w:pPr>
        <w:pStyle w:val="TOC3"/>
        <w:rPr>
          <w:rFonts w:asciiTheme="minorHAnsi" w:eastAsiaTheme="minorEastAsia" w:hAnsiTheme="minorHAnsi"/>
          <w:i w:val="0"/>
          <w:noProof/>
          <w:kern w:val="2"/>
          <w:sz w:val="24"/>
          <w14:ligatures w14:val="standardContextual"/>
        </w:rPr>
      </w:pPr>
      <w:hyperlink w:anchor="_Toc228986455" w:history="1">
        <w:r w:rsidRPr="00174860">
          <w:rPr>
            <w:rStyle w:val="Hyperlink"/>
            <w:noProof/>
            <w:lang w:val="vi-VN"/>
          </w:rPr>
          <w:t>1.1.1</w:t>
        </w:r>
        <w:r w:rsidRPr="00174860">
          <w:rPr>
            <w:rStyle w:val="Hyperlink"/>
            <w:noProof/>
          </w:rPr>
          <w:t xml:space="preserve"> Objective of the Assignment</w:t>
        </w:r>
        <w:r>
          <w:rPr>
            <w:noProof/>
            <w:webHidden/>
          </w:rPr>
          <w:tab/>
        </w:r>
        <w:r>
          <w:rPr>
            <w:noProof/>
            <w:webHidden/>
          </w:rPr>
          <w:fldChar w:fldCharType="begin"/>
        </w:r>
        <w:r>
          <w:rPr>
            <w:noProof/>
            <w:webHidden/>
          </w:rPr>
          <w:instrText xml:space="preserve"> PAGEREF _Toc228986455 \h </w:instrText>
        </w:r>
        <w:r>
          <w:rPr>
            <w:noProof/>
            <w:webHidden/>
          </w:rPr>
        </w:r>
        <w:r>
          <w:rPr>
            <w:noProof/>
            <w:webHidden/>
          </w:rPr>
          <w:fldChar w:fldCharType="separate"/>
        </w:r>
        <w:r>
          <w:rPr>
            <w:noProof/>
            <w:webHidden/>
          </w:rPr>
          <w:t>1</w:t>
        </w:r>
        <w:r>
          <w:rPr>
            <w:noProof/>
            <w:webHidden/>
          </w:rPr>
          <w:fldChar w:fldCharType="end"/>
        </w:r>
      </w:hyperlink>
    </w:p>
    <w:p w14:paraId="471BD2CA" w14:textId="2029CF27" w:rsidR="00692AF7" w:rsidRDefault="00692AF7">
      <w:pPr>
        <w:pStyle w:val="TOC3"/>
        <w:rPr>
          <w:rFonts w:asciiTheme="minorHAnsi" w:eastAsiaTheme="minorEastAsia" w:hAnsiTheme="minorHAnsi"/>
          <w:i w:val="0"/>
          <w:noProof/>
          <w:kern w:val="2"/>
          <w:sz w:val="24"/>
          <w14:ligatures w14:val="standardContextual"/>
        </w:rPr>
      </w:pPr>
      <w:hyperlink w:anchor="_Toc228986456" w:history="1">
        <w:r w:rsidRPr="00174860">
          <w:rPr>
            <w:rStyle w:val="Hyperlink"/>
            <w:noProof/>
            <w:lang w:val="vi-VN"/>
          </w:rPr>
          <w:t>1.1.2</w:t>
        </w:r>
        <w:r w:rsidRPr="00174860">
          <w:rPr>
            <w:rStyle w:val="Hyperlink"/>
            <w:noProof/>
          </w:rPr>
          <w:t xml:space="preserve"> Scope of the Assignment</w:t>
        </w:r>
        <w:r>
          <w:rPr>
            <w:noProof/>
            <w:webHidden/>
          </w:rPr>
          <w:tab/>
        </w:r>
        <w:r>
          <w:rPr>
            <w:noProof/>
            <w:webHidden/>
          </w:rPr>
          <w:fldChar w:fldCharType="begin"/>
        </w:r>
        <w:r>
          <w:rPr>
            <w:noProof/>
            <w:webHidden/>
          </w:rPr>
          <w:instrText xml:space="preserve"> PAGEREF _Toc228986456 \h </w:instrText>
        </w:r>
        <w:r>
          <w:rPr>
            <w:noProof/>
            <w:webHidden/>
          </w:rPr>
        </w:r>
        <w:r>
          <w:rPr>
            <w:noProof/>
            <w:webHidden/>
          </w:rPr>
          <w:fldChar w:fldCharType="separate"/>
        </w:r>
        <w:r>
          <w:rPr>
            <w:noProof/>
            <w:webHidden/>
          </w:rPr>
          <w:t>1</w:t>
        </w:r>
        <w:r>
          <w:rPr>
            <w:noProof/>
            <w:webHidden/>
          </w:rPr>
          <w:fldChar w:fldCharType="end"/>
        </w:r>
      </w:hyperlink>
    </w:p>
    <w:p w14:paraId="11727570" w14:textId="42E81D91" w:rsidR="00692AF7" w:rsidRDefault="00692AF7">
      <w:pPr>
        <w:pStyle w:val="TOC2"/>
        <w:rPr>
          <w:rFonts w:asciiTheme="minorHAnsi" w:eastAsiaTheme="minorEastAsia" w:hAnsiTheme="minorHAnsi"/>
          <w:noProof/>
          <w:kern w:val="2"/>
          <w:sz w:val="24"/>
          <w14:ligatures w14:val="standardContextual"/>
        </w:rPr>
      </w:pPr>
      <w:hyperlink w:anchor="_Toc228986457" w:history="1">
        <w:r w:rsidRPr="00174860">
          <w:rPr>
            <w:rStyle w:val="Hyperlink"/>
            <w:noProof/>
          </w:rPr>
          <w:t>1.2 Introduction to OpenMRS</w:t>
        </w:r>
        <w:r>
          <w:rPr>
            <w:noProof/>
            <w:webHidden/>
          </w:rPr>
          <w:tab/>
        </w:r>
        <w:r>
          <w:rPr>
            <w:noProof/>
            <w:webHidden/>
          </w:rPr>
          <w:fldChar w:fldCharType="begin"/>
        </w:r>
        <w:r>
          <w:rPr>
            <w:noProof/>
            <w:webHidden/>
          </w:rPr>
          <w:instrText xml:space="preserve"> PAGEREF _Toc228986457 \h </w:instrText>
        </w:r>
        <w:r>
          <w:rPr>
            <w:noProof/>
            <w:webHidden/>
          </w:rPr>
        </w:r>
        <w:r>
          <w:rPr>
            <w:noProof/>
            <w:webHidden/>
          </w:rPr>
          <w:fldChar w:fldCharType="separate"/>
        </w:r>
        <w:r>
          <w:rPr>
            <w:noProof/>
            <w:webHidden/>
          </w:rPr>
          <w:t>1</w:t>
        </w:r>
        <w:r>
          <w:rPr>
            <w:noProof/>
            <w:webHidden/>
          </w:rPr>
          <w:fldChar w:fldCharType="end"/>
        </w:r>
      </w:hyperlink>
    </w:p>
    <w:p w14:paraId="6F100C4C" w14:textId="23444C20" w:rsidR="00692AF7" w:rsidRDefault="00692AF7">
      <w:pPr>
        <w:pStyle w:val="TOC3"/>
        <w:rPr>
          <w:rFonts w:asciiTheme="minorHAnsi" w:eastAsiaTheme="minorEastAsia" w:hAnsiTheme="minorHAnsi"/>
          <w:i w:val="0"/>
          <w:noProof/>
          <w:kern w:val="2"/>
          <w:sz w:val="24"/>
          <w14:ligatures w14:val="standardContextual"/>
        </w:rPr>
      </w:pPr>
      <w:hyperlink w:anchor="_Toc228986458" w:history="1">
        <w:r w:rsidRPr="00174860">
          <w:rPr>
            <w:rStyle w:val="Hyperlink"/>
            <w:noProof/>
            <w:lang w:val="vi-VN"/>
          </w:rPr>
          <w:t>1.2.1</w:t>
        </w:r>
        <w:r w:rsidRPr="00174860">
          <w:rPr>
            <w:rStyle w:val="Hyperlink"/>
            <w:noProof/>
          </w:rPr>
          <w:t xml:space="preserve"> Electronic Health Record (EHR) Systems</w:t>
        </w:r>
        <w:r>
          <w:rPr>
            <w:noProof/>
            <w:webHidden/>
          </w:rPr>
          <w:tab/>
        </w:r>
        <w:r>
          <w:rPr>
            <w:noProof/>
            <w:webHidden/>
          </w:rPr>
          <w:fldChar w:fldCharType="begin"/>
        </w:r>
        <w:r>
          <w:rPr>
            <w:noProof/>
            <w:webHidden/>
          </w:rPr>
          <w:instrText xml:space="preserve"> PAGEREF _Toc228986458 \h </w:instrText>
        </w:r>
        <w:r>
          <w:rPr>
            <w:noProof/>
            <w:webHidden/>
          </w:rPr>
        </w:r>
        <w:r>
          <w:rPr>
            <w:noProof/>
            <w:webHidden/>
          </w:rPr>
          <w:fldChar w:fldCharType="separate"/>
        </w:r>
        <w:r>
          <w:rPr>
            <w:noProof/>
            <w:webHidden/>
          </w:rPr>
          <w:t>1</w:t>
        </w:r>
        <w:r>
          <w:rPr>
            <w:noProof/>
            <w:webHidden/>
          </w:rPr>
          <w:fldChar w:fldCharType="end"/>
        </w:r>
      </w:hyperlink>
    </w:p>
    <w:p w14:paraId="55B4ABCE" w14:textId="5BB67275" w:rsidR="00692AF7" w:rsidRDefault="00692AF7">
      <w:pPr>
        <w:pStyle w:val="TOC3"/>
        <w:rPr>
          <w:rFonts w:asciiTheme="minorHAnsi" w:eastAsiaTheme="minorEastAsia" w:hAnsiTheme="minorHAnsi"/>
          <w:i w:val="0"/>
          <w:noProof/>
          <w:kern w:val="2"/>
          <w:sz w:val="24"/>
          <w14:ligatures w14:val="standardContextual"/>
        </w:rPr>
      </w:pPr>
      <w:hyperlink w:anchor="_Toc228986459" w:history="1">
        <w:r w:rsidRPr="00174860">
          <w:rPr>
            <w:rStyle w:val="Hyperlink"/>
            <w:noProof/>
            <w:lang w:val="vi-VN"/>
          </w:rPr>
          <w:t>1.2.2</w:t>
        </w:r>
        <w:r w:rsidRPr="00174860">
          <w:rPr>
            <w:rStyle w:val="Hyperlink"/>
            <w:noProof/>
          </w:rPr>
          <w:t xml:space="preserve"> OpenMRS Architecture</w:t>
        </w:r>
        <w:r>
          <w:rPr>
            <w:noProof/>
            <w:webHidden/>
          </w:rPr>
          <w:tab/>
        </w:r>
        <w:r>
          <w:rPr>
            <w:noProof/>
            <w:webHidden/>
          </w:rPr>
          <w:fldChar w:fldCharType="begin"/>
        </w:r>
        <w:r>
          <w:rPr>
            <w:noProof/>
            <w:webHidden/>
          </w:rPr>
          <w:instrText xml:space="preserve"> PAGEREF _Toc228986459 \h </w:instrText>
        </w:r>
        <w:r>
          <w:rPr>
            <w:noProof/>
            <w:webHidden/>
          </w:rPr>
        </w:r>
        <w:r>
          <w:rPr>
            <w:noProof/>
            <w:webHidden/>
          </w:rPr>
          <w:fldChar w:fldCharType="separate"/>
        </w:r>
        <w:r>
          <w:rPr>
            <w:noProof/>
            <w:webHidden/>
          </w:rPr>
          <w:t>1</w:t>
        </w:r>
        <w:r>
          <w:rPr>
            <w:noProof/>
            <w:webHidden/>
          </w:rPr>
          <w:fldChar w:fldCharType="end"/>
        </w:r>
      </w:hyperlink>
    </w:p>
    <w:p w14:paraId="0F2FE2C5" w14:textId="3DE4B1EE" w:rsidR="00692AF7" w:rsidRDefault="00692AF7">
      <w:pPr>
        <w:pStyle w:val="TOC3"/>
        <w:rPr>
          <w:rFonts w:asciiTheme="minorHAnsi" w:eastAsiaTheme="minorEastAsia" w:hAnsiTheme="minorHAnsi"/>
          <w:i w:val="0"/>
          <w:noProof/>
          <w:kern w:val="2"/>
          <w:sz w:val="24"/>
          <w14:ligatures w14:val="standardContextual"/>
        </w:rPr>
      </w:pPr>
      <w:hyperlink w:anchor="_Toc228986460" w:history="1">
        <w:r w:rsidRPr="00174860">
          <w:rPr>
            <w:rStyle w:val="Hyperlink"/>
            <w:noProof/>
          </w:rPr>
          <w:t>1.2.3 RBAC in OpenMRS</w:t>
        </w:r>
        <w:r>
          <w:rPr>
            <w:noProof/>
            <w:webHidden/>
          </w:rPr>
          <w:tab/>
        </w:r>
        <w:r>
          <w:rPr>
            <w:noProof/>
            <w:webHidden/>
          </w:rPr>
          <w:fldChar w:fldCharType="begin"/>
        </w:r>
        <w:r>
          <w:rPr>
            <w:noProof/>
            <w:webHidden/>
          </w:rPr>
          <w:instrText xml:space="preserve"> PAGEREF _Toc228986460 \h </w:instrText>
        </w:r>
        <w:r>
          <w:rPr>
            <w:noProof/>
            <w:webHidden/>
          </w:rPr>
        </w:r>
        <w:r>
          <w:rPr>
            <w:noProof/>
            <w:webHidden/>
          </w:rPr>
          <w:fldChar w:fldCharType="separate"/>
        </w:r>
        <w:r>
          <w:rPr>
            <w:noProof/>
            <w:webHidden/>
          </w:rPr>
          <w:t>1</w:t>
        </w:r>
        <w:r>
          <w:rPr>
            <w:noProof/>
            <w:webHidden/>
          </w:rPr>
          <w:fldChar w:fldCharType="end"/>
        </w:r>
      </w:hyperlink>
    </w:p>
    <w:p w14:paraId="3B1B4661" w14:textId="2BB4E952" w:rsidR="00692AF7" w:rsidRDefault="00692AF7">
      <w:pPr>
        <w:pStyle w:val="TOC2"/>
        <w:rPr>
          <w:rFonts w:asciiTheme="minorHAnsi" w:eastAsiaTheme="minorEastAsia" w:hAnsiTheme="minorHAnsi"/>
          <w:noProof/>
          <w:kern w:val="2"/>
          <w:sz w:val="24"/>
          <w14:ligatures w14:val="standardContextual"/>
        </w:rPr>
      </w:pPr>
      <w:hyperlink w:anchor="_Toc228986461" w:history="1">
        <w:r w:rsidRPr="00174860">
          <w:rPr>
            <w:rStyle w:val="Hyperlink"/>
            <w:noProof/>
          </w:rPr>
          <w:t>1.3 Assignment Requirements</w:t>
        </w:r>
        <w:r>
          <w:rPr>
            <w:noProof/>
            <w:webHidden/>
          </w:rPr>
          <w:tab/>
        </w:r>
        <w:r>
          <w:rPr>
            <w:noProof/>
            <w:webHidden/>
          </w:rPr>
          <w:fldChar w:fldCharType="begin"/>
        </w:r>
        <w:r>
          <w:rPr>
            <w:noProof/>
            <w:webHidden/>
          </w:rPr>
          <w:instrText xml:space="preserve"> PAGEREF _Toc228986461 \h </w:instrText>
        </w:r>
        <w:r>
          <w:rPr>
            <w:noProof/>
            <w:webHidden/>
          </w:rPr>
        </w:r>
        <w:r>
          <w:rPr>
            <w:noProof/>
            <w:webHidden/>
          </w:rPr>
          <w:fldChar w:fldCharType="separate"/>
        </w:r>
        <w:r>
          <w:rPr>
            <w:noProof/>
            <w:webHidden/>
          </w:rPr>
          <w:t>1</w:t>
        </w:r>
        <w:r>
          <w:rPr>
            <w:noProof/>
            <w:webHidden/>
          </w:rPr>
          <w:fldChar w:fldCharType="end"/>
        </w:r>
      </w:hyperlink>
    </w:p>
    <w:p w14:paraId="2067D487" w14:textId="6310621F" w:rsidR="00692AF7" w:rsidRDefault="00692AF7">
      <w:pPr>
        <w:pStyle w:val="TOC3"/>
        <w:rPr>
          <w:rFonts w:asciiTheme="minorHAnsi" w:eastAsiaTheme="minorEastAsia" w:hAnsiTheme="minorHAnsi"/>
          <w:i w:val="0"/>
          <w:noProof/>
          <w:kern w:val="2"/>
          <w:sz w:val="24"/>
          <w14:ligatures w14:val="standardContextual"/>
        </w:rPr>
      </w:pPr>
      <w:hyperlink w:anchor="_Toc228986462" w:history="1">
        <w:r w:rsidRPr="00174860">
          <w:rPr>
            <w:rStyle w:val="Hyperlink"/>
            <w:noProof/>
            <w:lang w:val="vi-VN"/>
          </w:rPr>
          <w:t>1.3.1</w:t>
        </w:r>
        <w:r w:rsidRPr="00174860">
          <w:rPr>
            <w:rStyle w:val="Hyperlink"/>
            <w:noProof/>
          </w:rPr>
          <w:t xml:space="preserve"> Exercise 1 Requirements</w:t>
        </w:r>
        <w:r>
          <w:rPr>
            <w:noProof/>
            <w:webHidden/>
          </w:rPr>
          <w:tab/>
        </w:r>
        <w:r>
          <w:rPr>
            <w:noProof/>
            <w:webHidden/>
          </w:rPr>
          <w:fldChar w:fldCharType="begin"/>
        </w:r>
        <w:r>
          <w:rPr>
            <w:noProof/>
            <w:webHidden/>
          </w:rPr>
          <w:instrText xml:space="preserve"> PAGEREF _Toc228986462 \h </w:instrText>
        </w:r>
        <w:r>
          <w:rPr>
            <w:noProof/>
            <w:webHidden/>
          </w:rPr>
        </w:r>
        <w:r>
          <w:rPr>
            <w:noProof/>
            <w:webHidden/>
          </w:rPr>
          <w:fldChar w:fldCharType="separate"/>
        </w:r>
        <w:r>
          <w:rPr>
            <w:noProof/>
            <w:webHidden/>
          </w:rPr>
          <w:t>1</w:t>
        </w:r>
        <w:r>
          <w:rPr>
            <w:noProof/>
            <w:webHidden/>
          </w:rPr>
          <w:fldChar w:fldCharType="end"/>
        </w:r>
      </w:hyperlink>
    </w:p>
    <w:p w14:paraId="4A50F7FD" w14:textId="08882018" w:rsidR="00692AF7" w:rsidRDefault="00692AF7">
      <w:pPr>
        <w:pStyle w:val="TOC3"/>
        <w:rPr>
          <w:rFonts w:asciiTheme="minorHAnsi" w:eastAsiaTheme="minorEastAsia" w:hAnsiTheme="minorHAnsi"/>
          <w:i w:val="0"/>
          <w:noProof/>
          <w:kern w:val="2"/>
          <w:sz w:val="24"/>
          <w14:ligatures w14:val="standardContextual"/>
        </w:rPr>
      </w:pPr>
      <w:hyperlink w:anchor="_Toc228986463" w:history="1">
        <w:r w:rsidRPr="00174860">
          <w:rPr>
            <w:rStyle w:val="Hyperlink"/>
            <w:noProof/>
            <w:lang w:val="vi-VN"/>
          </w:rPr>
          <w:t>1.3.2</w:t>
        </w:r>
        <w:r w:rsidRPr="00174860">
          <w:rPr>
            <w:rStyle w:val="Hyperlink"/>
            <w:noProof/>
          </w:rPr>
          <w:t xml:space="preserve"> Exercise 2 Requirements</w:t>
        </w:r>
        <w:r>
          <w:rPr>
            <w:noProof/>
            <w:webHidden/>
          </w:rPr>
          <w:tab/>
        </w:r>
        <w:r>
          <w:rPr>
            <w:noProof/>
            <w:webHidden/>
          </w:rPr>
          <w:fldChar w:fldCharType="begin"/>
        </w:r>
        <w:r>
          <w:rPr>
            <w:noProof/>
            <w:webHidden/>
          </w:rPr>
          <w:instrText xml:space="preserve"> PAGEREF _Toc228986463 \h </w:instrText>
        </w:r>
        <w:r>
          <w:rPr>
            <w:noProof/>
            <w:webHidden/>
          </w:rPr>
        </w:r>
        <w:r>
          <w:rPr>
            <w:noProof/>
            <w:webHidden/>
          </w:rPr>
          <w:fldChar w:fldCharType="separate"/>
        </w:r>
        <w:r>
          <w:rPr>
            <w:noProof/>
            <w:webHidden/>
          </w:rPr>
          <w:t>1</w:t>
        </w:r>
        <w:r>
          <w:rPr>
            <w:noProof/>
            <w:webHidden/>
          </w:rPr>
          <w:fldChar w:fldCharType="end"/>
        </w:r>
      </w:hyperlink>
    </w:p>
    <w:p w14:paraId="1F46808D" w14:textId="6DC62BF6" w:rsidR="00692AF7" w:rsidRDefault="00692AF7">
      <w:pPr>
        <w:pStyle w:val="TOC3"/>
        <w:rPr>
          <w:rFonts w:asciiTheme="minorHAnsi" w:eastAsiaTheme="minorEastAsia" w:hAnsiTheme="minorHAnsi"/>
          <w:i w:val="0"/>
          <w:noProof/>
          <w:kern w:val="2"/>
          <w:sz w:val="24"/>
          <w14:ligatures w14:val="standardContextual"/>
        </w:rPr>
      </w:pPr>
      <w:hyperlink w:anchor="_Toc228986464" w:history="1">
        <w:r w:rsidRPr="00174860">
          <w:rPr>
            <w:rStyle w:val="Hyperlink"/>
            <w:noProof/>
            <w:lang w:val="vi-VN"/>
          </w:rPr>
          <w:t>1.3.3</w:t>
        </w:r>
        <w:r w:rsidRPr="00174860">
          <w:rPr>
            <w:rStyle w:val="Hyperlink"/>
            <w:noProof/>
          </w:rPr>
          <w:t xml:space="preserve"> Exercise 3 Requirements</w:t>
        </w:r>
        <w:r>
          <w:rPr>
            <w:noProof/>
            <w:webHidden/>
          </w:rPr>
          <w:tab/>
        </w:r>
        <w:r>
          <w:rPr>
            <w:noProof/>
            <w:webHidden/>
          </w:rPr>
          <w:fldChar w:fldCharType="begin"/>
        </w:r>
        <w:r>
          <w:rPr>
            <w:noProof/>
            <w:webHidden/>
          </w:rPr>
          <w:instrText xml:space="preserve"> PAGEREF _Toc228986464 \h </w:instrText>
        </w:r>
        <w:r>
          <w:rPr>
            <w:noProof/>
            <w:webHidden/>
          </w:rPr>
        </w:r>
        <w:r>
          <w:rPr>
            <w:noProof/>
            <w:webHidden/>
          </w:rPr>
          <w:fldChar w:fldCharType="separate"/>
        </w:r>
        <w:r>
          <w:rPr>
            <w:noProof/>
            <w:webHidden/>
          </w:rPr>
          <w:t>1</w:t>
        </w:r>
        <w:r>
          <w:rPr>
            <w:noProof/>
            <w:webHidden/>
          </w:rPr>
          <w:fldChar w:fldCharType="end"/>
        </w:r>
      </w:hyperlink>
    </w:p>
    <w:p w14:paraId="6EBE5A51" w14:textId="76F1985F" w:rsidR="00692AF7" w:rsidRDefault="00692AF7">
      <w:pPr>
        <w:pStyle w:val="TOC3"/>
        <w:rPr>
          <w:rFonts w:asciiTheme="minorHAnsi" w:eastAsiaTheme="minorEastAsia" w:hAnsiTheme="minorHAnsi"/>
          <w:i w:val="0"/>
          <w:noProof/>
          <w:kern w:val="2"/>
          <w:sz w:val="24"/>
          <w14:ligatures w14:val="standardContextual"/>
        </w:rPr>
      </w:pPr>
      <w:hyperlink w:anchor="_Toc228986465" w:history="1">
        <w:r w:rsidRPr="00174860">
          <w:rPr>
            <w:rStyle w:val="Hyperlink"/>
            <w:noProof/>
            <w:lang w:val="vi-VN"/>
          </w:rPr>
          <w:t>1.3.4</w:t>
        </w:r>
        <w:r w:rsidRPr="00174860">
          <w:rPr>
            <w:rStyle w:val="Hyperlink"/>
            <w:noProof/>
          </w:rPr>
          <w:t xml:space="preserve"> Exercise 4 Requirements</w:t>
        </w:r>
        <w:r>
          <w:rPr>
            <w:noProof/>
            <w:webHidden/>
          </w:rPr>
          <w:tab/>
        </w:r>
        <w:r>
          <w:rPr>
            <w:noProof/>
            <w:webHidden/>
          </w:rPr>
          <w:fldChar w:fldCharType="begin"/>
        </w:r>
        <w:r>
          <w:rPr>
            <w:noProof/>
            <w:webHidden/>
          </w:rPr>
          <w:instrText xml:space="preserve"> PAGEREF _Toc228986465 \h </w:instrText>
        </w:r>
        <w:r>
          <w:rPr>
            <w:noProof/>
            <w:webHidden/>
          </w:rPr>
        </w:r>
        <w:r>
          <w:rPr>
            <w:noProof/>
            <w:webHidden/>
          </w:rPr>
          <w:fldChar w:fldCharType="separate"/>
        </w:r>
        <w:r>
          <w:rPr>
            <w:noProof/>
            <w:webHidden/>
          </w:rPr>
          <w:t>1</w:t>
        </w:r>
        <w:r>
          <w:rPr>
            <w:noProof/>
            <w:webHidden/>
          </w:rPr>
          <w:fldChar w:fldCharType="end"/>
        </w:r>
      </w:hyperlink>
    </w:p>
    <w:p w14:paraId="179BBF01" w14:textId="2648148A" w:rsidR="00692AF7" w:rsidRDefault="00692AF7">
      <w:pPr>
        <w:pStyle w:val="TOC3"/>
        <w:rPr>
          <w:rFonts w:asciiTheme="minorHAnsi" w:eastAsiaTheme="minorEastAsia" w:hAnsiTheme="minorHAnsi"/>
          <w:i w:val="0"/>
          <w:noProof/>
          <w:kern w:val="2"/>
          <w:sz w:val="24"/>
          <w14:ligatures w14:val="standardContextual"/>
        </w:rPr>
      </w:pPr>
      <w:hyperlink w:anchor="_Toc228986466" w:history="1">
        <w:r w:rsidRPr="00174860">
          <w:rPr>
            <w:rStyle w:val="Hyperlink"/>
            <w:noProof/>
            <w:lang w:val="vi-VN"/>
          </w:rPr>
          <w:t>1.3.5</w:t>
        </w:r>
        <w:r w:rsidRPr="00174860">
          <w:rPr>
            <w:rStyle w:val="Hyperlink"/>
            <w:noProof/>
          </w:rPr>
          <w:t xml:space="preserve"> Exercise 5 Requirements</w:t>
        </w:r>
        <w:r>
          <w:rPr>
            <w:noProof/>
            <w:webHidden/>
          </w:rPr>
          <w:tab/>
        </w:r>
        <w:r>
          <w:rPr>
            <w:noProof/>
            <w:webHidden/>
          </w:rPr>
          <w:fldChar w:fldCharType="begin"/>
        </w:r>
        <w:r>
          <w:rPr>
            <w:noProof/>
            <w:webHidden/>
          </w:rPr>
          <w:instrText xml:space="preserve"> PAGEREF _Toc228986466 \h </w:instrText>
        </w:r>
        <w:r>
          <w:rPr>
            <w:noProof/>
            <w:webHidden/>
          </w:rPr>
        </w:r>
        <w:r>
          <w:rPr>
            <w:noProof/>
            <w:webHidden/>
          </w:rPr>
          <w:fldChar w:fldCharType="separate"/>
        </w:r>
        <w:r>
          <w:rPr>
            <w:noProof/>
            <w:webHidden/>
          </w:rPr>
          <w:t>2</w:t>
        </w:r>
        <w:r>
          <w:rPr>
            <w:noProof/>
            <w:webHidden/>
          </w:rPr>
          <w:fldChar w:fldCharType="end"/>
        </w:r>
      </w:hyperlink>
    </w:p>
    <w:p w14:paraId="4CFB3A4A" w14:textId="1EE3225E" w:rsidR="00692AF7" w:rsidRDefault="00692AF7">
      <w:pPr>
        <w:pStyle w:val="TOC3"/>
        <w:rPr>
          <w:rFonts w:asciiTheme="minorHAnsi" w:eastAsiaTheme="minorEastAsia" w:hAnsiTheme="minorHAnsi"/>
          <w:i w:val="0"/>
          <w:noProof/>
          <w:kern w:val="2"/>
          <w:sz w:val="24"/>
          <w14:ligatures w14:val="standardContextual"/>
        </w:rPr>
      </w:pPr>
      <w:hyperlink w:anchor="_Toc228986467" w:history="1">
        <w:r w:rsidRPr="00174860">
          <w:rPr>
            <w:rStyle w:val="Hyperlink"/>
            <w:noProof/>
            <w:lang w:val="vi-VN"/>
          </w:rPr>
          <w:t>1.3.6</w:t>
        </w:r>
        <w:r w:rsidRPr="00174860">
          <w:rPr>
            <w:rStyle w:val="Hyperlink"/>
            <w:noProof/>
          </w:rPr>
          <w:t xml:space="preserve"> Exercise 6 Requirements</w:t>
        </w:r>
        <w:r>
          <w:rPr>
            <w:noProof/>
            <w:webHidden/>
          </w:rPr>
          <w:tab/>
        </w:r>
        <w:r>
          <w:rPr>
            <w:noProof/>
            <w:webHidden/>
          </w:rPr>
          <w:fldChar w:fldCharType="begin"/>
        </w:r>
        <w:r>
          <w:rPr>
            <w:noProof/>
            <w:webHidden/>
          </w:rPr>
          <w:instrText xml:space="preserve"> PAGEREF _Toc228986467 \h </w:instrText>
        </w:r>
        <w:r>
          <w:rPr>
            <w:noProof/>
            <w:webHidden/>
          </w:rPr>
        </w:r>
        <w:r>
          <w:rPr>
            <w:noProof/>
            <w:webHidden/>
          </w:rPr>
          <w:fldChar w:fldCharType="separate"/>
        </w:r>
        <w:r>
          <w:rPr>
            <w:noProof/>
            <w:webHidden/>
          </w:rPr>
          <w:t>2</w:t>
        </w:r>
        <w:r>
          <w:rPr>
            <w:noProof/>
            <w:webHidden/>
          </w:rPr>
          <w:fldChar w:fldCharType="end"/>
        </w:r>
      </w:hyperlink>
    </w:p>
    <w:p w14:paraId="5CF81A2C" w14:textId="3F923B5A" w:rsidR="00692AF7" w:rsidRDefault="00692AF7">
      <w:pPr>
        <w:pStyle w:val="TOC1"/>
        <w:rPr>
          <w:rFonts w:asciiTheme="minorHAnsi" w:eastAsiaTheme="minorEastAsia" w:hAnsiTheme="minorHAnsi"/>
          <w:b w:val="0"/>
          <w:noProof/>
          <w:kern w:val="2"/>
          <w:sz w:val="24"/>
          <w14:ligatures w14:val="standardContextual"/>
        </w:rPr>
      </w:pPr>
      <w:hyperlink w:anchor="_Toc228986468" w:history="1">
        <w:r w:rsidRPr="00174860">
          <w:rPr>
            <w:rStyle w:val="Hyperlink"/>
            <w:noProof/>
          </w:rPr>
          <w:t>CHAPTER 2. ENVIRONMENT SETUP AND SYSTEM EXPLORATION</w:t>
        </w:r>
        <w:r>
          <w:rPr>
            <w:noProof/>
            <w:webHidden/>
          </w:rPr>
          <w:tab/>
        </w:r>
        <w:r>
          <w:rPr>
            <w:noProof/>
            <w:webHidden/>
          </w:rPr>
          <w:fldChar w:fldCharType="begin"/>
        </w:r>
        <w:r>
          <w:rPr>
            <w:noProof/>
            <w:webHidden/>
          </w:rPr>
          <w:instrText xml:space="preserve"> PAGEREF _Toc228986468 \h </w:instrText>
        </w:r>
        <w:r>
          <w:rPr>
            <w:noProof/>
            <w:webHidden/>
          </w:rPr>
        </w:r>
        <w:r>
          <w:rPr>
            <w:noProof/>
            <w:webHidden/>
          </w:rPr>
          <w:fldChar w:fldCharType="separate"/>
        </w:r>
        <w:r>
          <w:rPr>
            <w:noProof/>
            <w:webHidden/>
          </w:rPr>
          <w:t>3</w:t>
        </w:r>
        <w:r>
          <w:rPr>
            <w:noProof/>
            <w:webHidden/>
          </w:rPr>
          <w:fldChar w:fldCharType="end"/>
        </w:r>
      </w:hyperlink>
    </w:p>
    <w:p w14:paraId="3510FC67" w14:textId="42207B92" w:rsidR="00692AF7" w:rsidRDefault="00692AF7">
      <w:pPr>
        <w:pStyle w:val="TOC2"/>
        <w:rPr>
          <w:rFonts w:asciiTheme="minorHAnsi" w:eastAsiaTheme="minorEastAsia" w:hAnsiTheme="minorHAnsi"/>
          <w:noProof/>
          <w:kern w:val="2"/>
          <w:sz w:val="24"/>
          <w14:ligatures w14:val="standardContextual"/>
        </w:rPr>
      </w:pPr>
      <w:hyperlink w:anchor="_Toc228986469" w:history="1">
        <w:r w:rsidRPr="00174860">
          <w:rPr>
            <w:rStyle w:val="Hyperlink"/>
            <w:noProof/>
          </w:rPr>
          <w:t>2.1 OpenMRS Demo EnvironmentOpenMRS Demo Environment</w:t>
        </w:r>
        <w:r>
          <w:rPr>
            <w:noProof/>
            <w:webHidden/>
          </w:rPr>
          <w:tab/>
        </w:r>
        <w:r>
          <w:rPr>
            <w:noProof/>
            <w:webHidden/>
          </w:rPr>
          <w:fldChar w:fldCharType="begin"/>
        </w:r>
        <w:r>
          <w:rPr>
            <w:noProof/>
            <w:webHidden/>
          </w:rPr>
          <w:instrText xml:space="preserve"> PAGEREF _Toc228986469 \h </w:instrText>
        </w:r>
        <w:r>
          <w:rPr>
            <w:noProof/>
            <w:webHidden/>
          </w:rPr>
        </w:r>
        <w:r>
          <w:rPr>
            <w:noProof/>
            <w:webHidden/>
          </w:rPr>
          <w:fldChar w:fldCharType="separate"/>
        </w:r>
        <w:r>
          <w:rPr>
            <w:noProof/>
            <w:webHidden/>
          </w:rPr>
          <w:t>3</w:t>
        </w:r>
        <w:r>
          <w:rPr>
            <w:noProof/>
            <w:webHidden/>
          </w:rPr>
          <w:fldChar w:fldCharType="end"/>
        </w:r>
      </w:hyperlink>
    </w:p>
    <w:p w14:paraId="67AFBCE7" w14:textId="479E2698" w:rsidR="00692AF7" w:rsidRDefault="00692AF7">
      <w:pPr>
        <w:pStyle w:val="TOC3"/>
        <w:rPr>
          <w:rFonts w:asciiTheme="minorHAnsi" w:eastAsiaTheme="minorEastAsia" w:hAnsiTheme="minorHAnsi"/>
          <w:i w:val="0"/>
          <w:noProof/>
          <w:kern w:val="2"/>
          <w:sz w:val="24"/>
          <w14:ligatures w14:val="standardContextual"/>
        </w:rPr>
      </w:pPr>
      <w:hyperlink w:anchor="_Toc228986470" w:history="1">
        <w:r w:rsidRPr="00174860">
          <w:rPr>
            <w:rStyle w:val="Hyperlink"/>
            <w:noProof/>
          </w:rPr>
          <w:t>2.1.1 Web-Based OpenMRS Demo Usage</w:t>
        </w:r>
        <w:r>
          <w:rPr>
            <w:noProof/>
            <w:webHidden/>
          </w:rPr>
          <w:tab/>
        </w:r>
        <w:r>
          <w:rPr>
            <w:noProof/>
            <w:webHidden/>
          </w:rPr>
          <w:fldChar w:fldCharType="begin"/>
        </w:r>
        <w:r>
          <w:rPr>
            <w:noProof/>
            <w:webHidden/>
          </w:rPr>
          <w:instrText xml:space="preserve"> PAGEREF _Toc228986470 \h </w:instrText>
        </w:r>
        <w:r>
          <w:rPr>
            <w:noProof/>
            <w:webHidden/>
          </w:rPr>
        </w:r>
        <w:r>
          <w:rPr>
            <w:noProof/>
            <w:webHidden/>
          </w:rPr>
          <w:fldChar w:fldCharType="separate"/>
        </w:r>
        <w:r>
          <w:rPr>
            <w:noProof/>
            <w:webHidden/>
          </w:rPr>
          <w:t>3</w:t>
        </w:r>
        <w:r>
          <w:rPr>
            <w:noProof/>
            <w:webHidden/>
          </w:rPr>
          <w:fldChar w:fldCharType="end"/>
        </w:r>
      </w:hyperlink>
    </w:p>
    <w:p w14:paraId="5BEEE0AE" w14:textId="18935EF3" w:rsidR="00692AF7" w:rsidRDefault="00692AF7">
      <w:pPr>
        <w:pStyle w:val="TOC3"/>
        <w:rPr>
          <w:rFonts w:asciiTheme="minorHAnsi" w:eastAsiaTheme="minorEastAsia" w:hAnsiTheme="minorHAnsi"/>
          <w:i w:val="0"/>
          <w:noProof/>
          <w:kern w:val="2"/>
          <w:sz w:val="24"/>
          <w14:ligatures w14:val="standardContextual"/>
        </w:rPr>
      </w:pPr>
      <w:hyperlink w:anchor="_Toc228986471" w:history="1">
        <w:r w:rsidRPr="00174860">
          <w:rPr>
            <w:rStyle w:val="Hyperlink"/>
            <w:noProof/>
          </w:rPr>
          <w:t>2.1.2 OpenMRS Online Demo Access</w:t>
        </w:r>
        <w:r>
          <w:rPr>
            <w:noProof/>
            <w:webHidden/>
          </w:rPr>
          <w:tab/>
        </w:r>
        <w:r>
          <w:rPr>
            <w:noProof/>
            <w:webHidden/>
          </w:rPr>
          <w:fldChar w:fldCharType="begin"/>
        </w:r>
        <w:r>
          <w:rPr>
            <w:noProof/>
            <w:webHidden/>
          </w:rPr>
          <w:instrText xml:space="preserve"> PAGEREF _Toc228986471 \h </w:instrText>
        </w:r>
        <w:r>
          <w:rPr>
            <w:noProof/>
            <w:webHidden/>
          </w:rPr>
        </w:r>
        <w:r>
          <w:rPr>
            <w:noProof/>
            <w:webHidden/>
          </w:rPr>
          <w:fldChar w:fldCharType="separate"/>
        </w:r>
        <w:r>
          <w:rPr>
            <w:noProof/>
            <w:webHidden/>
          </w:rPr>
          <w:t>3</w:t>
        </w:r>
        <w:r>
          <w:rPr>
            <w:noProof/>
            <w:webHidden/>
          </w:rPr>
          <w:fldChar w:fldCharType="end"/>
        </w:r>
      </w:hyperlink>
    </w:p>
    <w:p w14:paraId="762E493A" w14:textId="0463A702" w:rsidR="00692AF7" w:rsidRDefault="00692AF7">
      <w:pPr>
        <w:pStyle w:val="TOC3"/>
        <w:rPr>
          <w:rFonts w:asciiTheme="minorHAnsi" w:eastAsiaTheme="minorEastAsia" w:hAnsiTheme="minorHAnsi"/>
          <w:i w:val="0"/>
          <w:noProof/>
          <w:kern w:val="2"/>
          <w:sz w:val="24"/>
          <w14:ligatures w14:val="standardContextual"/>
        </w:rPr>
      </w:pPr>
      <w:hyperlink w:anchor="_Toc228986472" w:history="1">
        <w:r w:rsidRPr="00174860">
          <w:rPr>
            <w:rStyle w:val="Hyperlink"/>
            <w:noProof/>
            <w:lang w:val="vi-VN"/>
          </w:rPr>
          <w:t>2.1.3</w:t>
        </w:r>
        <w:r w:rsidRPr="00174860">
          <w:rPr>
            <w:rStyle w:val="Hyperlink"/>
            <w:noProof/>
          </w:rPr>
          <w:t xml:space="preserve"> Demo Server Configuration and Credentials</w:t>
        </w:r>
        <w:r>
          <w:rPr>
            <w:noProof/>
            <w:webHidden/>
          </w:rPr>
          <w:tab/>
        </w:r>
        <w:r>
          <w:rPr>
            <w:noProof/>
            <w:webHidden/>
          </w:rPr>
          <w:fldChar w:fldCharType="begin"/>
        </w:r>
        <w:r>
          <w:rPr>
            <w:noProof/>
            <w:webHidden/>
          </w:rPr>
          <w:instrText xml:space="preserve"> PAGEREF _Toc228986472 \h </w:instrText>
        </w:r>
        <w:r>
          <w:rPr>
            <w:noProof/>
            <w:webHidden/>
          </w:rPr>
        </w:r>
        <w:r>
          <w:rPr>
            <w:noProof/>
            <w:webHidden/>
          </w:rPr>
          <w:fldChar w:fldCharType="separate"/>
        </w:r>
        <w:r>
          <w:rPr>
            <w:noProof/>
            <w:webHidden/>
          </w:rPr>
          <w:t>3</w:t>
        </w:r>
        <w:r>
          <w:rPr>
            <w:noProof/>
            <w:webHidden/>
          </w:rPr>
          <w:fldChar w:fldCharType="end"/>
        </w:r>
      </w:hyperlink>
    </w:p>
    <w:p w14:paraId="68BC23FD" w14:textId="7A1D3E25" w:rsidR="00692AF7" w:rsidRDefault="00692AF7">
      <w:pPr>
        <w:pStyle w:val="TOC2"/>
        <w:rPr>
          <w:rFonts w:asciiTheme="minorHAnsi" w:eastAsiaTheme="minorEastAsia" w:hAnsiTheme="minorHAnsi"/>
          <w:noProof/>
          <w:kern w:val="2"/>
          <w:sz w:val="24"/>
          <w14:ligatures w14:val="standardContextual"/>
        </w:rPr>
      </w:pPr>
      <w:hyperlink w:anchor="_Toc228986473" w:history="1">
        <w:r w:rsidRPr="00174860">
          <w:rPr>
            <w:rStyle w:val="Hyperlink"/>
            <w:noProof/>
          </w:rPr>
          <w:t>2.2 OpenMRS Login and Administration Interface</w:t>
        </w:r>
        <w:r>
          <w:rPr>
            <w:noProof/>
            <w:webHidden/>
          </w:rPr>
          <w:tab/>
        </w:r>
        <w:r>
          <w:rPr>
            <w:noProof/>
            <w:webHidden/>
          </w:rPr>
          <w:fldChar w:fldCharType="begin"/>
        </w:r>
        <w:r>
          <w:rPr>
            <w:noProof/>
            <w:webHidden/>
          </w:rPr>
          <w:instrText xml:space="preserve"> PAGEREF _Toc228986473 \h </w:instrText>
        </w:r>
        <w:r>
          <w:rPr>
            <w:noProof/>
            <w:webHidden/>
          </w:rPr>
        </w:r>
        <w:r>
          <w:rPr>
            <w:noProof/>
            <w:webHidden/>
          </w:rPr>
          <w:fldChar w:fldCharType="separate"/>
        </w:r>
        <w:r>
          <w:rPr>
            <w:noProof/>
            <w:webHidden/>
          </w:rPr>
          <w:t>3</w:t>
        </w:r>
        <w:r>
          <w:rPr>
            <w:noProof/>
            <w:webHidden/>
          </w:rPr>
          <w:fldChar w:fldCharType="end"/>
        </w:r>
      </w:hyperlink>
    </w:p>
    <w:p w14:paraId="14BD8CBC" w14:textId="6C0EAF60" w:rsidR="00692AF7" w:rsidRDefault="00692AF7">
      <w:pPr>
        <w:pStyle w:val="TOC2"/>
        <w:rPr>
          <w:rFonts w:asciiTheme="minorHAnsi" w:eastAsiaTheme="minorEastAsia" w:hAnsiTheme="minorHAnsi"/>
          <w:noProof/>
          <w:kern w:val="2"/>
          <w:sz w:val="24"/>
          <w14:ligatures w14:val="standardContextual"/>
        </w:rPr>
      </w:pPr>
      <w:hyperlink w:anchor="_Toc228986474" w:history="1">
        <w:r w:rsidRPr="00174860">
          <w:rPr>
            <w:rStyle w:val="Hyperlink"/>
            <w:noProof/>
          </w:rPr>
          <w:t>2.3 Privilege Analysis (Exercise 1)</w:t>
        </w:r>
        <w:r>
          <w:rPr>
            <w:noProof/>
            <w:webHidden/>
          </w:rPr>
          <w:tab/>
        </w:r>
        <w:r>
          <w:rPr>
            <w:noProof/>
            <w:webHidden/>
          </w:rPr>
          <w:fldChar w:fldCharType="begin"/>
        </w:r>
        <w:r>
          <w:rPr>
            <w:noProof/>
            <w:webHidden/>
          </w:rPr>
          <w:instrText xml:space="preserve"> PAGEREF _Toc228986474 \h </w:instrText>
        </w:r>
        <w:r>
          <w:rPr>
            <w:noProof/>
            <w:webHidden/>
          </w:rPr>
        </w:r>
        <w:r>
          <w:rPr>
            <w:noProof/>
            <w:webHidden/>
          </w:rPr>
          <w:fldChar w:fldCharType="separate"/>
        </w:r>
        <w:r>
          <w:rPr>
            <w:noProof/>
            <w:webHidden/>
          </w:rPr>
          <w:t>3</w:t>
        </w:r>
        <w:r>
          <w:rPr>
            <w:noProof/>
            <w:webHidden/>
          </w:rPr>
          <w:fldChar w:fldCharType="end"/>
        </w:r>
      </w:hyperlink>
    </w:p>
    <w:p w14:paraId="46CCCA62" w14:textId="41307476" w:rsidR="00692AF7" w:rsidRDefault="00692AF7">
      <w:pPr>
        <w:pStyle w:val="TOC3"/>
        <w:rPr>
          <w:rFonts w:asciiTheme="minorHAnsi" w:eastAsiaTheme="minorEastAsia" w:hAnsiTheme="minorHAnsi"/>
          <w:i w:val="0"/>
          <w:noProof/>
          <w:kern w:val="2"/>
          <w:sz w:val="24"/>
          <w14:ligatures w14:val="standardContextual"/>
        </w:rPr>
      </w:pPr>
      <w:hyperlink w:anchor="_Toc228986475" w:history="1">
        <w:r w:rsidRPr="00174860">
          <w:rPr>
            <w:rStyle w:val="Hyperlink"/>
            <w:noProof/>
          </w:rPr>
          <w:t>2.3.1 Selected Privileges</w:t>
        </w:r>
        <w:r>
          <w:rPr>
            <w:noProof/>
            <w:webHidden/>
          </w:rPr>
          <w:tab/>
        </w:r>
        <w:r>
          <w:rPr>
            <w:noProof/>
            <w:webHidden/>
          </w:rPr>
          <w:fldChar w:fldCharType="begin"/>
        </w:r>
        <w:r>
          <w:rPr>
            <w:noProof/>
            <w:webHidden/>
          </w:rPr>
          <w:instrText xml:space="preserve"> PAGEREF _Toc228986475 \h </w:instrText>
        </w:r>
        <w:r>
          <w:rPr>
            <w:noProof/>
            <w:webHidden/>
          </w:rPr>
        </w:r>
        <w:r>
          <w:rPr>
            <w:noProof/>
            <w:webHidden/>
          </w:rPr>
          <w:fldChar w:fldCharType="separate"/>
        </w:r>
        <w:r>
          <w:rPr>
            <w:noProof/>
            <w:webHidden/>
          </w:rPr>
          <w:t>3</w:t>
        </w:r>
        <w:r>
          <w:rPr>
            <w:noProof/>
            <w:webHidden/>
          </w:rPr>
          <w:fldChar w:fldCharType="end"/>
        </w:r>
      </w:hyperlink>
    </w:p>
    <w:p w14:paraId="397CF362" w14:textId="0065F32D" w:rsidR="00692AF7" w:rsidRDefault="00692AF7">
      <w:pPr>
        <w:pStyle w:val="TOC3"/>
        <w:rPr>
          <w:rFonts w:asciiTheme="minorHAnsi" w:eastAsiaTheme="minorEastAsia" w:hAnsiTheme="minorHAnsi"/>
          <w:i w:val="0"/>
          <w:noProof/>
          <w:kern w:val="2"/>
          <w:sz w:val="24"/>
          <w14:ligatures w14:val="standardContextual"/>
        </w:rPr>
      </w:pPr>
      <w:hyperlink w:anchor="_Toc228986476" w:history="1">
        <w:r w:rsidRPr="00174860">
          <w:rPr>
            <w:rStyle w:val="Hyperlink"/>
            <w:noProof/>
          </w:rPr>
          <w:t>2.3.2 Importance of Patient-Related Privileges</w:t>
        </w:r>
        <w:r>
          <w:rPr>
            <w:noProof/>
            <w:webHidden/>
          </w:rPr>
          <w:tab/>
        </w:r>
        <w:r>
          <w:rPr>
            <w:noProof/>
            <w:webHidden/>
          </w:rPr>
          <w:fldChar w:fldCharType="begin"/>
        </w:r>
        <w:r>
          <w:rPr>
            <w:noProof/>
            <w:webHidden/>
          </w:rPr>
          <w:instrText xml:space="preserve"> PAGEREF _Toc228986476 \h </w:instrText>
        </w:r>
        <w:r>
          <w:rPr>
            <w:noProof/>
            <w:webHidden/>
          </w:rPr>
        </w:r>
        <w:r>
          <w:rPr>
            <w:noProof/>
            <w:webHidden/>
          </w:rPr>
          <w:fldChar w:fldCharType="separate"/>
        </w:r>
        <w:r>
          <w:rPr>
            <w:noProof/>
            <w:webHidden/>
          </w:rPr>
          <w:t>3</w:t>
        </w:r>
        <w:r>
          <w:rPr>
            <w:noProof/>
            <w:webHidden/>
          </w:rPr>
          <w:fldChar w:fldCharType="end"/>
        </w:r>
      </w:hyperlink>
    </w:p>
    <w:p w14:paraId="0991D205" w14:textId="36837C2B" w:rsidR="00692AF7" w:rsidRDefault="00692AF7">
      <w:pPr>
        <w:pStyle w:val="TOC2"/>
        <w:rPr>
          <w:rFonts w:asciiTheme="minorHAnsi" w:eastAsiaTheme="minorEastAsia" w:hAnsiTheme="minorHAnsi"/>
          <w:noProof/>
          <w:kern w:val="2"/>
          <w:sz w:val="24"/>
          <w14:ligatures w14:val="standardContextual"/>
        </w:rPr>
      </w:pPr>
      <w:hyperlink w:anchor="_Toc228986477" w:history="1">
        <w:r w:rsidRPr="00174860">
          <w:rPr>
            <w:rStyle w:val="Hyperlink"/>
            <w:noProof/>
          </w:rPr>
          <w:t>2.4 Role Analysis (Exercise 2)</w:t>
        </w:r>
        <w:r>
          <w:rPr>
            <w:noProof/>
            <w:webHidden/>
          </w:rPr>
          <w:tab/>
        </w:r>
        <w:r>
          <w:rPr>
            <w:noProof/>
            <w:webHidden/>
          </w:rPr>
          <w:fldChar w:fldCharType="begin"/>
        </w:r>
        <w:r>
          <w:rPr>
            <w:noProof/>
            <w:webHidden/>
          </w:rPr>
          <w:instrText xml:space="preserve"> PAGEREF _Toc228986477 \h </w:instrText>
        </w:r>
        <w:r>
          <w:rPr>
            <w:noProof/>
            <w:webHidden/>
          </w:rPr>
        </w:r>
        <w:r>
          <w:rPr>
            <w:noProof/>
            <w:webHidden/>
          </w:rPr>
          <w:fldChar w:fldCharType="separate"/>
        </w:r>
        <w:r>
          <w:rPr>
            <w:noProof/>
            <w:webHidden/>
          </w:rPr>
          <w:t>4</w:t>
        </w:r>
        <w:r>
          <w:rPr>
            <w:noProof/>
            <w:webHidden/>
          </w:rPr>
          <w:fldChar w:fldCharType="end"/>
        </w:r>
      </w:hyperlink>
    </w:p>
    <w:p w14:paraId="3A32AE02" w14:textId="339209F4" w:rsidR="00692AF7" w:rsidRDefault="00692AF7">
      <w:pPr>
        <w:pStyle w:val="TOC3"/>
        <w:rPr>
          <w:rFonts w:asciiTheme="minorHAnsi" w:eastAsiaTheme="minorEastAsia" w:hAnsiTheme="minorHAnsi"/>
          <w:i w:val="0"/>
          <w:noProof/>
          <w:kern w:val="2"/>
          <w:sz w:val="24"/>
          <w14:ligatures w14:val="standardContextual"/>
        </w:rPr>
      </w:pPr>
      <w:hyperlink w:anchor="_Toc228986478" w:history="1">
        <w:r w:rsidRPr="00174860">
          <w:rPr>
            <w:rStyle w:val="Hyperlink"/>
            <w:noProof/>
          </w:rPr>
          <w:t>2.4.1 Built-in Roles in OpenMRS</w:t>
        </w:r>
        <w:r>
          <w:rPr>
            <w:noProof/>
            <w:webHidden/>
          </w:rPr>
          <w:tab/>
        </w:r>
        <w:r>
          <w:rPr>
            <w:noProof/>
            <w:webHidden/>
          </w:rPr>
          <w:fldChar w:fldCharType="begin"/>
        </w:r>
        <w:r>
          <w:rPr>
            <w:noProof/>
            <w:webHidden/>
          </w:rPr>
          <w:instrText xml:space="preserve"> PAGEREF _Toc228986478 \h </w:instrText>
        </w:r>
        <w:r>
          <w:rPr>
            <w:noProof/>
            <w:webHidden/>
          </w:rPr>
        </w:r>
        <w:r>
          <w:rPr>
            <w:noProof/>
            <w:webHidden/>
          </w:rPr>
          <w:fldChar w:fldCharType="separate"/>
        </w:r>
        <w:r>
          <w:rPr>
            <w:noProof/>
            <w:webHidden/>
          </w:rPr>
          <w:t>4</w:t>
        </w:r>
        <w:r>
          <w:rPr>
            <w:noProof/>
            <w:webHidden/>
          </w:rPr>
          <w:fldChar w:fldCharType="end"/>
        </w:r>
      </w:hyperlink>
    </w:p>
    <w:p w14:paraId="454A524D" w14:textId="53907C39" w:rsidR="00692AF7" w:rsidRDefault="00692AF7">
      <w:pPr>
        <w:pStyle w:val="TOC3"/>
        <w:rPr>
          <w:rFonts w:asciiTheme="minorHAnsi" w:eastAsiaTheme="minorEastAsia" w:hAnsiTheme="minorHAnsi"/>
          <w:i w:val="0"/>
          <w:noProof/>
          <w:kern w:val="2"/>
          <w:sz w:val="24"/>
          <w14:ligatures w14:val="standardContextual"/>
        </w:rPr>
      </w:pPr>
      <w:hyperlink w:anchor="_Toc228986479" w:history="1">
        <w:r w:rsidRPr="00174860">
          <w:rPr>
            <w:rStyle w:val="Hyperlink"/>
            <w:noProof/>
          </w:rPr>
          <w:t>2.4.2 High-Privilege Roles</w:t>
        </w:r>
        <w:r>
          <w:rPr>
            <w:noProof/>
            <w:webHidden/>
          </w:rPr>
          <w:tab/>
        </w:r>
        <w:r>
          <w:rPr>
            <w:noProof/>
            <w:webHidden/>
          </w:rPr>
          <w:fldChar w:fldCharType="begin"/>
        </w:r>
        <w:r>
          <w:rPr>
            <w:noProof/>
            <w:webHidden/>
          </w:rPr>
          <w:instrText xml:space="preserve"> PAGEREF _Toc228986479 \h </w:instrText>
        </w:r>
        <w:r>
          <w:rPr>
            <w:noProof/>
            <w:webHidden/>
          </w:rPr>
        </w:r>
        <w:r>
          <w:rPr>
            <w:noProof/>
            <w:webHidden/>
          </w:rPr>
          <w:fldChar w:fldCharType="separate"/>
        </w:r>
        <w:r>
          <w:rPr>
            <w:noProof/>
            <w:webHidden/>
          </w:rPr>
          <w:t>4</w:t>
        </w:r>
        <w:r>
          <w:rPr>
            <w:noProof/>
            <w:webHidden/>
          </w:rPr>
          <w:fldChar w:fldCharType="end"/>
        </w:r>
      </w:hyperlink>
    </w:p>
    <w:p w14:paraId="4F442A11" w14:textId="6A5AC0ED" w:rsidR="00692AF7" w:rsidRDefault="00692AF7">
      <w:pPr>
        <w:pStyle w:val="TOC1"/>
        <w:rPr>
          <w:rFonts w:asciiTheme="minorHAnsi" w:eastAsiaTheme="minorEastAsia" w:hAnsiTheme="minorHAnsi"/>
          <w:b w:val="0"/>
          <w:noProof/>
          <w:kern w:val="2"/>
          <w:sz w:val="24"/>
          <w14:ligatures w14:val="standardContextual"/>
        </w:rPr>
      </w:pPr>
      <w:hyperlink w:anchor="_Toc228986480" w:history="1">
        <w:r w:rsidRPr="00174860">
          <w:rPr>
            <w:rStyle w:val="Hyperlink"/>
            <w:noProof/>
          </w:rPr>
          <w:t>CHAPTER 3. BASIC RBAC IMPLEMENTATION</w:t>
        </w:r>
        <w:r>
          <w:rPr>
            <w:noProof/>
            <w:webHidden/>
          </w:rPr>
          <w:tab/>
        </w:r>
        <w:r>
          <w:rPr>
            <w:noProof/>
            <w:webHidden/>
          </w:rPr>
          <w:fldChar w:fldCharType="begin"/>
        </w:r>
        <w:r>
          <w:rPr>
            <w:noProof/>
            <w:webHidden/>
          </w:rPr>
          <w:instrText xml:space="preserve"> PAGEREF _Toc228986480 \h </w:instrText>
        </w:r>
        <w:r>
          <w:rPr>
            <w:noProof/>
            <w:webHidden/>
          </w:rPr>
        </w:r>
        <w:r>
          <w:rPr>
            <w:noProof/>
            <w:webHidden/>
          </w:rPr>
          <w:fldChar w:fldCharType="separate"/>
        </w:r>
        <w:r>
          <w:rPr>
            <w:noProof/>
            <w:webHidden/>
          </w:rPr>
          <w:t>5</w:t>
        </w:r>
        <w:r>
          <w:rPr>
            <w:noProof/>
            <w:webHidden/>
          </w:rPr>
          <w:fldChar w:fldCharType="end"/>
        </w:r>
      </w:hyperlink>
    </w:p>
    <w:p w14:paraId="050E9CB4" w14:textId="6E402770" w:rsidR="00692AF7" w:rsidRDefault="00692AF7">
      <w:pPr>
        <w:pStyle w:val="TOC2"/>
        <w:rPr>
          <w:rFonts w:asciiTheme="minorHAnsi" w:eastAsiaTheme="minorEastAsia" w:hAnsiTheme="minorHAnsi"/>
          <w:noProof/>
          <w:kern w:val="2"/>
          <w:sz w:val="24"/>
          <w14:ligatures w14:val="standardContextual"/>
        </w:rPr>
      </w:pPr>
      <w:hyperlink w:anchor="_Toc228986481" w:history="1">
        <w:r w:rsidRPr="00174860">
          <w:rPr>
            <w:rStyle w:val="Hyperlink"/>
            <w:noProof/>
          </w:rPr>
          <w:t>3.1 Introduction to RBAC</w:t>
        </w:r>
        <w:r>
          <w:rPr>
            <w:noProof/>
            <w:webHidden/>
          </w:rPr>
          <w:tab/>
        </w:r>
        <w:r>
          <w:rPr>
            <w:noProof/>
            <w:webHidden/>
          </w:rPr>
          <w:fldChar w:fldCharType="begin"/>
        </w:r>
        <w:r>
          <w:rPr>
            <w:noProof/>
            <w:webHidden/>
          </w:rPr>
          <w:instrText xml:space="preserve"> PAGEREF _Toc228986481 \h </w:instrText>
        </w:r>
        <w:r>
          <w:rPr>
            <w:noProof/>
            <w:webHidden/>
          </w:rPr>
        </w:r>
        <w:r>
          <w:rPr>
            <w:noProof/>
            <w:webHidden/>
          </w:rPr>
          <w:fldChar w:fldCharType="separate"/>
        </w:r>
        <w:r>
          <w:rPr>
            <w:noProof/>
            <w:webHidden/>
          </w:rPr>
          <w:t>5</w:t>
        </w:r>
        <w:r>
          <w:rPr>
            <w:noProof/>
            <w:webHidden/>
          </w:rPr>
          <w:fldChar w:fldCharType="end"/>
        </w:r>
      </w:hyperlink>
    </w:p>
    <w:p w14:paraId="1C9E66A8" w14:textId="657013DE" w:rsidR="00692AF7" w:rsidRDefault="00692AF7">
      <w:pPr>
        <w:pStyle w:val="TOC2"/>
        <w:rPr>
          <w:rFonts w:asciiTheme="minorHAnsi" w:eastAsiaTheme="minorEastAsia" w:hAnsiTheme="minorHAnsi"/>
          <w:noProof/>
          <w:kern w:val="2"/>
          <w:sz w:val="24"/>
          <w14:ligatures w14:val="standardContextual"/>
        </w:rPr>
      </w:pPr>
      <w:hyperlink w:anchor="_Toc228986482" w:history="1">
        <w:r w:rsidRPr="00174860">
          <w:rPr>
            <w:rStyle w:val="Hyperlink"/>
            <w:noProof/>
          </w:rPr>
          <w:t>3.2 Role Creation (Exercise 3)</w:t>
        </w:r>
        <w:r>
          <w:rPr>
            <w:noProof/>
            <w:webHidden/>
          </w:rPr>
          <w:tab/>
        </w:r>
        <w:r>
          <w:rPr>
            <w:noProof/>
            <w:webHidden/>
          </w:rPr>
          <w:fldChar w:fldCharType="begin"/>
        </w:r>
        <w:r>
          <w:rPr>
            <w:noProof/>
            <w:webHidden/>
          </w:rPr>
          <w:instrText xml:space="preserve"> PAGEREF _Toc228986482 \h </w:instrText>
        </w:r>
        <w:r>
          <w:rPr>
            <w:noProof/>
            <w:webHidden/>
          </w:rPr>
        </w:r>
        <w:r>
          <w:rPr>
            <w:noProof/>
            <w:webHidden/>
          </w:rPr>
          <w:fldChar w:fldCharType="separate"/>
        </w:r>
        <w:r>
          <w:rPr>
            <w:noProof/>
            <w:webHidden/>
          </w:rPr>
          <w:t>5</w:t>
        </w:r>
        <w:r>
          <w:rPr>
            <w:noProof/>
            <w:webHidden/>
          </w:rPr>
          <w:fldChar w:fldCharType="end"/>
        </w:r>
      </w:hyperlink>
    </w:p>
    <w:p w14:paraId="03D4F687" w14:textId="67680F65" w:rsidR="00692AF7" w:rsidRDefault="00692AF7">
      <w:pPr>
        <w:pStyle w:val="TOC3"/>
        <w:rPr>
          <w:rFonts w:asciiTheme="minorHAnsi" w:eastAsiaTheme="minorEastAsia" w:hAnsiTheme="minorHAnsi"/>
          <w:i w:val="0"/>
          <w:noProof/>
          <w:kern w:val="2"/>
          <w:sz w:val="24"/>
          <w14:ligatures w14:val="standardContextual"/>
        </w:rPr>
      </w:pPr>
      <w:hyperlink w:anchor="_Toc228986483" w:history="1">
        <w:r w:rsidRPr="00174860">
          <w:rPr>
            <w:rStyle w:val="Hyperlink"/>
            <w:noProof/>
            <w:lang w:val="vi-VN"/>
          </w:rPr>
          <w:t>3.2.1 Medical Student Role</w:t>
        </w:r>
        <w:r>
          <w:rPr>
            <w:noProof/>
            <w:webHidden/>
          </w:rPr>
          <w:tab/>
        </w:r>
        <w:r>
          <w:rPr>
            <w:noProof/>
            <w:webHidden/>
          </w:rPr>
          <w:fldChar w:fldCharType="begin"/>
        </w:r>
        <w:r>
          <w:rPr>
            <w:noProof/>
            <w:webHidden/>
          </w:rPr>
          <w:instrText xml:space="preserve"> PAGEREF _Toc228986483 \h </w:instrText>
        </w:r>
        <w:r>
          <w:rPr>
            <w:noProof/>
            <w:webHidden/>
          </w:rPr>
        </w:r>
        <w:r>
          <w:rPr>
            <w:noProof/>
            <w:webHidden/>
          </w:rPr>
          <w:fldChar w:fldCharType="separate"/>
        </w:r>
        <w:r>
          <w:rPr>
            <w:noProof/>
            <w:webHidden/>
          </w:rPr>
          <w:t>5</w:t>
        </w:r>
        <w:r>
          <w:rPr>
            <w:noProof/>
            <w:webHidden/>
          </w:rPr>
          <w:fldChar w:fldCharType="end"/>
        </w:r>
      </w:hyperlink>
    </w:p>
    <w:p w14:paraId="1C025510" w14:textId="51AE183D" w:rsidR="00692AF7" w:rsidRDefault="00692AF7">
      <w:pPr>
        <w:pStyle w:val="TOC3"/>
        <w:rPr>
          <w:rFonts w:asciiTheme="minorHAnsi" w:eastAsiaTheme="minorEastAsia" w:hAnsiTheme="minorHAnsi"/>
          <w:i w:val="0"/>
          <w:noProof/>
          <w:kern w:val="2"/>
          <w:sz w:val="24"/>
          <w14:ligatures w14:val="standardContextual"/>
        </w:rPr>
      </w:pPr>
      <w:hyperlink w:anchor="_Toc228986484" w:history="1">
        <w:r w:rsidRPr="00174860">
          <w:rPr>
            <w:rStyle w:val="Hyperlink"/>
            <w:noProof/>
            <w:lang w:val="vi-VN"/>
          </w:rPr>
          <w:t>3.2.2</w:t>
        </w:r>
        <w:r w:rsidRPr="00174860">
          <w:rPr>
            <w:rStyle w:val="Hyperlink"/>
            <w:noProof/>
          </w:rPr>
          <w:t xml:space="preserve"> Data Assistant Role</w:t>
        </w:r>
        <w:r>
          <w:rPr>
            <w:noProof/>
            <w:webHidden/>
          </w:rPr>
          <w:tab/>
        </w:r>
        <w:r>
          <w:rPr>
            <w:noProof/>
            <w:webHidden/>
          </w:rPr>
          <w:fldChar w:fldCharType="begin"/>
        </w:r>
        <w:r>
          <w:rPr>
            <w:noProof/>
            <w:webHidden/>
          </w:rPr>
          <w:instrText xml:space="preserve"> PAGEREF _Toc228986484 \h </w:instrText>
        </w:r>
        <w:r>
          <w:rPr>
            <w:noProof/>
            <w:webHidden/>
          </w:rPr>
        </w:r>
        <w:r>
          <w:rPr>
            <w:noProof/>
            <w:webHidden/>
          </w:rPr>
          <w:fldChar w:fldCharType="separate"/>
        </w:r>
        <w:r>
          <w:rPr>
            <w:noProof/>
            <w:webHidden/>
          </w:rPr>
          <w:t>5</w:t>
        </w:r>
        <w:r>
          <w:rPr>
            <w:noProof/>
            <w:webHidden/>
          </w:rPr>
          <w:fldChar w:fldCharType="end"/>
        </w:r>
      </w:hyperlink>
    </w:p>
    <w:p w14:paraId="20860D3F" w14:textId="49FE2EF4" w:rsidR="00692AF7" w:rsidRDefault="00692AF7">
      <w:pPr>
        <w:pStyle w:val="TOC3"/>
        <w:rPr>
          <w:rFonts w:asciiTheme="minorHAnsi" w:eastAsiaTheme="minorEastAsia" w:hAnsiTheme="minorHAnsi"/>
          <w:i w:val="0"/>
          <w:noProof/>
          <w:kern w:val="2"/>
          <w:sz w:val="24"/>
          <w14:ligatures w14:val="standardContextual"/>
        </w:rPr>
      </w:pPr>
      <w:hyperlink w:anchor="_Toc228986485" w:history="1">
        <w:r w:rsidRPr="00174860">
          <w:rPr>
            <w:rStyle w:val="Hyperlink"/>
            <w:noProof/>
            <w:lang w:val="vi-VN"/>
          </w:rPr>
          <w:t>3.2.3</w:t>
        </w:r>
        <w:r w:rsidRPr="00174860">
          <w:rPr>
            <w:rStyle w:val="Hyperlink"/>
            <w:noProof/>
          </w:rPr>
          <w:t xml:space="preserve"> Data Manager Role</w:t>
        </w:r>
        <w:r>
          <w:rPr>
            <w:noProof/>
            <w:webHidden/>
          </w:rPr>
          <w:tab/>
        </w:r>
        <w:r>
          <w:rPr>
            <w:noProof/>
            <w:webHidden/>
          </w:rPr>
          <w:fldChar w:fldCharType="begin"/>
        </w:r>
        <w:r>
          <w:rPr>
            <w:noProof/>
            <w:webHidden/>
          </w:rPr>
          <w:instrText xml:space="preserve"> PAGEREF _Toc228986485 \h </w:instrText>
        </w:r>
        <w:r>
          <w:rPr>
            <w:noProof/>
            <w:webHidden/>
          </w:rPr>
        </w:r>
        <w:r>
          <w:rPr>
            <w:noProof/>
            <w:webHidden/>
          </w:rPr>
          <w:fldChar w:fldCharType="separate"/>
        </w:r>
        <w:r>
          <w:rPr>
            <w:noProof/>
            <w:webHidden/>
          </w:rPr>
          <w:t>5</w:t>
        </w:r>
        <w:r>
          <w:rPr>
            <w:noProof/>
            <w:webHidden/>
          </w:rPr>
          <w:fldChar w:fldCharType="end"/>
        </w:r>
      </w:hyperlink>
    </w:p>
    <w:p w14:paraId="51B6F9D6" w14:textId="63400CE6" w:rsidR="00692AF7" w:rsidRDefault="00692AF7">
      <w:pPr>
        <w:pStyle w:val="TOC2"/>
        <w:rPr>
          <w:rFonts w:asciiTheme="minorHAnsi" w:eastAsiaTheme="minorEastAsia" w:hAnsiTheme="minorHAnsi"/>
          <w:noProof/>
          <w:kern w:val="2"/>
          <w:sz w:val="24"/>
          <w14:ligatures w14:val="standardContextual"/>
        </w:rPr>
      </w:pPr>
      <w:hyperlink w:anchor="_Toc228986486" w:history="1">
        <w:r w:rsidRPr="00174860">
          <w:rPr>
            <w:rStyle w:val="Hyperlink"/>
            <w:noProof/>
          </w:rPr>
          <w:t>3.3 User Creation and Role Assignment</w:t>
        </w:r>
        <w:r>
          <w:rPr>
            <w:noProof/>
            <w:webHidden/>
          </w:rPr>
          <w:tab/>
        </w:r>
        <w:r>
          <w:rPr>
            <w:noProof/>
            <w:webHidden/>
          </w:rPr>
          <w:fldChar w:fldCharType="begin"/>
        </w:r>
        <w:r>
          <w:rPr>
            <w:noProof/>
            <w:webHidden/>
          </w:rPr>
          <w:instrText xml:space="preserve"> PAGEREF _Toc228986486 \h </w:instrText>
        </w:r>
        <w:r>
          <w:rPr>
            <w:noProof/>
            <w:webHidden/>
          </w:rPr>
        </w:r>
        <w:r>
          <w:rPr>
            <w:noProof/>
            <w:webHidden/>
          </w:rPr>
          <w:fldChar w:fldCharType="separate"/>
        </w:r>
        <w:r>
          <w:rPr>
            <w:noProof/>
            <w:webHidden/>
          </w:rPr>
          <w:t>5</w:t>
        </w:r>
        <w:r>
          <w:rPr>
            <w:noProof/>
            <w:webHidden/>
          </w:rPr>
          <w:fldChar w:fldCharType="end"/>
        </w:r>
      </w:hyperlink>
    </w:p>
    <w:p w14:paraId="739B594F" w14:textId="2DD09256" w:rsidR="00692AF7" w:rsidRDefault="00692AF7">
      <w:pPr>
        <w:pStyle w:val="TOC3"/>
        <w:rPr>
          <w:rFonts w:asciiTheme="minorHAnsi" w:eastAsiaTheme="minorEastAsia" w:hAnsiTheme="minorHAnsi"/>
          <w:i w:val="0"/>
          <w:noProof/>
          <w:kern w:val="2"/>
          <w:sz w:val="24"/>
          <w14:ligatures w14:val="standardContextual"/>
        </w:rPr>
      </w:pPr>
      <w:hyperlink w:anchor="_Toc228986487" w:history="1">
        <w:r w:rsidRPr="00174860">
          <w:rPr>
            <w:rStyle w:val="Hyperlink"/>
            <w:noProof/>
            <w:lang w:val="vi-VN"/>
          </w:rPr>
          <w:t>3.3.1 User: yennhi</w:t>
        </w:r>
        <w:r>
          <w:rPr>
            <w:noProof/>
            <w:webHidden/>
          </w:rPr>
          <w:tab/>
        </w:r>
        <w:r>
          <w:rPr>
            <w:noProof/>
            <w:webHidden/>
          </w:rPr>
          <w:fldChar w:fldCharType="begin"/>
        </w:r>
        <w:r>
          <w:rPr>
            <w:noProof/>
            <w:webHidden/>
          </w:rPr>
          <w:instrText xml:space="preserve"> PAGEREF _Toc228986487 \h </w:instrText>
        </w:r>
        <w:r>
          <w:rPr>
            <w:noProof/>
            <w:webHidden/>
          </w:rPr>
        </w:r>
        <w:r>
          <w:rPr>
            <w:noProof/>
            <w:webHidden/>
          </w:rPr>
          <w:fldChar w:fldCharType="separate"/>
        </w:r>
        <w:r>
          <w:rPr>
            <w:noProof/>
            <w:webHidden/>
          </w:rPr>
          <w:t>5</w:t>
        </w:r>
        <w:r>
          <w:rPr>
            <w:noProof/>
            <w:webHidden/>
          </w:rPr>
          <w:fldChar w:fldCharType="end"/>
        </w:r>
      </w:hyperlink>
    </w:p>
    <w:p w14:paraId="29BE3259" w14:textId="255B00F4" w:rsidR="00692AF7" w:rsidRDefault="00692AF7">
      <w:pPr>
        <w:pStyle w:val="TOC3"/>
        <w:rPr>
          <w:rFonts w:asciiTheme="minorHAnsi" w:eastAsiaTheme="minorEastAsia" w:hAnsiTheme="minorHAnsi"/>
          <w:i w:val="0"/>
          <w:noProof/>
          <w:kern w:val="2"/>
          <w:sz w:val="24"/>
          <w14:ligatures w14:val="standardContextual"/>
        </w:rPr>
      </w:pPr>
      <w:hyperlink w:anchor="_Toc228986488" w:history="1">
        <w:r w:rsidRPr="00174860">
          <w:rPr>
            <w:rStyle w:val="Hyperlink"/>
            <w:noProof/>
            <w:lang w:val="vi-VN"/>
          </w:rPr>
          <w:t>3.3.2</w:t>
        </w:r>
        <w:r w:rsidRPr="00174860">
          <w:rPr>
            <w:rStyle w:val="Hyperlink"/>
            <w:noProof/>
          </w:rPr>
          <w:t xml:space="preserve"> User: anhquoc</w:t>
        </w:r>
        <w:r>
          <w:rPr>
            <w:noProof/>
            <w:webHidden/>
          </w:rPr>
          <w:tab/>
        </w:r>
        <w:r>
          <w:rPr>
            <w:noProof/>
            <w:webHidden/>
          </w:rPr>
          <w:fldChar w:fldCharType="begin"/>
        </w:r>
        <w:r>
          <w:rPr>
            <w:noProof/>
            <w:webHidden/>
          </w:rPr>
          <w:instrText xml:space="preserve"> PAGEREF _Toc228986488 \h </w:instrText>
        </w:r>
        <w:r>
          <w:rPr>
            <w:noProof/>
            <w:webHidden/>
          </w:rPr>
        </w:r>
        <w:r>
          <w:rPr>
            <w:noProof/>
            <w:webHidden/>
          </w:rPr>
          <w:fldChar w:fldCharType="separate"/>
        </w:r>
        <w:r>
          <w:rPr>
            <w:noProof/>
            <w:webHidden/>
          </w:rPr>
          <w:t>5</w:t>
        </w:r>
        <w:r>
          <w:rPr>
            <w:noProof/>
            <w:webHidden/>
          </w:rPr>
          <w:fldChar w:fldCharType="end"/>
        </w:r>
      </w:hyperlink>
    </w:p>
    <w:p w14:paraId="009E438C" w14:textId="521446F4" w:rsidR="00692AF7" w:rsidRDefault="00692AF7">
      <w:pPr>
        <w:pStyle w:val="TOC3"/>
        <w:rPr>
          <w:rFonts w:asciiTheme="minorHAnsi" w:eastAsiaTheme="minorEastAsia" w:hAnsiTheme="minorHAnsi"/>
          <w:i w:val="0"/>
          <w:noProof/>
          <w:kern w:val="2"/>
          <w:sz w:val="24"/>
          <w14:ligatures w14:val="standardContextual"/>
        </w:rPr>
      </w:pPr>
      <w:hyperlink w:anchor="_Toc228986489" w:history="1">
        <w:r w:rsidRPr="00174860">
          <w:rPr>
            <w:rStyle w:val="Hyperlink"/>
            <w:noProof/>
            <w:lang w:val="vi-VN"/>
          </w:rPr>
          <w:t>3.3.3</w:t>
        </w:r>
        <w:r w:rsidRPr="00174860">
          <w:rPr>
            <w:rStyle w:val="Hyperlink"/>
            <w:noProof/>
          </w:rPr>
          <w:t xml:space="preserve"> User: trinhnghi</w:t>
        </w:r>
        <w:r>
          <w:rPr>
            <w:noProof/>
            <w:webHidden/>
          </w:rPr>
          <w:tab/>
        </w:r>
        <w:r>
          <w:rPr>
            <w:noProof/>
            <w:webHidden/>
          </w:rPr>
          <w:fldChar w:fldCharType="begin"/>
        </w:r>
        <w:r>
          <w:rPr>
            <w:noProof/>
            <w:webHidden/>
          </w:rPr>
          <w:instrText xml:space="preserve"> PAGEREF _Toc228986489 \h </w:instrText>
        </w:r>
        <w:r>
          <w:rPr>
            <w:noProof/>
            <w:webHidden/>
          </w:rPr>
        </w:r>
        <w:r>
          <w:rPr>
            <w:noProof/>
            <w:webHidden/>
          </w:rPr>
          <w:fldChar w:fldCharType="separate"/>
        </w:r>
        <w:r>
          <w:rPr>
            <w:noProof/>
            <w:webHidden/>
          </w:rPr>
          <w:t>5</w:t>
        </w:r>
        <w:r>
          <w:rPr>
            <w:noProof/>
            <w:webHidden/>
          </w:rPr>
          <w:fldChar w:fldCharType="end"/>
        </w:r>
      </w:hyperlink>
    </w:p>
    <w:p w14:paraId="529202B6" w14:textId="77A3BE9E" w:rsidR="00692AF7" w:rsidRDefault="00692AF7">
      <w:pPr>
        <w:pStyle w:val="TOC2"/>
        <w:rPr>
          <w:rFonts w:asciiTheme="minorHAnsi" w:eastAsiaTheme="minorEastAsia" w:hAnsiTheme="minorHAnsi"/>
          <w:noProof/>
          <w:kern w:val="2"/>
          <w:sz w:val="24"/>
          <w14:ligatures w14:val="standardContextual"/>
        </w:rPr>
      </w:pPr>
      <w:hyperlink w:anchor="_Toc228986490" w:history="1">
        <w:r w:rsidRPr="00174860">
          <w:rPr>
            <w:rStyle w:val="Hyperlink"/>
            <w:noProof/>
          </w:rPr>
          <w:t>3.4 Permission Verification</w:t>
        </w:r>
        <w:r>
          <w:rPr>
            <w:noProof/>
            <w:webHidden/>
          </w:rPr>
          <w:tab/>
        </w:r>
        <w:r>
          <w:rPr>
            <w:noProof/>
            <w:webHidden/>
          </w:rPr>
          <w:fldChar w:fldCharType="begin"/>
        </w:r>
        <w:r>
          <w:rPr>
            <w:noProof/>
            <w:webHidden/>
          </w:rPr>
          <w:instrText xml:space="preserve"> PAGEREF _Toc228986490 \h </w:instrText>
        </w:r>
        <w:r>
          <w:rPr>
            <w:noProof/>
            <w:webHidden/>
          </w:rPr>
        </w:r>
        <w:r>
          <w:rPr>
            <w:noProof/>
            <w:webHidden/>
          </w:rPr>
          <w:fldChar w:fldCharType="separate"/>
        </w:r>
        <w:r>
          <w:rPr>
            <w:noProof/>
            <w:webHidden/>
          </w:rPr>
          <w:t>5</w:t>
        </w:r>
        <w:r>
          <w:rPr>
            <w:noProof/>
            <w:webHidden/>
          </w:rPr>
          <w:fldChar w:fldCharType="end"/>
        </w:r>
      </w:hyperlink>
    </w:p>
    <w:p w14:paraId="467EEA71" w14:textId="7BC1C64C" w:rsidR="00692AF7" w:rsidRDefault="00692AF7">
      <w:pPr>
        <w:pStyle w:val="TOC3"/>
        <w:rPr>
          <w:rFonts w:asciiTheme="minorHAnsi" w:eastAsiaTheme="minorEastAsia" w:hAnsiTheme="minorHAnsi"/>
          <w:i w:val="0"/>
          <w:noProof/>
          <w:kern w:val="2"/>
          <w:sz w:val="24"/>
          <w14:ligatures w14:val="standardContextual"/>
        </w:rPr>
      </w:pPr>
      <w:hyperlink w:anchor="_Toc228986491" w:history="1">
        <w:r w:rsidRPr="00174860">
          <w:rPr>
            <w:rStyle w:val="Hyperlink"/>
            <w:noProof/>
            <w:lang w:val="vi-VN"/>
          </w:rPr>
          <w:t>3.4.1 Medical Student Access Test</w:t>
        </w:r>
        <w:r>
          <w:rPr>
            <w:noProof/>
            <w:webHidden/>
          </w:rPr>
          <w:tab/>
        </w:r>
        <w:r>
          <w:rPr>
            <w:noProof/>
            <w:webHidden/>
          </w:rPr>
          <w:fldChar w:fldCharType="begin"/>
        </w:r>
        <w:r>
          <w:rPr>
            <w:noProof/>
            <w:webHidden/>
          </w:rPr>
          <w:instrText xml:space="preserve"> PAGEREF _Toc228986491 \h </w:instrText>
        </w:r>
        <w:r>
          <w:rPr>
            <w:noProof/>
            <w:webHidden/>
          </w:rPr>
        </w:r>
        <w:r>
          <w:rPr>
            <w:noProof/>
            <w:webHidden/>
          </w:rPr>
          <w:fldChar w:fldCharType="separate"/>
        </w:r>
        <w:r>
          <w:rPr>
            <w:noProof/>
            <w:webHidden/>
          </w:rPr>
          <w:t>5</w:t>
        </w:r>
        <w:r>
          <w:rPr>
            <w:noProof/>
            <w:webHidden/>
          </w:rPr>
          <w:fldChar w:fldCharType="end"/>
        </w:r>
      </w:hyperlink>
    </w:p>
    <w:p w14:paraId="0DF4CCB1" w14:textId="02D36F5B" w:rsidR="00692AF7" w:rsidRDefault="00692AF7">
      <w:pPr>
        <w:pStyle w:val="TOC3"/>
        <w:rPr>
          <w:rFonts w:asciiTheme="minorHAnsi" w:eastAsiaTheme="minorEastAsia" w:hAnsiTheme="minorHAnsi"/>
          <w:i w:val="0"/>
          <w:noProof/>
          <w:kern w:val="2"/>
          <w:sz w:val="24"/>
          <w14:ligatures w14:val="standardContextual"/>
        </w:rPr>
      </w:pPr>
      <w:hyperlink w:anchor="_Toc228986492" w:history="1">
        <w:r w:rsidRPr="00174860">
          <w:rPr>
            <w:rStyle w:val="Hyperlink"/>
            <w:noProof/>
            <w:lang w:val="vi-VN"/>
          </w:rPr>
          <w:t>3.4.2</w:t>
        </w:r>
        <w:r w:rsidRPr="00174860">
          <w:rPr>
            <w:rStyle w:val="Hyperlink"/>
            <w:noProof/>
          </w:rPr>
          <w:t xml:space="preserve"> Data Assistant Access Test</w:t>
        </w:r>
        <w:r>
          <w:rPr>
            <w:noProof/>
            <w:webHidden/>
          </w:rPr>
          <w:tab/>
        </w:r>
        <w:r>
          <w:rPr>
            <w:noProof/>
            <w:webHidden/>
          </w:rPr>
          <w:fldChar w:fldCharType="begin"/>
        </w:r>
        <w:r>
          <w:rPr>
            <w:noProof/>
            <w:webHidden/>
          </w:rPr>
          <w:instrText xml:space="preserve"> PAGEREF _Toc228986492 \h </w:instrText>
        </w:r>
        <w:r>
          <w:rPr>
            <w:noProof/>
            <w:webHidden/>
          </w:rPr>
        </w:r>
        <w:r>
          <w:rPr>
            <w:noProof/>
            <w:webHidden/>
          </w:rPr>
          <w:fldChar w:fldCharType="separate"/>
        </w:r>
        <w:r>
          <w:rPr>
            <w:noProof/>
            <w:webHidden/>
          </w:rPr>
          <w:t>5</w:t>
        </w:r>
        <w:r>
          <w:rPr>
            <w:noProof/>
            <w:webHidden/>
          </w:rPr>
          <w:fldChar w:fldCharType="end"/>
        </w:r>
      </w:hyperlink>
    </w:p>
    <w:p w14:paraId="035D5B66" w14:textId="7D606A78" w:rsidR="00692AF7" w:rsidRDefault="00692AF7">
      <w:pPr>
        <w:pStyle w:val="TOC3"/>
        <w:rPr>
          <w:rFonts w:asciiTheme="minorHAnsi" w:eastAsiaTheme="minorEastAsia" w:hAnsiTheme="minorHAnsi"/>
          <w:i w:val="0"/>
          <w:noProof/>
          <w:kern w:val="2"/>
          <w:sz w:val="24"/>
          <w14:ligatures w14:val="standardContextual"/>
        </w:rPr>
      </w:pPr>
      <w:hyperlink w:anchor="_Toc228986493" w:history="1">
        <w:r w:rsidRPr="00174860">
          <w:rPr>
            <w:rStyle w:val="Hyperlink"/>
            <w:noProof/>
          </w:rPr>
          <w:t>3.4.3 Data Manager Access Test</w:t>
        </w:r>
        <w:r>
          <w:rPr>
            <w:noProof/>
            <w:webHidden/>
          </w:rPr>
          <w:tab/>
        </w:r>
        <w:r>
          <w:rPr>
            <w:noProof/>
            <w:webHidden/>
          </w:rPr>
          <w:fldChar w:fldCharType="begin"/>
        </w:r>
        <w:r>
          <w:rPr>
            <w:noProof/>
            <w:webHidden/>
          </w:rPr>
          <w:instrText xml:space="preserve"> PAGEREF _Toc228986493 \h </w:instrText>
        </w:r>
        <w:r>
          <w:rPr>
            <w:noProof/>
            <w:webHidden/>
          </w:rPr>
        </w:r>
        <w:r>
          <w:rPr>
            <w:noProof/>
            <w:webHidden/>
          </w:rPr>
          <w:fldChar w:fldCharType="separate"/>
        </w:r>
        <w:r>
          <w:rPr>
            <w:noProof/>
            <w:webHidden/>
          </w:rPr>
          <w:t>6</w:t>
        </w:r>
        <w:r>
          <w:rPr>
            <w:noProof/>
            <w:webHidden/>
          </w:rPr>
          <w:fldChar w:fldCharType="end"/>
        </w:r>
      </w:hyperlink>
    </w:p>
    <w:p w14:paraId="2F881B44" w14:textId="41368CC7" w:rsidR="00692AF7" w:rsidRDefault="00692AF7">
      <w:pPr>
        <w:pStyle w:val="TOC2"/>
        <w:rPr>
          <w:rFonts w:asciiTheme="minorHAnsi" w:eastAsiaTheme="minorEastAsia" w:hAnsiTheme="minorHAnsi"/>
          <w:noProof/>
          <w:kern w:val="2"/>
          <w:sz w:val="24"/>
          <w14:ligatures w14:val="standardContextual"/>
        </w:rPr>
      </w:pPr>
      <w:hyperlink w:anchor="_Toc228986494" w:history="1">
        <w:r w:rsidRPr="00174860">
          <w:rPr>
            <w:rStyle w:val="Hyperlink"/>
            <w:noProof/>
          </w:rPr>
          <w:t>3.5 RBAC Inheritance Improvement</w:t>
        </w:r>
        <w:r>
          <w:rPr>
            <w:noProof/>
            <w:webHidden/>
          </w:rPr>
          <w:tab/>
        </w:r>
        <w:r>
          <w:rPr>
            <w:noProof/>
            <w:webHidden/>
          </w:rPr>
          <w:fldChar w:fldCharType="begin"/>
        </w:r>
        <w:r>
          <w:rPr>
            <w:noProof/>
            <w:webHidden/>
          </w:rPr>
          <w:instrText xml:space="preserve"> PAGEREF _Toc228986494 \h </w:instrText>
        </w:r>
        <w:r>
          <w:rPr>
            <w:noProof/>
            <w:webHidden/>
          </w:rPr>
        </w:r>
        <w:r>
          <w:rPr>
            <w:noProof/>
            <w:webHidden/>
          </w:rPr>
          <w:fldChar w:fldCharType="separate"/>
        </w:r>
        <w:r>
          <w:rPr>
            <w:noProof/>
            <w:webHidden/>
          </w:rPr>
          <w:t>6</w:t>
        </w:r>
        <w:r>
          <w:rPr>
            <w:noProof/>
            <w:webHidden/>
          </w:rPr>
          <w:fldChar w:fldCharType="end"/>
        </w:r>
      </w:hyperlink>
    </w:p>
    <w:p w14:paraId="138AD6EC" w14:textId="3E21BCD0" w:rsidR="00692AF7" w:rsidRDefault="00692AF7">
      <w:pPr>
        <w:pStyle w:val="TOC3"/>
        <w:rPr>
          <w:rFonts w:asciiTheme="minorHAnsi" w:eastAsiaTheme="minorEastAsia" w:hAnsiTheme="minorHAnsi"/>
          <w:i w:val="0"/>
          <w:noProof/>
          <w:kern w:val="2"/>
          <w:sz w:val="24"/>
          <w14:ligatures w14:val="standardContextual"/>
        </w:rPr>
      </w:pPr>
      <w:hyperlink w:anchor="_Toc228986495" w:history="1">
        <w:r w:rsidRPr="00174860">
          <w:rPr>
            <w:rStyle w:val="Hyperlink"/>
            <w:noProof/>
            <w:lang w:val="vi-VN"/>
          </w:rPr>
          <w:t>3.5.1 Data Assistant Inheritance</w:t>
        </w:r>
        <w:r>
          <w:rPr>
            <w:noProof/>
            <w:webHidden/>
          </w:rPr>
          <w:tab/>
        </w:r>
        <w:r>
          <w:rPr>
            <w:noProof/>
            <w:webHidden/>
          </w:rPr>
          <w:fldChar w:fldCharType="begin"/>
        </w:r>
        <w:r>
          <w:rPr>
            <w:noProof/>
            <w:webHidden/>
          </w:rPr>
          <w:instrText xml:space="preserve"> PAGEREF _Toc228986495 \h </w:instrText>
        </w:r>
        <w:r>
          <w:rPr>
            <w:noProof/>
            <w:webHidden/>
          </w:rPr>
        </w:r>
        <w:r>
          <w:rPr>
            <w:noProof/>
            <w:webHidden/>
          </w:rPr>
          <w:fldChar w:fldCharType="separate"/>
        </w:r>
        <w:r>
          <w:rPr>
            <w:noProof/>
            <w:webHidden/>
          </w:rPr>
          <w:t>6</w:t>
        </w:r>
        <w:r>
          <w:rPr>
            <w:noProof/>
            <w:webHidden/>
          </w:rPr>
          <w:fldChar w:fldCharType="end"/>
        </w:r>
      </w:hyperlink>
    </w:p>
    <w:p w14:paraId="5063DFB2" w14:textId="7942D584" w:rsidR="00692AF7" w:rsidRDefault="00692AF7">
      <w:pPr>
        <w:pStyle w:val="TOC3"/>
        <w:rPr>
          <w:rFonts w:asciiTheme="minorHAnsi" w:eastAsiaTheme="minorEastAsia" w:hAnsiTheme="minorHAnsi"/>
          <w:i w:val="0"/>
          <w:noProof/>
          <w:kern w:val="2"/>
          <w:sz w:val="24"/>
          <w14:ligatures w14:val="standardContextual"/>
        </w:rPr>
      </w:pPr>
      <w:hyperlink w:anchor="_Toc228986496" w:history="1">
        <w:r w:rsidRPr="00174860">
          <w:rPr>
            <w:rStyle w:val="Hyperlink"/>
            <w:noProof/>
            <w:lang w:val="vi-VN"/>
          </w:rPr>
          <w:t>3.5.2</w:t>
        </w:r>
        <w:r w:rsidRPr="00174860">
          <w:rPr>
            <w:rStyle w:val="Hyperlink"/>
            <w:noProof/>
          </w:rPr>
          <w:t xml:space="preserve"> Data Manager Inheritance</w:t>
        </w:r>
        <w:r>
          <w:rPr>
            <w:noProof/>
            <w:webHidden/>
          </w:rPr>
          <w:tab/>
        </w:r>
        <w:r>
          <w:rPr>
            <w:noProof/>
            <w:webHidden/>
          </w:rPr>
          <w:fldChar w:fldCharType="begin"/>
        </w:r>
        <w:r>
          <w:rPr>
            <w:noProof/>
            <w:webHidden/>
          </w:rPr>
          <w:instrText xml:space="preserve"> PAGEREF _Toc228986496 \h </w:instrText>
        </w:r>
        <w:r>
          <w:rPr>
            <w:noProof/>
            <w:webHidden/>
          </w:rPr>
        </w:r>
        <w:r>
          <w:rPr>
            <w:noProof/>
            <w:webHidden/>
          </w:rPr>
          <w:fldChar w:fldCharType="separate"/>
        </w:r>
        <w:r>
          <w:rPr>
            <w:noProof/>
            <w:webHidden/>
          </w:rPr>
          <w:t>6</w:t>
        </w:r>
        <w:r>
          <w:rPr>
            <w:noProof/>
            <w:webHidden/>
          </w:rPr>
          <w:fldChar w:fldCharType="end"/>
        </w:r>
      </w:hyperlink>
    </w:p>
    <w:p w14:paraId="22897FD7" w14:textId="48F8D136" w:rsidR="00692AF7" w:rsidRDefault="00692AF7">
      <w:pPr>
        <w:pStyle w:val="TOC1"/>
        <w:rPr>
          <w:rFonts w:asciiTheme="minorHAnsi" w:eastAsiaTheme="minorEastAsia" w:hAnsiTheme="minorHAnsi"/>
          <w:b w:val="0"/>
          <w:noProof/>
          <w:kern w:val="2"/>
          <w:sz w:val="24"/>
          <w14:ligatures w14:val="standardContextual"/>
        </w:rPr>
      </w:pPr>
      <w:hyperlink w:anchor="_Toc228986497" w:history="1">
        <w:r w:rsidRPr="00174860">
          <w:rPr>
            <w:rStyle w:val="Hyperlink"/>
            <w:noProof/>
          </w:rPr>
          <w:t>CHAPTER 4. ROLE HIERARCHY DESIGN</w:t>
        </w:r>
        <w:r>
          <w:rPr>
            <w:noProof/>
            <w:webHidden/>
          </w:rPr>
          <w:tab/>
        </w:r>
        <w:r>
          <w:rPr>
            <w:noProof/>
            <w:webHidden/>
          </w:rPr>
          <w:fldChar w:fldCharType="begin"/>
        </w:r>
        <w:r>
          <w:rPr>
            <w:noProof/>
            <w:webHidden/>
          </w:rPr>
          <w:instrText xml:space="preserve"> PAGEREF _Toc228986497 \h </w:instrText>
        </w:r>
        <w:r>
          <w:rPr>
            <w:noProof/>
            <w:webHidden/>
          </w:rPr>
        </w:r>
        <w:r>
          <w:rPr>
            <w:noProof/>
            <w:webHidden/>
          </w:rPr>
          <w:fldChar w:fldCharType="separate"/>
        </w:r>
        <w:r>
          <w:rPr>
            <w:noProof/>
            <w:webHidden/>
          </w:rPr>
          <w:t>6</w:t>
        </w:r>
        <w:r>
          <w:rPr>
            <w:noProof/>
            <w:webHidden/>
          </w:rPr>
          <w:fldChar w:fldCharType="end"/>
        </w:r>
      </w:hyperlink>
    </w:p>
    <w:p w14:paraId="0FFA1C39" w14:textId="7C4E0779" w:rsidR="00692AF7" w:rsidRDefault="00692AF7">
      <w:pPr>
        <w:pStyle w:val="TOC2"/>
        <w:rPr>
          <w:rFonts w:asciiTheme="minorHAnsi" w:eastAsiaTheme="minorEastAsia" w:hAnsiTheme="minorHAnsi"/>
          <w:noProof/>
          <w:kern w:val="2"/>
          <w:sz w:val="24"/>
          <w14:ligatures w14:val="standardContextual"/>
        </w:rPr>
      </w:pPr>
      <w:hyperlink w:anchor="_Toc228986498" w:history="1">
        <w:r w:rsidRPr="00174860">
          <w:rPr>
            <w:rStyle w:val="Hyperlink"/>
            <w:noProof/>
          </w:rPr>
          <w:t>4.1 Motivation for Role Hierarchy</w:t>
        </w:r>
        <w:r>
          <w:rPr>
            <w:noProof/>
            <w:webHidden/>
          </w:rPr>
          <w:tab/>
        </w:r>
        <w:r>
          <w:rPr>
            <w:noProof/>
            <w:webHidden/>
          </w:rPr>
          <w:fldChar w:fldCharType="begin"/>
        </w:r>
        <w:r>
          <w:rPr>
            <w:noProof/>
            <w:webHidden/>
          </w:rPr>
          <w:instrText xml:space="preserve"> PAGEREF _Toc228986498 \h </w:instrText>
        </w:r>
        <w:r>
          <w:rPr>
            <w:noProof/>
            <w:webHidden/>
          </w:rPr>
        </w:r>
        <w:r>
          <w:rPr>
            <w:noProof/>
            <w:webHidden/>
          </w:rPr>
          <w:fldChar w:fldCharType="separate"/>
        </w:r>
        <w:r>
          <w:rPr>
            <w:noProof/>
            <w:webHidden/>
          </w:rPr>
          <w:t>6</w:t>
        </w:r>
        <w:r>
          <w:rPr>
            <w:noProof/>
            <w:webHidden/>
          </w:rPr>
          <w:fldChar w:fldCharType="end"/>
        </w:r>
      </w:hyperlink>
    </w:p>
    <w:p w14:paraId="09196444" w14:textId="7ED1D29C" w:rsidR="00692AF7" w:rsidRDefault="00692AF7">
      <w:pPr>
        <w:pStyle w:val="TOC2"/>
        <w:rPr>
          <w:rFonts w:asciiTheme="minorHAnsi" w:eastAsiaTheme="minorEastAsia" w:hAnsiTheme="minorHAnsi"/>
          <w:noProof/>
          <w:kern w:val="2"/>
          <w:sz w:val="24"/>
          <w14:ligatures w14:val="standardContextual"/>
        </w:rPr>
      </w:pPr>
      <w:hyperlink w:anchor="_Toc228986499" w:history="1">
        <w:r w:rsidRPr="00174860">
          <w:rPr>
            <w:rStyle w:val="Hyperlink"/>
            <w:noProof/>
          </w:rPr>
          <w:t>4.2 Base Role Design</w:t>
        </w:r>
        <w:r>
          <w:rPr>
            <w:noProof/>
            <w:webHidden/>
          </w:rPr>
          <w:tab/>
        </w:r>
        <w:r>
          <w:rPr>
            <w:noProof/>
            <w:webHidden/>
          </w:rPr>
          <w:fldChar w:fldCharType="begin"/>
        </w:r>
        <w:r>
          <w:rPr>
            <w:noProof/>
            <w:webHidden/>
          </w:rPr>
          <w:instrText xml:space="preserve"> PAGEREF _Toc228986499 \h </w:instrText>
        </w:r>
        <w:r>
          <w:rPr>
            <w:noProof/>
            <w:webHidden/>
          </w:rPr>
        </w:r>
        <w:r>
          <w:rPr>
            <w:noProof/>
            <w:webHidden/>
          </w:rPr>
          <w:fldChar w:fldCharType="separate"/>
        </w:r>
        <w:r>
          <w:rPr>
            <w:noProof/>
            <w:webHidden/>
          </w:rPr>
          <w:t>6</w:t>
        </w:r>
        <w:r>
          <w:rPr>
            <w:noProof/>
            <w:webHidden/>
          </w:rPr>
          <w:fldChar w:fldCharType="end"/>
        </w:r>
      </w:hyperlink>
    </w:p>
    <w:p w14:paraId="2E2848F7" w14:textId="06FFBE9B" w:rsidR="00692AF7" w:rsidRDefault="00692AF7">
      <w:pPr>
        <w:pStyle w:val="TOC3"/>
        <w:rPr>
          <w:rFonts w:asciiTheme="minorHAnsi" w:eastAsiaTheme="minorEastAsia" w:hAnsiTheme="minorHAnsi"/>
          <w:i w:val="0"/>
          <w:noProof/>
          <w:kern w:val="2"/>
          <w:sz w:val="24"/>
          <w14:ligatures w14:val="standardContextual"/>
        </w:rPr>
      </w:pPr>
      <w:hyperlink w:anchor="_Toc228986500" w:history="1">
        <w:r w:rsidRPr="00174860">
          <w:rPr>
            <w:rStyle w:val="Hyperlink"/>
            <w:noProof/>
            <w:lang w:val="vi-VN"/>
          </w:rPr>
          <w:t>4.2.1</w:t>
        </w:r>
        <w:r w:rsidRPr="00174860">
          <w:rPr>
            <w:rStyle w:val="Hyperlink"/>
            <w:noProof/>
          </w:rPr>
          <w:t xml:space="preserve"> B</w:t>
        </w:r>
        <w:r w:rsidRPr="00174860">
          <w:rPr>
            <w:rStyle w:val="Hyperlink"/>
            <w:noProof/>
            <w:lang w:val="vi-VN"/>
          </w:rPr>
          <w:t>ase_PatientViewer</w:t>
        </w:r>
        <w:r>
          <w:rPr>
            <w:noProof/>
            <w:webHidden/>
          </w:rPr>
          <w:tab/>
        </w:r>
        <w:r>
          <w:rPr>
            <w:noProof/>
            <w:webHidden/>
          </w:rPr>
          <w:fldChar w:fldCharType="begin"/>
        </w:r>
        <w:r>
          <w:rPr>
            <w:noProof/>
            <w:webHidden/>
          </w:rPr>
          <w:instrText xml:space="preserve"> PAGEREF _Toc228986500 \h </w:instrText>
        </w:r>
        <w:r>
          <w:rPr>
            <w:noProof/>
            <w:webHidden/>
          </w:rPr>
        </w:r>
        <w:r>
          <w:rPr>
            <w:noProof/>
            <w:webHidden/>
          </w:rPr>
          <w:fldChar w:fldCharType="separate"/>
        </w:r>
        <w:r>
          <w:rPr>
            <w:noProof/>
            <w:webHidden/>
          </w:rPr>
          <w:t>6</w:t>
        </w:r>
        <w:r>
          <w:rPr>
            <w:noProof/>
            <w:webHidden/>
          </w:rPr>
          <w:fldChar w:fldCharType="end"/>
        </w:r>
      </w:hyperlink>
    </w:p>
    <w:p w14:paraId="5A83F16A" w14:textId="5BBD6019" w:rsidR="00692AF7" w:rsidRDefault="00692AF7">
      <w:pPr>
        <w:pStyle w:val="TOC3"/>
        <w:rPr>
          <w:rFonts w:asciiTheme="minorHAnsi" w:eastAsiaTheme="minorEastAsia" w:hAnsiTheme="minorHAnsi"/>
          <w:i w:val="0"/>
          <w:noProof/>
          <w:kern w:val="2"/>
          <w:sz w:val="24"/>
          <w14:ligatures w14:val="standardContextual"/>
        </w:rPr>
      </w:pPr>
      <w:hyperlink w:anchor="_Toc228986501" w:history="1">
        <w:r w:rsidRPr="00174860">
          <w:rPr>
            <w:rStyle w:val="Hyperlink"/>
            <w:noProof/>
            <w:lang w:val="vi-VN"/>
          </w:rPr>
          <w:t>4.2.2</w:t>
        </w:r>
        <w:r w:rsidRPr="00174860">
          <w:rPr>
            <w:rStyle w:val="Hyperlink"/>
            <w:noProof/>
          </w:rPr>
          <w:t xml:space="preserve"> Base_PatientEditor</w:t>
        </w:r>
        <w:r>
          <w:rPr>
            <w:noProof/>
            <w:webHidden/>
          </w:rPr>
          <w:tab/>
        </w:r>
        <w:r>
          <w:rPr>
            <w:noProof/>
            <w:webHidden/>
          </w:rPr>
          <w:fldChar w:fldCharType="begin"/>
        </w:r>
        <w:r>
          <w:rPr>
            <w:noProof/>
            <w:webHidden/>
          </w:rPr>
          <w:instrText xml:space="preserve"> PAGEREF _Toc228986501 \h </w:instrText>
        </w:r>
        <w:r>
          <w:rPr>
            <w:noProof/>
            <w:webHidden/>
          </w:rPr>
        </w:r>
        <w:r>
          <w:rPr>
            <w:noProof/>
            <w:webHidden/>
          </w:rPr>
          <w:fldChar w:fldCharType="separate"/>
        </w:r>
        <w:r>
          <w:rPr>
            <w:noProof/>
            <w:webHidden/>
          </w:rPr>
          <w:t>6</w:t>
        </w:r>
        <w:r>
          <w:rPr>
            <w:noProof/>
            <w:webHidden/>
          </w:rPr>
          <w:fldChar w:fldCharType="end"/>
        </w:r>
      </w:hyperlink>
    </w:p>
    <w:p w14:paraId="12D14681" w14:textId="5E2CA958" w:rsidR="00692AF7" w:rsidRDefault="00692AF7">
      <w:pPr>
        <w:pStyle w:val="TOC3"/>
        <w:rPr>
          <w:rFonts w:asciiTheme="minorHAnsi" w:eastAsiaTheme="minorEastAsia" w:hAnsiTheme="minorHAnsi"/>
          <w:i w:val="0"/>
          <w:noProof/>
          <w:kern w:val="2"/>
          <w:sz w:val="24"/>
          <w14:ligatures w14:val="standardContextual"/>
        </w:rPr>
      </w:pPr>
      <w:hyperlink w:anchor="_Toc228986502" w:history="1">
        <w:r w:rsidRPr="00174860">
          <w:rPr>
            <w:rStyle w:val="Hyperlink"/>
            <w:noProof/>
            <w:lang w:val="vi-VN"/>
          </w:rPr>
          <w:t>4.2.3 Base_EncounterWorker</w:t>
        </w:r>
        <w:r>
          <w:rPr>
            <w:noProof/>
            <w:webHidden/>
          </w:rPr>
          <w:tab/>
        </w:r>
        <w:r>
          <w:rPr>
            <w:noProof/>
            <w:webHidden/>
          </w:rPr>
          <w:fldChar w:fldCharType="begin"/>
        </w:r>
        <w:r>
          <w:rPr>
            <w:noProof/>
            <w:webHidden/>
          </w:rPr>
          <w:instrText xml:space="preserve"> PAGEREF _Toc228986502 \h </w:instrText>
        </w:r>
        <w:r>
          <w:rPr>
            <w:noProof/>
            <w:webHidden/>
          </w:rPr>
        </w:r>
        <w:r>
          <w:rPr>
            <w:noProof/>
            <w:webHidden/>
          </w:rPr>
          <w:fldChar w:fldCharType="separate"/>
        </w:r>
        <w:r>
          <w:rPr>
            <w:noProof/>
            <w:webHidden/>
          </w:rPr>
          <w:t>7</w:t>
        </w:r>
        <w:r>
          <w:rPr>
            <w:noProof/>
            <w:webHidden/>
          </w:rPr>
          <w:fldChar w:fldCharType="end"/>
        </w:r>
      </w:hyperlink>
    </w:p>
    <w:p w14:paraId="018A71EC" w14:textId="553F452B" w:rsidR="00692AF7" w:rsidRDefault="00692AF7">
      <w:pPr>
        <w:pStyle w:val="TOC3"/>
        <w:rPr>
          <w:rFonts w:asciiTheme="minorHAnsi" w:eastAsiaTheme="minorEastAsia" w:hAnsiTheme="minorHAnsi"/>
          <w:i w:val="0"/>
          <w:noProof/>
          <w:kern w:val="2"/>
          <w:sz w:val="24"/>
          <w14:ligatures w14:val="standardContextual"/>
        </w:rPr>
      </w:pPr>
      <w:hyperlink w:anchor="_Toc228986503" w:history="1">
        <w:r w:rsidRPr="00174860">
          <w:rPr>
            <w:rStyle w:val="Hyperlink"/>
            <w:noProof/>
            <w:lang w:val="vi-VN"/>
          </w:rPr>
          <w:t>4.2.4</w:t>
        </w:r>
        <w:r w:rsidRPr="00174860">
          <w:rPr>
            <w:rStyle w:val="Hyperlink"/>
            <w:noProof/>
          </w:rPr>
          <w:t xml:space="preserve"> Base_LabWorker</w:t>
        </w:r>
        <w:r>
          <w:rPr>
            <w:noProof/>
            <w:webHidden/>
          </w:rPr>
          <w:tab/>
        </w:r>
        <w:r>
          <w:rPr>
            <w:noProof/>
            <w:webHidden/>
          </w:rPr>
          <w:fldChar w:fldCharType="begin"/>
        </w:r>
        <w:r>
          <w:rPr>
            <w:noProof/>
            <w:webHidden/>
          </w:rPr>
          <w:instrText xml:space="preserve"> PAGEREF _Toc228986503 \h </w:instrText>
        </w:r>
        <w:r>
          <w:rPr>
            <w:noProof/>
            <w:webHidden/>
          </w:rPr>
        </w:r>
        <w:r>
          <w:rPr>
            <w:noProof/>
            <w:webHidden/>
          </w:rPr>
          <w:fldChar w:fldCharType="separate"/>
        </w:r>
        <w:r>
          <w:rPr>
            <w:noProof/>
            <w:webHidden/>
          </w:rPr>
          <w:t>7</w:t>
        </w:r>
        <w:r>
          <w:rPr>
            <w:noProof/>
            <w:webHidden/>
          </w:rPr>
          <w:fldChar w:fldCharType="end"/>
        </w:r>
      </w:hyperlink>
    </w:p>
    <w:p w14:paraId="374120E9" w14:textId="6DF22BC3" w:rsidR="00692AF7" w:rsidRDefault="00692AF7">
      <w:pPr>
        <w:pStyle w:val="TOC3"/>
        <w:rPr>
          <w:rFonts w:asciiTheme="minorHAnsi" w:eastAsiaTheme="minorEastAsia" w:hAnsiTheme="minorHAnsi"/>
          <w:i w:val="0"/>
          <w:noProof/>
          <w:kern w:val="2"/>
          <w:sz w:val="24"/>
          <w14:ligatures w14:val="standardContextual"/>
        </w:rPr>
      </w:pPr>
      <w:hyperlink w:anchor="_Toc228986504" w:history="1">
        <w:r w:rsidRPr="00174860">
          <w:rPr>
            <w:rStyle w:val="Hyperlink"/>
            <w:noProof/>
            <w:lang w:val="vi-VN"/>
          </w:rPr>
          <w:t>4.2.5 Base_ReportWorker</w:t>
        </w:r>
        <w:r>
          <w:rPr>
            <w:noProof/>
            <w:webHidden/>
          </w:rPr>
          <w:tab/>
        </w:r>
        <w:r>
          <w:rPr>
            <w:noProof/>
            <w:webHidden/>
          </w:rPr>
          <w:fldChar w:fldCharType="begin"/>
        </w:r>
        <w:r>
          <w:rPr>
            <w:noProof/>
            <w:webHidden/>
          </w:rPr>
          <w:instrText xml:space="preserve"> PAGEREF _Toc228986504 \h </w:instrText>
        </w:r>
        <w:r>
          <w:rPr>
            <w:noProof/>
            <w:webHidden/>
          </w:rPr>
        </w:r>
        <w:r>
          <w:rPr>
            <w:noProof/>
            <w:webHidden/>
          </w:rPr>
          <w:fldChar w:fldCharType="separate"/>
        </w:r>
        <w:r>
          <w:rPr>
            <w:noProof/>
            <w:webHidden/>
          </w:rPr>
          <w:t>7</w:t>
        </w:r>
        <w:r>
          <w:rPr>
            <w:noProof/>
            <w:webHidden/>
          </w:rPr>
          <w:fldChar w:fldCharType="end"/>
        </w:r>
      </w:hyperlink>
    </w:p>
    <w:p w14:paraId="58984AA2" w14:textId="6BF81B32" w:rsidR="00692AF7" w:rsidRDefault="00692AF7">
      <w:pPr>
        <w:pStyle w:val="TOC3"/>
        <w:rPr>
          <w:rFonts w:asciiTheme="minorHAnsi" w:eastAsiaTheme="minorEastAsia" w:hAnsiTheme="minorHAnsi"/>
          <w:i w:val="0"/>
          <w:noProof/>
          <w:kern w:val="2"/>
          <w:sz w:val="24"/>
          <w14:ligatures w14:val="standardContextual"/>
        </w:rPr>
      </w:pPr>
      <w:hyperlink w:anchor="_Toc228986505" w:history="1">
        <w:r w:rsidRPr="00174860">
          <w:rPr>
            <w:rStyle w:val="Hyperlink"/>
            <w:noProof/>
          </w:rPr>
          <w:t>4.2.6 Base_UserManager</w:t>
        </w:r>
        <w:r>
          <w:rPr>
            <w:noProof/>
            <w:webHidden/>
          </w:rPr>
          <w:tab/>
        </w:r>
        <w:r>
          <w:rPr>
            <w:noProof/>
            <w:webHidden/>
          </w:rPr>
          <w:fldChar w:fldCharType="begin"/>
        </w:r>
        <w:r>
          <w:rPr>
            <w:noProof/>
            <w:webHidden/>
          </w:rPr>
          <w:instrText xml:space="preserve"> PAGEREF _Toc228986505 \h </w:instrText>
        </w:r>
        <w:r>
          <w:rPr>
            <w:noProof/>
            <w:webHidden/>
          </w:rPr>
        </w:r>
        <w:r>
          <w:rPr>
            <w:noProof/>
            <w:webHidden/>
          </w:rPr>
          <w:fldChar w:fldCharType="separate"/>
        </w:r>
        <w:r>
          <w:rPr>
            <w:noProof/>
            <w:webHidden/>
          </w:rPr>
          <w:t>7</w:t>
        </w:r>
        <w:r>
          <w:rPr>
            <w:noProof/>
            <w:webHidden/>
          </w:rPr>
          <w:fldChar w:fldCharType="end"/>
        </w:r>
      </w:hyperlink>
    </w:p>
    <w:p w14:paraId="657412CC" w14:textId="0EC41186" w:rsidR="00692AF7" w:rsidRDefault="00692AF7">
      <w:pPr>
        <w:pStyle w:val="TOC2"/>
        <w:rPr>
          <w:rFonts w:asciiTheme="minorHAnsi" w:eastAsiaTheme="minorEastAsia" w:hAnsiTheme="minorHAnsi"/>
          <w:noProof/>
          <w:kern w:val="2"/>
          <w:sz w:val="24"/>
          <w14:ligatures w14:val="standardContextual"/>
        </w:rPr>
      </w:pPr>
      <w:hyperlink w:anchor="_Toc228986506" w:history="1">
        <w:r w:rsidRPr="00174860">
          <w:rPr>
            <w:rStyle w:val="Hyperlink"/>
            <w:noProof/>
          </w:rPr>
          <w:t>4.3 Healthcare Role Hierarchy</w:t>
        </w:r>
        <w:r>
          <w:rPr>
            <w:noProof/>
            <w:webHidden/>
          </w:rPr>
          <w:tab/>
        </w:r>
        <w:r>
          <w:rPr>
            <w:noProof/>
            <w:webHidden/>
          </w:rPr>
          <w:fldChar w:fldCharType="begin"/>
        </w:r>
        <w:r>
          <w:rPr>
            <w:noProof/>
            <w:webHidden/>
          </w:rPr>
          <w:instrText xml:space="preserve"> PAGEREF _Toc228986506 \h </w:instrText>
        </w:r>
        <w:r>
          <w:rPr>
            <w:noProof/>
            <w:webHidden/>
          </w:rPr>
        </w:r>
        <w:r>
          <w:rPr>
            <w:noProof/>
            <w:webHidden/>
          </w:rPr>
          <w:fldChar w:fldCharType="separate"/>
        </w:r>
        <w:r>
          <w:rPr>
            <w:noProof/>
            <w:webHidden/>
          </w:rPr>
          <w:t>8</w:t>
        </w:r>
        <w:r>
          <w:rPr>
            <w:noProof/>
            <w:webHidden/>
          </w:rPr>
          <w:fldChar w:fldCharType="end"/>
        </w:r>
      </w:hyperlink>
    </w:p>
    <w:p w14:paraId="3102162B" w14:textId="5E62CC16" w:rsidR="00692AF7" w:rsidRDefault="00692AF7">
      <w:pPr>
        <w:pStyle w:val="TOC3"/>
        <w:rPr>
          <w:rFonts w:asciiTheme="minorHAnsi" w:eastAsiaTheme="minorEastAsia" w:hAnsiTheme="minorHAnsi"/>
          <w:i w:val="0"/>
          <w:noProof/>
          <w:kern w:val="2"/>
          <w:sz w:val="24"/>
          <w14:ligatures w14:val="standardContextual"/>
        </w:rPr>
      </w:pPr>
      <w:hyperlink w:anchor="_Toc228986507" w:history="1">
        <w:r w:rsidRPr="00174860">
          <w:rPr>
            <w:rStyle w:val="Hyperlink"/>
            <w:noProof/>
            <w:lang w:val="vi-VN"/>
          </w:rPr>
          <w:t>4.3.1 Nurse</w:t>
        </w:r>
        <w:r>
          <w:rPr>
            <w:noProof/>
            <w:webHidden/>
          </w:rPr>
          <w:tab/>
        </w:r>
        <w:r>
          <w:rPr>
            <w:noProof/>
            <w:webHidden/>
          </w:rPr>
          <w:fldChar w:fldCharType="begin"/>
        </w:r>
        <w:r>
          <w:rPr>
            <w:noProof/>
            <w:webHidden/>
          </w:rPr>
          <w:instrText xml:space="preserve"> PAGEREF _Toc228986507 \h </w:instrText>
        </w:r>
        <w:r>
          <w:rPr>
            <w:noProof/>
            <w:webHidden/>
          </w:rPr>
        </w:r>
        <w:r>
          <w:rPr>
            <w:noProof/>
            <w:webHidden/>
          </w:rPr>
          <w:fldChar w:fldCharType="separate"/>
        </w:r>
        <w:r>
          <w:rPr>
            <w:noProof/>
            <w:webHidden/>
          </w:rPr>
          <w:t>8</w:t>
        </w:r>
        <w:r>
          <w:rPr>
            <w:noProof/>
            <w:webHidden/>
          </w:rPr>
          <w:fldChar w:fldCharType="end"/>
        </w:r>
      </w:hyperlink>
    </w:p>
    <w:p w14:paraId="38194557" w14:textId="169F2F94" w:rsidR="00692AF7" w:rsidRDefault="00692AF7">
      <w:pPr>
        <w:pStyle w:val="TOC3"/>
        <w:rPr>
          <w:rFonts w:asciiTheme="minorHAnsi" w:eastAsiaTheme="minorEastAsia" w:hAnsiTheme="minorHAnsi"/>
          <w:i w:val="0"/>
          <w:noProof/>
          <w:kern w:val="2"/>
          <w:sz w:val="24"/>
          <w14:ligatures w14:val="standardContextual"/>
        </w:rPr>
      </w:pPr>
      <w:hyperlink w:anchor="_Toc228986508" w:history="1">
        <w:r w:rsidRPr="00174860">
          <w:rPr>
            <w:rStyle w:val="Hyperlink"/>
            <w:noProof/>
            <w:lang w:val="vi-VN"/>
          </w:rPr>
          <w:t>4.3.2</w:t>
        </w:r>
        <w:r w:rsidRPr="00174860">
          <w:rPr>
            <w:rStyle w:val="Hyperlink"/>
            <w:noProof/>
          </w:rPr>
          <w:t xml:space="preserve"> Doctor</w:t>
        </w:r>
        <w:r>
          <w:rPr>
            <w:noProof/>
            <w:webHidden/>
          </w:rPr>
          <w:tab/>
        </w:r>
        <w:r>
          <w:rPr>
            <w:noProof/>
            <w:webHidden/>
          </w:rPr>
          <w:fldChar w:fldCharType="begin"/>
        </w:r>
        <w:r>
          <w:rPr>
            <w:noProof/>
            <w:webHidden/>
          </w:rPr>
          <w:instrText xml:space="preserve"> PAGEREF _Toc228986508 \h </w:instrText>
        </w:r>
        <w:r>
          <w:rPr>
            <w:noProof/>
            <w:webHidden/>
          </w:rPr>
        </w:r>
        <w:r>
          <w:rPr>
            <w:noProof/>
            <w:webHidden/>
          </w:rPr>
          <w:fldChar w:fldCharType="separate"/>
        </w:r>
        <w:r>
          <w:rPr>
            <w:noProof/>
            <w:webHidden/>
          </w:rPr>
          <w:t>8</w:t>
        </w:r>
        <w:r>
          <w:rPr>
            <w:noProof/>
            <w:webHidden/>
          </w:rPr>
          <w:fldChar w:fldCharType="end"/>
        </w:r>
      </w:hyperlink>
    </w:p>
    <w:p w14:paraId="3C85ECA7" w14:textId="7F7D4D2E" w:rsidR="00692AF7" w:rsidRDefault="00692AF7">
      <w:pPr>
        <w:pStyle w:val="TOC3"/>
        <w:rPr>
          <w:rFonts w:asciiTheme="minorHAnsi" w:eastAsiaTheme="minorEastAsia" w:hAnsiTheme="minorHAnsi"/>
          <w:i w:val="0"/>
          <w:noProof/>
          <w:kern w:val="2"/>
          <w:sz w:val="24"/>
          <w14:ligatures w14:val="standardContextual"/>
        </w:rPr>
      </w:pPr>
      <w:hyperlink w:anchor="_Toc228986509" w:history="1">
        <w:r w:rsidRPr="00174860">
          <w:rPr>
            <w:rStyle w:val="Hyperlink"/>
            <w:noProof/>
            <w:lang w:val="vi-VN"/>
          </w:rPr>
          <w:t>4.3.3</w:t>
        </w:r>
        <w:r w:rsidRPr="00174860">
          <w:rPr>
            <w:rStyle w:val="Hyperlink"/>
            <w:noProof/>
          </w:rPr>
          <w:t xml:space="preserve"> Health Secretary</w:t>
        </w:r>
        <w:r>
          <w:rPr>
            <w:noProof/>
            <w:webHidden/>
          </w:rPr>
          <w:tab/>
        </w:r>
        <w:r>
          <w:rPr>
            <w:noProof/>
            <w:webHidden/>
          </w:rPr>
          <w:fldChar w:fldCharType="begin"/>
        </w:r>
        <w:r>
          <w:rPr>
            <w:noProof/>
            <w:webHidden/>
          </w:rPr>
          <w:instrText xml:space="preserve"> PAGEREF _Toc228986509 \h </w:instrText>
        </w:r>
        <w:r>
          <w:rPr>
            <w:noProof/>
            <w:webHidden/>
          </w:rPr>
        </w:r>
        <w:r>
          <w:rPr>
            <w:noProof/>
            <w:webHidden/>
          </w:rPr>
          <w:fldChar w:fldCharType="separate"/>
        </w:r>
        <w:r>
          <w:rPr>
            <w:noProof/>
            <w:webHidden/>
          </w:rPr>
          <w:t>8</w:t>
        </w:r>
        <w:r>
          <w:rPr>
            <w:noProof/>
            <w:webHidden/>
          </w:rPr>
          <w:fldChar w:fldCharType="end"/>
        </w:r>
      </w:hyperlink>
    </w:p>
    <w:p w14:paraId="78D49888" w14:textId="74A15E8F" w:rsidR="00692AF7" w:rsidRDefault="00692AF7">
      <w:pPr>
        <w:pStyle w:val="TOC3"/>
        <w:rPr>
          <w:rFonts w:asciiTheme="minorHAnsi" w:eastAsiaTheme="minorEastAsia" w:hAnsiTheme="minorHAnsi"/>
          <w:i w:val="0"/>
          <w:noProof/>
          <w:kern w:val="2"/>
          <w:sz w:val="24"/>
          <w14:ligatures w14:val="standardContextual"/>
        </w:rPr>
      </w:pPr>
      <w:hyperlink w:anchor="_Toc228986510" w:history="1">
        <w:r w:rsidRPr="00174860">
          <w:rPr>
            <w:rStyle w:val="Hyperlink"/>
            <w:noProof/>
            <w:lang w:val="vi-VN"/>
          </w:rPr>
          <w:t>4.3.4 Physiotherapist</w:t>
        </w:r>
        <w:r>
          <w:rPr>
            <w:noProof/>
            <w:webHidden/>
          </w:rPr>
          <w:tab/>
        </w:r>
        <w:r>
          <w:rPr>
            <w:noProof/>
            <w:webHidden/>
          </w:rPr>
          <w:fldChar w:fldCharType="begin"/>
        </w:r>
        <w:r>
          <w:rPr>
            <w:noProof/>
            <w:webHidden/>
          </w:rPr>
          <w:instrText xml:space="preserve"> PAGEREF _Toc228986510 \h </w:instrText>
        </w:r>
        <w:r>
          <w:rPr>
            <w:noProof/>
            <w:webHidden/>
          </w:rPr>
        </w:r>
        <w:r>
          <w:rPr>
            <w:noProof/>
            <w:webHidden/>
          </w:rPr>
          <w:fldChar w:fldCharType="separate"/>
        </w:r>
        <w:r>
          <w:rPr>
            <w:noProof/>
            <w:webHidden/>
          </w:rPr>
          <w:t>8</w:t>
        </w:r>
        <w:r>
          <w:rPr>
            <w:noProof/>
            <w:webHidden/>
          </w:rPr>
          <w:fldChar w:fldCharType="end"/>
        </w:r>
      </w:hyperlink>
    </w:p>
    <w:p w14:paraId="0EEC9FC2" w14:textId="6B3ABFBE" w:rsidR="00692AF7" w:rsidRDefault="00692AF7">
      <w:pPr>
        <w:pStyle w:val="TOC3"/>
        <w:rPr>
          <w:rFonts w:asciiTheme="minorHAnsi" w:eastAsiaTheme="minorEastAsia" w:hAnsiTheme="minorHAnsi"/>
          <w:i w:val="0"/>
          <w:noProof/>
          <w:kern w:val="2"/>
          <w:sz w:val="24"/>
          <w14:ligatures w14:val="standardContextual"/>
        </w:rPr>
      </w:pPr>
      <w:hyperlink w:anchor="_Toc228986511" w:history="1">
        <w:r w:rsidRPr="00174860">
          <w:rPr>
            <w:rStyle w:val="Hyperlink"/>
            <w:noProof/>
            <w:lang w:val="vi-VN"/>
          </w:rPr>
          <w:t>4.3.5</w:t>
        </w:r>
        <w:r w:rsidRPr="00174860">
          <w:rPr>
            <w:rStyle w:val="Hyperlink"/>
            <w:noProof/>
          </w:rPr>
          <w:t xml:space="preserve"> Psychologist</w:t>
        </w:r>
        <w:r>
          <w:rPr>
            <w:noProof/>
            <w:webHidden/>
          </w:rPr>
          <w:tab/>
        </w:r>
        <w:r>
          <w:rPr>
            <w:noProof/>
            <w:webHidden/>
          </w:rPr>
          <w:fldChar w:fldCharType="begin"/>
        </w:r>
        <w:r>
          <w:rPr>
            <w:noProof/>
            <w:webHidden/>
          </w:rPr>
          <w:instrText xml:space="preserve"> PAGEREF _Toc228986511 \h </w:instrText>
        </w:r>
        <w:r>
          <w:rPr>
            <w:noProof/>
            <w:webHidden/>
          </w:rPr>
        </w:r>
        <w:r>
          <w:rPr>
            <w:noProof/>
            <w:webHidden/>
          </w:rPr>
          <w:fldChar w:fldCharType="separate"/>
        </w:r>
        <w:r>
          <w:rPr>
            <w:noProof/>
            <w:webHidden/>
          </w:rPr>
          <w:t>8</w:t>
        </w:r>
        <w:r>
          <w:rPr>
            <w:noProof/>
            <w:webHidden/>
          </w:rPr>
          <w:fldChar w:fldCharType="end"/>
        </w:r>
      </w:hyperlink>
    </w:p>
    <w:p w14:paraId="26B97CD1" w14:textId="2E1D9E69" w:rsidR="00692AF7" w:rsidRDefault="00692AF7">
      <w:pPr>
        <w:pStyle w:val="TOC3"/>
        <w:rPr>
          <w:rFonts w:asciiTheme="minorHAnsi" w:eastAsiaTheme="minorEastAsia" w:hAnsiTheme="minorHAnsi"/>
          <w:i w:val="0"/>
          <w:noProof/>
          <w:kern w:val="2"/>
          <w:sz w:val="24"/>
          <w14:ligatures w14:val="standardContextual"/>
        </w:rPr>
      </w:pPr>
      <w:hyperlink w:anchor="_Toc228986512" w:history="1">
        <w:r w:rsidRPr="00174860">
          <w:rPr>
            <w:rStyle w:val="Hyperlink"/>
            <w:noProof/>
            <w:lang w:val="vi-VN"/>
          </w:rPr>
          <w:t>4.3.6</w:t>
        </w:r>
        <w:r w:rsidRPr="00174860">
          <w:rPr>
            <w:rStyle w:val="Hyperlink"/>
            <w:noProof/>
          </w:rPr>
          <w:t xml:space="preserve"> Radiologist</w:t>
        </w:r>
        <w:r>
          <w:rPr>
            <w:noProof/>
            <w:webHidden/>
          </w:rPr>
          <w:tab/>
        </w:r>
        <w:r>
          <w:rPr>
            <w:noProof/>
            <w:webHidden/>
          </w:rPr>
          <w:fldChar w:fldCharType="begin"/>
        </w:r>
        <w:r>
          <w:rPr>
            <w:noProof/>
            <w:webHidden/>
          </w:rPr>
          <w:instrText xml:space="preserve"> PAGEREF _Toc228986512 \h </w:instrText>
        </w:r>
        <w:r>
          <w:rPr>
            <w:noProof/>
            <w:webHidden/>
          </w:rPr>
        </w:r>
        <w:r>
          <w:rPr>
            <w:noProof/>
            <w:webHidden/>
          </w:rPr>
          <w:fldChar w:fldCharType="separate"/>
        </w:r>
        <w:r>
          <w:rPr>
            <w:noProof/>
            <w:webHidden/>
          </w:rPr>
          <w:t>8</w:t>
        </w:r>
        <w:r>
          <w:rPr>
            <w:noProof/>
            <w:webHidden/>
          </w:rPr>
          <w:fldChar w:fldCharType="end"/>
        </w:r>
      </w:hyperlink>
    </w:p>
    <w:p w14:paraId="34F61F44" w14:textId="25E1F802" w:rsidR="00692AF7" w:rsidRDefault="00692AF7">
      <w:pPr>
        <w:pStyle w:val="TOC3"/>
        <w:rPr>
          <w:rFonts w:asciiTheme="minorHAnsi" w:eastAsiaTheme="minorEastAsia" w:hAnsiTheme="minorHAnsi"/>
          <w:i w:val="0"/>
          <w:noProof/>
          <w:kern w:val="2"/>
          <w:sz w:val="24"/>
          <w14:ligatures w14:val="standardContextual"/>
        </w:rPr>
      </w:pPr>
      <w:hyperlink w:anchor="_Toc228986513" w:history="1">
        <w:r w:rsidRPr="00174860">
          <w:rPr>
            <w:rStyle w:val="Hyperlink"/>
            <w:noProof/>
            <w:lang w:val="vi-VN"/>
          </w:rPr>
          <w:t>4.3.7 Dentist</w:t>
        </w:r>
        <w:r>
          <w:rPr>
            <w:noProof/>
            <w:webHidden/>
          </w:rPr>
          <w:tab/>
        </w:r>
        <w:r>
          <w:rPr>
            <w:noProof/>
            <w:webHidden/>
          </w:rPr>
          <w:fldChar w:fldCharType="begin"/>
        </w:r>
        <w:r>
          <w:rPr>
            <w:noProof/>
            <w:webHidden/>
          </w:rPr>
          <w:instrText xml:space="preserve"> PAGEREF _Toc228986513 \h </w:instrText>
        </w:r>
        <w:r>
          <w:rPr>
            <w:noProof/>
            <w:webHidden/>
          </w:rPr>
        </w:r>
        <w:r>
          <w:rPr>
            <w:noProof/>
            <w:webHidden/>
          </w:rPr>
          <w:fldChar w:fldCharType="separate"/>
        </w:r>
        <w:r>
          <w:rPr>
            <w:noProof/>
            <w:webHidden/>
          </w:rPr>
          <w:t>8</w:t>
        </w:r>
        <w:r>
          <w:rPr>
            <w:noProof/>
            <w:webHidden/>
          </w:rPr>
          <w:fldChar w:fldCharType="end"/>
        </w:r>
      </w:hyperlink>
    </w:p>
    <w:p w14:paraId="611A362A" w14:textId="79C1187F" w:rsidR="00692AF7" w:rsidRDefault="00692AF7">
      <w:pPr>
        <w:pStyle w:val="TOC3"/>
        <w:rPr>
          <w:rFonts w:asciiTheme="minorHAnsi" w:eastAsiaTheme="minorEastAsia" w:hAnsiTheme="minorHAnsi"/>
          <w:i w:val="0"/>
          <w:noProof/>
          <w:kern w:val="2"/>
          <w:sz w:val="24"/>
          <w14:ligatures w14:val="standardContextual"/>
        </w:rPr>
      </w:pPr>
      <w:hyperlink w:anchor="_Toc228986514" w:history="1">
        <w:r w:rsidRPr="00174860">
          <w:rPr>
            <w:rStyle w:val="Hyperlink"/>
            <w:noProof/>
            <w:lang w:val="vi-VN"/>
          </w:rPr>
          <w:t>4.3.8</w:t>
        </w:r>
        <w:r w:rsidRPr="00174860">
          <w:rPr>
            <w:rStyle w:val="Hyperlink"/>
            <w:noProof/>
          </w:rPr>
          <w:t xml:space="preserve"> Ambulance Personnel</w:t>
        </w:r>
        <w:r>
          <w:rPr>
            <w:noProof/>
            <w:webHidden/>
          </w:rPr>
          <w:tab/>
        </w:r>
        <w:r>
          <w:rPr>
            <w:noProof/>
            <w:webHidden/>
          </w:rPr>
          <w:fldChar w:fldCharType="begin"/>
        </w:r>
        <w:r>
          <w:rPr>
            <w:noProof/>
            <w:webHidden/>
          </w:rPr>
          <w:instrText xml:space="preserve"> PAGEREF _Toc228986514 \h </w:instrText>
        </w:r>
        <w:r>
          <w:rPr>
            <w:noProof/>
            <w:webHidden/>
          </w:rPr>
        </w:r>
        <w:r>
          <w:rPr>
            <w:noProof/>
            <w:webHidden/>
          </w:rPr>
          <w:fldChar w:fldCharType="separate"/>
        </w:r>
        <w:r>
          <w:rPr>
            <w:noProof/>
            <w:webHidden/>
          </w:rPr>
          <w:t>8</w:t>
        </w:r>
        <w:r>
          <w:rPr>
            <w:noProof/>
            <w:webHidden/>
          </w:rPr>
          <w:fldChar w:fldCharType="end"/>
        </w:r>
      </w:hyperlink>
    </w:p>
    <w:p w14:paraId="459CC785" w14:textId="446650C4" w:rsidR="00692AF7" w:rsidRDefault="00692AF7">
      <w:pPr>
        <w:pStyle w:val="TOC3"/>
        <w:rPr>
          <w:rFonts w:asciiTheme="minorHAnsi" w:eastAsiaTheme="minorEastAsia" w:hAnsiTheme="minorHAnsi"/>
          <w:i w:val="0"/>
          <w:noProof/>
          <w:kern w:val="2"/>
          <w:sz w:val="24"/>
          <w14:ligatures w14:val="standardContextual"/>
        </w:rPr>
      </w:pPr>
      <w:hyperlink w:anchor="_Toc228986515" w:history="1">
        <w:r w:rsidRPr="00174860">
          <w:rPr>
            <w:rStyle w:val="Hyperlink"/>
            <w:noProof/>
            <w:lang w:val="vi-VN"/>
          </w:rPr>
          <w:t>4.3.9</w:t>
        </w:r>
        <w:r w:rsidRPr="00174860">
          <w:rPr>
            <w:rStyle w:val="Hyperlink"/>
            <w:noProof/>
          </w:rPr>
          <w:t xml:space="preserve"> System Administrator</w:t>
        </w:r>
        <w:r>
          <w:rPr>
            <w:noProof/>
            <w:webHidden/>
          </w:rPr>
          <w:tab/>
        </w:r>
        <w:r>
          <w:rPr>
            <w:noProof/>
            <w:webHidden/>
          </w:rPr>
          <w:fldChar w:fldCharType="begin"/>
        </w:r>
        <w:r>
          <w:rPr>
            <w:noProof/>
            <w:webHidden/>
          </w:rPr>
          <w:instrText xml:space="preserve"> PAGEREF _Toc228986515 \h </w:instrText>
        </w:r>
        <w:r>
          <w:rPr>
            <w:noProof/>
            <w:webHidden/>
          </w:rPr>
        </w:r>
        <w:r>
          <w:rPr>
            <w:noProof/>
            <w:webHidden/>
          </w:rPr>
          <w:fldChar w:fldCharType="separate"/>
        </w:r>
        <w:r>
          <w:rPr>
            <w:noProof/>
            <w:webHidden/>
          </w:rPr>
          <w:t>8</w:t>
        </w:r>
        <w:r>
          <w:rPr>
            <w:noProof/>
            <w:webHidden/>
          </w:rPr>
          <w:fldChar w:fldCharType="end"/>
        </w:r>
      </w:hyperlink>
    </w:p>
    <w:p w14:paraId="2A9F0020" w14:textId="2BB2F77F" w:rsidR="00692AF7" w:rsidRDefault="00692AF7">
      <w:pPr>
        <w:pStyle w:val="TOC3"/>
        <w:rPr>
          <w:rFonts w:asciiTheme="minorHAnsi" w:eastAsiaTheme="minorEastAsia" w:hAnsiTheme="minorHAnsi"/>
          <w:i w:val="0"/>
          <w:noProof/>
          <w:kern w:val="2"/>
          <w:sz w:val="24"/>
          <w14:ligatures w14:val="standardContextual"/>
        </w:rPr>
      </w:pPr>
      <w:hyperlink w:anchor="_Toc228986516" w:history="1">
        <w:r w:rsidRPr="00174860">
          <w:rPr>
            <w:rStyle w:val="Hyperlink"/>
            <w:noProof/>
            <w:lang w:val="vi-VN"/>
          </w:rPr>
          <w:t>4.3.10</w:t>
        </w:r>
        <w:r w:rsidRPr="00174860">
          <w:rPr>
            <w:rStyle w:val="Hyperlink"/>
            <w:noProof/>
          </w:rPr>
          <w:t xml:space="preserve"> Registration Clerk</w:t>
        </w:r>
        <w:r>
          <w:rPr>
            <w:noProof/>
            <w:webHidden/>
          </w:rPr>
          <w:tab/>
        </w:r>
        <w:r>
          <w:rPr>
            <w:noProof/>
            <w:webHidden/>
          </w:rPr>
          <w:fldChar w:fldCharType="begin"/>
        </w:r>
        <w:r>
          <w:rPr>
            <w:noProof/>
            <w:webHidden/>
          </w:rPr>
          <w:instrText xml:space="preserve"> PAGEREF _Toc228986516 \h </w:instrText>
        </w:r>
        <w:r>
          <w:rPr>
            <w:noProof/>
            <w:webHidden/>
          </w:rPr>
        </w:r>
        <w:r>
          <w:rPr>
            <w:noProof/>
            <w:webHidden/>
          </w:rPr>
          <w:fldChar w:fldCharType="separate"/>
        </w:r>
        <w:r>
          <w:rPr>
            <w:noProof/>
            <w:webHidden/>
          </w:rPr>
          <w:t>8</w:t>
        </w:r>
        <w:r>
          <w:rPr>
            <w:noProof/>
            <w:webHidden/>
          </w:rPr>
          <w:fldChar w:fldCharType="end"/>
        </w:r>
      </w:hyperlink>
    </w:p>
    <w:p w14:paraId="30D4980E" w14:textId="6845C8EC" w:rsidR="00692AF7" w:rsidRDefault="00692AF7">
      <w:pPr>
        <w:pStyle w:val="TOC2"/>
        <w:rPr>
          <w:rFonts w:asciiTheme="minorHAnsi" w:eastAsiaTheme="minorEastAsia" w:hAnsiTheme="minorHAnsi"/>
          <w:noProof/>
          <w:kern w:val="2"/>
          <w:sz w:val="24"/>
          <w14:ligatures w14:val="standardContextual"/>
        </w:rPr>
      </w:pPr>
      <w:hyperlink w:anchor="_Toc228986517" w:history="1">
        <w:r w:rsidRPr="00174860">
          <w:rPr>
            <w:rStyle w:val="Hyperlink"/>
            <w:noProof/>
          </w:rPr>
          <w:t>4.4 Benefits of the Hierarchical RBAC Model</w:t>
        </w:r>
        <w:r>
          <w:rPr>
            <w:noProof/>
            <w:webHidden/>
          </w:rPr>
          <w:tab/>
        </w:r>
        <w:r>
          <w:rPr>
            <w:noProof/>
            <w:webHidden/>
          </w:rPr>
          <w:fldChar w:fldCharType="begin"/>
        </w:r>
        <w:r>
          <w:rPr>
            <w:noProof/>
            <w:webHidden/>
          </w:rPr>
          <w:instrText xml:space="preserve"> PAGEREF _Toc228986517 \h </w:instrText>
        </w:r>
        <w:r>
          <w:rPr>
            <w:noProof/>
            <w:webHidden/>
          </w:rPr>
        </w:r>
        <w:r>
          <w:rPr>
            <w:noProof/>
            <w:webHidden/>
          </w:rPr>
          <w:fldChar w:fldCharType="separate"/>
        </w:r>
        <w:r>
          <w:rPr>
            <w:noProof/>
            <w:webHidden/>
          </w:rPr>
          <w:t>8</w:t>
        </w:r>
        <w:r>
          <w:rPr>
            <w:noProof/>
            <w:webHidden/>
          </w:rPr>
          <w:fldChar w:fldCharType="end"/>
        </w:r>
      </w:hyperlink>
    </w:p>
    <w:p w14:paraId="66DA0F0D" w14:textId="44C91C72" w:rsidR="00692AF7" w:rsidRDefault="00692AF7">
      <w:pPr>
        <w:pStyle w:val="TOC1"/>
        <w:rPr>
          <w:rFonts w:asciiTheme="minorHAnsi" w:eastAsiaTheme="minorEastAsia" w:hAnsiTheme="minorHAnsi"/>
          <w:b w:val="0"/>
          <w:noProof/>
          <w:kern w:val="2"/>
          <w:sz w:val="24"/>
          <w14:ligatures w14:val="standardContextual"/>
        </w:rPr>
      </w:pPr>
      <w:hyperlink w:anchor="_Toc228986518" w:history="1">
        <w:r w:rsidRPr="00174860">
          <w:rPr>
            <w:rStyle w:val="Hyperlink"/>
            <w:noProof/>
          </w:rPr>
          <w:t>CHAPTER 5. ROLE HIERARCHY IMPLEMENTATION IN OPENMRS</w:t>
        </w:r>
        <w:r>
          <w:rPr>
            <w:noProof/>
            <w:webHidden/>
          </w:rPr>
          <w:tab/>
        </w:r>
        <w:r>
          <w:rPr>
            <w:noProof/>
            <w:webHidden/>
          </w:rPr>
          <w:fldChar w:fldCharType="begin"/>
        </w:r>
        <w:r>
          <w:rPr>
            <w:noProof/>
            <w:webHidden/>
          </w:rPr>
          <w:instrText xml:space="preserve"> PAGEREF _Toc228986518 \h </w:instrText>
        </w:r>
        <w:r>
          <w:rPr>
            <w:noProof/>
            <w:webHidden/>
          </w:rPr>
        </w:r>
        <w:r>
          <w:rPr>
            <w:noProof/>
            <w:webHidden/>
          </w:rPr>
          <w:fldChar w:fldCharType="separate"/>
        </w:r>
        <w:r>
          <w:rPr>
            <w:noProof/>
            <w:webHidden/>
          </w:rPr>
          <w:t>9</w:t>
        </w:r>
        <w:r>
          <w:rPr>
            <w:noProof/>
            <w:webHidden/>
          </w:rPr>
          <w:fldChar w:fldCharType="end"/>
        </w:r>
      </w:hyperlink>
    </w:p>
    <w:p w14:paraId="568047E1" w14:textId="46CC953B" w:rsidR="00692AF7" w:rsidRDefault="00692AF7">
      <w:pPr>
        <w:pStyle w:val="TOC2"/>
        <w:rPr>
          <w:rFonts w:asciiTheme="minorHAnsi" w:eastAsiaTheme="minorEastAsia" w:hAnsiTheme="minorHAnsi"/>
          <w:noProof/>
          <w:kern w:val="2"/>
          <w:sz w:val="24"/>
          <w14:ligatures w14:val="standardContextual"/>
        </w:rPr>
      </w:pPr>
      <w:hyperlink w:anchor="_Toc228986519" w:history="1">
        <w:r w:rsidRPr="00174860">
          <w:rPr>
            <w:rStyle w:val="Hyperlink"/>
            <w:noProof/>
          </w:rPr>
          <w:t>5.1 OpenMRS Role Management</w:t>
        </w:r>
        <w:r>
          <w:rPr>
            <w:noProof/>
            <w:webHidden/>
          </w:rPr>
          <w:tab/>
        </w:r>
        <w:r>
          <w:rPr>
            <w:noProof/>
            <w:webHidden/>
          </w:rPr>
          <w:fldChar w:fldCharType="begin"/>
        </w:r>
        <w:r>
          <w:rPr>
            <w:noProof/>
            <w:webHidden/>
          </w:rPr>
          <w:instrText xml:space="preserve"> PAGEREF _Toc228986519 \h </w:instrText>
        </w:r>
        <w:r>
          <w:rPr>
            <w:noProof/>
            <w:webHidden/>
          </w:rPr>
        </w:r>
        <w:r>
          <w:rPr>
            <w:noProof/>
            <w:webHidden/>
          </w:rPr>
          <w:fldChar w:fldCharType="separate"/>
        </w:r>
        <w:r>
          <w:rPr>
            <w:noProof/>
            <w:webHidden/>
          </w:rPr>
          <w:t>9</w:t>
        </w:r>
        <w:r>
          <w:rPr>
            <w:noProof/>
            <w:webHidden/>
          </w:rPr>
          <w:fldChar w:fldCharType="end"/>
        </w:r>
      </w:hyperlink>
    </w:p>
    <w:p w14:paraId="12525AA2" w14:textId="78927A0F" w:rsidR="00692AF7" w:rsidRDefault="00692AF7">
      <w:pPr>
        <w:pStyle w:val="TOC2"/>
        <w:rPr>
          <w:rFonts w:asciiTheme="minorHAnsi" w:eastAsiaTheme="minorEastAsia" w:hAnsiTheme="minorHAnsi"/>
          <w:noProof/>
          <w:kern w:val="2"/>
          <w:sz w:val="24"/>
          <w14:ligatures w14:val="standardContextual"/>
        </w:rPr>
      </w:pPr>
      <w:hyperlink w:anchor="_Toc228986520" w:history="1">
        <w:r w:rsidRPr="00174860">
          <w:rPr>
            <w:rStyle w:val="Hyperlink"/>
            <w:noProof/>
          </w:rPr>
          <w:t>5.2 Base Role Implementation</w:t>
        </w:r>
        <w:r>
          <w:rPr>
            <w:noProof/>
            <w:webHidden/>
          </w:rPr>
          <w:tab/>
        </w:r>
        <w:r>
          <w:rPr>
            <w:noProof/>
            <w:webHidden/>
          </w:rPr>
          <w:fldChar w:fldCharType="begin"/>
        </w:r>
        <w:r>
          <w:rPr>
            <w:noProof/>
            <w:webHidden/>
          </w:rPr>
          <w:instrText xml:space="preserve"> PAGEREF _Toc228986520 \h </w:instrText>
        </w:r>
        <w:r>
          <w:rPr>
            <w:noProof/>
            <w:webHidden/>
          </w:rPr>
        </w:r>
        <w:r>
          <w:rPr>
            <w:noProof/>
            <w:webHidden/>
          </w:rPr>
          <w:fldChar w:fldCharType="separate"/>
        </w:r>
        <w:r>
          <w:rPr>
            <w:noProof/>
            <w:webHidden/>
          </w:rPr>
          <w:t>9</w:t>
        </w:r>
        <w:r>
          <w:rPr>
            <w:noProof/>
            <w:webHidden/>
          </w:rPr>
          <w:fldChar w:fldCharType="end"/>
        </w:r>
      </w:hyperlink>
    </w:p>
    <w:p w14:paraId="7C6BAECC" w14:textId="094E37B6" w:rsidR="00692AF7" w:rsidRDefault="00692AF7">
      <w:pPr>
        <w:pStyle w:val="TOC3"/>
        <w:rPr>
          <w:rFonts w:asciiTheme="minorHAnsi" w:eastAsiaTheme="minorEastAsia" w:hAnsiTheme="minorHAnsi"/>
          <w:i w:val="0"/>
          <w:noProof/>
          <w:kern w:val="2"/>
          <w:sz w:val="24"/>
          <w14:ligatures w14:val="standardContextual"/>
        </w:rPr>
      </w:pPr>
      <w:hyperlink w:anchor="_Toc228986521" w:history="1">
        <w:r w:rsidRPr="00174860">
          <w:rPr>
            <w:rStyle w:val="Hyperlink"/>
            <w:noProof/>
            <w:lang w:val="vi-VN"/>
          </w:rPr>
          <w:t>5.2.1 Base_PatientViewer Configuration</w:t>
        </w:r>
        <w:r>
          <w:rPr>
            <w:noProof/>
            <w:webHidden/>
          </w:rPr>
          <w:tab/>
        </w:r>
        <w:r>
          <w:rPr>
            <w:noProof/>
            <w:webHidden/>
          </w:rPr>
          <w:fldChar w:fldCharType="begin"/>
        </w:r>
        <w:r>
          <w:rPr>
            <w:noProof/>
            <w:webHidden/>
          </w:rPr>
          <w:instrText xml:space="preserve"> PAGEREF _Toc228986521 \h </w:instrText>
        </w:r>
        <w:r>
          <w:rPr>
            <w:noProof/>
            <w:webHidden/>
          </w:rPr>
        </w:r>
        <w:r>
          <w:rPr>
            <w:noProof/>
            <w:webHidden/>
          </w:rPr>
          <w:fldChar w:fldCharType="separate"/>
        </w:r>
        <w:r>
          <w:rPr>
            <w:noProof/>
            <w:webHidden/>
          </w:rPr>
          <w:t>9</w:t>
        </w:r>
        <w:r>
          <w:rPr>
            <w:noProof/>
            <w:webHidden/>
          </w:rPr>
          <w:fldChar w:fldCharType="end"/>
        </w:r>
      </w:hyperlink>
    </w:p>
    <w:p w14:paraId="4A1DBFEB" w14:textId="7C642B3E" w:rsidR="00692AF7" w:rsidRDefault="00692AF7">
      <w:pPr>
        <w:pStyle w:val="TOC3"/>
        <w:rPr>
          <w:rFonts w:asciiTheme="minorHAnsi" w:eastAsiaTheme="minorEastAsia" w:hAnsiTheme="minorHAnsi"/>
          <w:i w:val="0"/>
          <w:noProof/>
          <w:kern w:val="2"/>
          <w:sz w:val="24"/>
          <w14:ligatures w14:val="standardContextual"/>
        </w:rPr>
      </w:pPr>
      <w:hyperlink w:anchor="_Toc228986522" w:history="1">
        <w:r w:rsidRPr="00174860">
          <w:rPr>
            <w:rStyle w:val="Hyperlink"/>
            <w:noProof/>
            <w:lang w:val="vi-VN"/>
          </w:rPr>
          <w:t>5.2.2</w:t>
        </w:r>
        <w:r w:rsidRPr="00174860">
          <w:rPr>
            <w:rStyle w:val="Hyperlink"/>
            <w:noProof/>
          </w:rPr>
          <w:t xml:space="preserve"> Base_PatientEditor Configuration</w:t>
        </w:r>
        <w:r>
          <w:rPr>
            <w:noProof/>
            <w:webHidden/>
          </w:rPr>
          <w:tab/>
        </w:r>
        <w:r>
          <w:rPr>
            <w:noProof/>
            <w:webHidden/>
          </w:rPr>
          <w:fldChar w:fldCharType="begin"/>
        </w:r>
        <w:r>
          <w:rPr>
            <w:noProof/>
            <w:webHidden/>
          </w:rPr>
          <w:instrText xml:space="preserve"> PAGEREF _Toc228986522 \h </w:instrText>
        </w:r>
        <w:r>
          <w:rPr>
            <w:noProof/>
            <w:webHidden/>
          </w:rPr>
        </w:r>
        <w:r>
          <w:rPr>
            <w:noProof/>
            <w:webHidden/>
          </w:rPr>
          <w:fldChar w:fldCharType="separate"/>
        </w:r>
        <w:r>
          <w:rPr>
            <w:noProof/>
            <w:webHidden/>
          </w:rPr>
          <w:t>9</w:t>
        </w:r>
        <w:r>
          <w:rPr>
            <w:noProof/>
            <w:webHidden/>
          </w:rPr>
          <w:fldChar w:fldCharType="end"/>
        </w:r>
      </w:hyperlink>
    </w:p>
    <w:p w14:paraId="7258854B" w14:textId="7420FC35" w:rsidR="00692AF7" w:rsidRDefault="00692AF7">
      <w:pPr>
        <w:pStyle w:val="TOC2"/>
        <w:rPr>
          <w:rFonts w:asciiTheme="minorHAnsi" w:eastAsiaTheme="minorEastAsia" w:hAnsiTheme="minorHAnsi"/>
          <w:noProof/>
          <w:kern w:val="2"/>
          <w:sz w:val="24"/>
          <w14:ligatures w14:val="standardContextual"/>
        </w:rPr>
      </w:pPr>
      <w:hyperlink w:anchor="_Toc228986523" w:history="1">
        <w:r w:rsidRPr="00174860">
          <w:rPr>
            <w:rStyle w:val="Hyperlink"/>
            <w:noProof/>
          </w:rPr>
          <w:t>5.3 Healthcare Role Configuration</w:t>
        </w:r>
        <w:r>
          <w:rPr>
            <w:noProof/>
            <w:webHidden/>
          </w:rPr>
          <w:tab/>
        </w:r>
        <w:r>
          <w:rPr>
            <w:noProof/>
            <w:webHidden/>
          </w:rPr>
          <w:fldChar w:fldCharType="begin"/>
        </w:r>
        <w:r>
          <w:rPr>
            <w:noProof/>
            <w:webHidden/>
          </w:rPr>
          <w:instrText xml:space="preserve"> PAGEREF _Toc228986523 \h </w:instrText>
        </w:r>
        <w:r>
          <w:rPr>
            <w:noProof/>
            <w:webHidden/>
          </w:rPr>
        </w:r>
        <w:r>
          <w:rPr>
            <w:noProof/>
            <w:webHidden/>
          </w:rPr>
          <w:fldChar w:fldCharType="separate"/>
        </w:r>
        <w:r>
          <w:rPr>
            <w:noProof/>
            <w:webHidden/>
          </w:rPr>
          <w:t>9</w:t>
        </w:r>
        <w:r>
          <w:rPr>
            <w:noProof/>
            <w:webHidden/>
          </w:rPr>
          <w:fldChar w:fldCharType="end"/>
        </w:r>
      </w:hyperlink>
    </w:p>
    <w:p w14:paraId="48FE6FCD" w14:textId="1A82D70B" w:rsidR="00692AF7" w:rsidRDefault="00692AF7">
      <w:pPr>
        <w:pStyle w:val="TOC3"/>
        <w:rPr>
          <w:rFonts w:asciiTheme="minorHAnsi" w:eastAsiaTheme="minorEastAsia" w:hAnsiTheme="minorHAnsi"/>
          <w:i w:val="0"/>
          <w:noProof/>
          <w:kern w:val="2"/>
          <w:sz w:val="24"/>
          <w14:ligatures w14:val="standardContextual"/>
        </w:rPr>
      </w:pPr>
      <w:hyperlink w:anchor="_Toc228986524" w:history="1">
        <w:r w:rsidRPr="00174860">
          <w:rPr>
            <w:rStyle w:val="Hyperlink"/>
            <w:noProof/>
            <w:lang w:val="vi-VN"/>
          </w:rPr>
          <w:t>5.3.1 Nurse Role Configuration</w:t>
        </w:r>
        <w:r>
          <w:rPr>
            <w:noProof/>
            <w:webHidden/>
          </w:rPr>
          <w:tab/>
        </w:r>
        <w:r>
          <w:rPr>
            <w:noProof/>
            <w:webHidden/>
          </w:rPr>
          <w:fldChar w:fldCharType="begin"/>
        </w:r>
        <w:r>
          <w:rPr>
            <w:noProof/>
            <w:webHidden/>
          </w:rPr>
          <w:instrText xml:space="preserve"> PAGEREF _Toc228986524 \h </w:instrText>
        </w:r>
        <w:r>
          <w:rPr>
            <w:noProof/>
            <w:webHidden/>
          </w:rPr>
        </w:r>
        <w:r>
          <w:rPr>
            <w:noProof/>
            <w:webHidden/>
          </w:rPr>
          <w:fldChar w:fldCharType="separate"/>
        </w:r>
        <w:r>
          <w:rPr>
            <w:noProof/>
            <w:webHidden/>
          </w:rPr>
          <w:t>9</w:t>
        </w:r>
        <w:r>
          <w:rPr>
            <w:noProof/>
            <w:webHidden/>
          </w:rPr>
          <w:fldChar w:fldCharType="end"/>
        </w:r>
      </w:hyperlink>
    </w:p>
    <w:p w14:paraId="6413F87E" w14:textId="63D8ADED" w:rsidR="00692AF7" w:rsidRDefault="00692AF7">
      <w:pPr>
        <w:pStyle w:val="TOC3"/>
        <w:rPr>
          <w:rFonts w:asciiTheme="minorHAnsi" w:eastAsiaTheme="minorEastAsia" w:hAnsiTheme="minorHAnsi"/>
          <w:i w:val="0"/>
          <w:noProof/>
          <w:kern w:val="2"/>
          <w:sz w:val="24"/>
          <w14:ligatures w14:val="standardContextual"/>
        </w:rPr>
      </w:pPr>
      <w:hyperlink w:anchor="_Toc228986525" w:history="1">
        <w:r w:rsidRPr="00174860">
          <w:rPr>
            <w:rStyle w:val="Hyperlink"/>
            <w:noProof/>
            <w:lang w:val="vi-VN"/>
          </w:rPr>
          <w:t>5.3.2</w:t>
        </w:r>
        <w:r w:rsidRPr="00174860">
          <w:rPr>
            <w:rStyle w:val="Hyperlink"/>
            <w:noProof/>
          </w:rPr>
          <w:t xml:space="preserve"> Doctor Role Configuration</w:t>
        </w:r>
        <w:r>
          <w:rPr>
            <w:noProof/>
            <w:webHidden/>
          </w:rPr>
          <w:tab/>
        </w:r>
        <w:r>
          <w:rPr>
            <w:noProof/>
            <w:webHidden/>
          </w:rPr>
          <w:fldChar w:fldCharType="begin"/>
        </w:r>
        <w:r>
          <w:rPr>
            <w:noProof/>
            <w:webHidden/>
          </w:rPr>
          <w:instrText xml:space="preserve"> PAGEREF _Toc228986525 \h </w:instrText>
        </w:r>
        <w:r>
          <w:rPr>
            <w:noProof/>
            <w:webHidden/>
          </w:rPr>
        </w:r>
        <w:r>
          <w:rPr>
            <w:noProof/>
            <w:webHidden/>
          </w:rPr>
          <w:fldChar w:fldCharType="separate"/>
        </w:r>
        <w:r>
          <w:rPr>
            <w:noProof/>
            <w:webHidden/>
          </w:rPr>
          <w:t>9</w:t>
        </w:r>
        <w:r>
          <w:rPr>
            <w:noProof/>
            <w:webHidden/>
          </w:rPr>
          <w:fldChar w:fldCharType="end"/>
        </w:r>
      </w:hyperlink>
    </w:p>
    <w:p w14:paraId="6D30DEA0" w14:textId="1EC4892C" w:rsidR="00692AF7" w:rsidRDefault="00692AF7">
      <w:pPr>
        <w:pStyle w:val="TOC3"/>
        <w:rPr>
          <w:rFonts w:asciiTheme="minorHAnsi" w:eastAsiaTheme="minorEastAsia" w:hAnsiTheme="minorHAnsi"/>
          <w:i w:val="0"/>
          <w:noProof/>
          <w:kern w:val="2"/>
          <w:sz w:val="24"/>
          <w14:ligatures w14:val="standardContextual"/>
        </w:rPr>
      </w:pPr>
      <w:hyperlink w:anchor="_Toc228986526" w:history="1">
        <w:r w:rsidRPr="00174860">
          <w:rPr>
            <w:rStyle w:val="Hyperlink"/>
            <w:noProof/>
            <w:lang w:val="vi-VN"/>
          </w:rPr>
          <w:t>5.3.3</w:t>
        </w:r>
        <w:r w:rsidRPr="00174860">
          <w:rPr>
            <w:rStyle w:val="Hyperlink"/>
            <w:noProof/>
          </w:rPr>
          <w:t xml:space="preserve"> Registration Clerk Role Configuration</w:t>
        </w:r>
        <w:r>
          <w:rPr>
            <w:noProof/>
            <w:webHidden/>
          </w:rPr>
          <w:tab/>
        </w:r>
        <w:r>
          <w:rPr>
            <w:noProof/>
            <w:webHidden/>
          </w:rPr>
          <w:fldChar w:fldCharType="begin"/>
        </w:r>
        <w:r>
          <w:rPr>
            <w:noProof/>
            <w:webHidden/>
          </w:rPr>
          <w:instrText xml:space="preserve"> PAGEREF _Toc228986526 \h </w:instrText>
        </w:r>
        <w:r>
          <w:rPr>
            <w:noProof/>
            <w:webHidden/>
          </w:rPr>
        </w:r>
        <w:r>
          <w:rPr>
            <w:noProof/>
            <w:webHidden/>
          </w:rPr>
          <w:fldChar w:fldCharType="separate"/>
        </w:r>
        <w:r>
          <w:rPr>
            <w:noProof/>
            <w:webHidden/>
          </w:rPr>
          <w:t>9</w:t>
        </w:r>
        <w:r>
          <w:rPr>
            <w:noProof/>
            <w:webHidden/>
          </w:rPr>
          <w:fldChar w:fldCharType="end"/>
        </w:r>
      </w:hyperlink>
    </w:p>
    <w:p w14:paraId="06D98CB3" w14:textId="4B043F02" w:rsidR="00692AF7" w:rsidRDefault="00692AF7">
      <w:pPr>
        <w:pStyle w:val="TOC2"/>
        <w:rPr>
          <w:rFonts w:asciiTheme="minorHAnsi" w:eastAsiaTheme="minorEastAsia" w:hAnsiTheme="minorHAnsi"/>
          <w:noProof/>
          <w:kern w:val="2"/>
          <w:sz w:val="24"/>
          <w14:ligatures w14:val="standardContextual"/>
        </w:rPr>
      </w:pPr>
      <w:hyperlink w:anchor="_Toc228986527" w:history="1">
        <w:r w:rsidRPr="00174860">
          <w:rPr>
            <w:rStyle w:val="Hyperlink"/>
            <w:noProof/>
          </w:rPr>
          <w:t>5.4 Role Inheritance Verification</w:t>
        </w:r>
        <w:r>
          <w:rPr>
            <w:noProof/>
            <w:webHidden/>
          </w:rPr>
          <w:tab/>
        </w:r>
        <w:r>
          <w:rPr>
            <w:noProof/>
            <w:webHidden/>
          </w:rPr>
          <w:fldChar w:fldCharType="begin"/>
        </w:r>
        <w:r>
          <w:rPr>
            <w:noProof/>
            <w:webHidden/>
          </w:rPr>
          <w:instrText xml:space="preserve"> PAGEREF _Toc228986527 \h </w:instrText>
        </w:r>
        <w:r>
          <w:rPr>
            <w:noProof/>
            <w:webHidden/>
          </w:rPr>
        </w:r>
        <w:r>
          <w:rPr>
            <w:noProof/>
            <w:webHidden/>
          </w:rPr>
          <w:fldChar w:fldCharType="separate"/>
        </w:r>
        <w:r>
          <w:rPr>
            <w:noProof/>
            <w:webHidden/>
          </w:rPr>
          <w:t>9</w:t>
        </w:r>
        <w:r>
          <w:rPr>
            <w:noProof/>
            <w:webHidden/>
          </w:rPr>
          <w:fldChar w:fldCharType="end"/>
        </w:r>
      </w:hyperlink>
    </w:p>
    <w:p w14:paraId="62F76A25" w14:textId="6B859B6F" w:rsidR="00692AF7" w:rsidRDefault="00692AF7">
      <w:pPr>
        <w:pStyle w:val="TOC2"/>
        <w:rPr>
          <w:rFonts w:asciiTheme="minorHAnsi" w:eastAsiaTheme="minorEastAsia" w:hAnsiTheme="minorHAnsi"/>
          <w:noProof/>
          <w:kern w:val="2"/>
          <w:sz w:val="24"/>
          <w14:ligatures w14:val="standardContextual"/>
        </w:rPr>
      </w:pPr>
      <w:hyperlink w:anchor="_Toc228986528" w:history="1">
        <w:r w:rsidRPr="00174860">
          <w:rPr>
            <w:rStyle w:val="Hyperlink"/>
            <w:noProof/>
          </w:rPr>
          <w:t>5.5 Exported Configuration Files</w:t>
        </w:r>
        <w:r>
          <w:rPr>
            <w:noProof/>
            <w:webHidden/>
          </w:rPr>
          <w:tab/>
        </w:r>
        <w:r>
          <w:rPr>
            <w:noProof/>
            <w:webHidden/>
          </w:rPr>
          <w:fldChar w:fldCharType="begin"/>
        </w:r>
        <w:r>
          <w:rPr>
            <w:noProof/>
            <w:webHidden/>
          </w:rPr>
          <w:instrText xml:space="preserve"> PAGEREF _Toc228986528 \h </w:instrText>
        </w:r>
        <w:r>
          <w:rPr>
            <w:noProof/>
            <w:webHidden/>
          </w:rPr>
        </w:r>
        <w:r>
          <w:rPr>
            <w:noProof/>
            <w:webHidden/>
          </w:rPr>
          <w:fldChar w:fldCharType="separate"/>
        </w:r>
        <w:r>
          <w:rPr>
            <w:noProof/>
            <w:webHidden/>
          </w:rPr>
          <w:t>9</w:t>
        </w:r>
        <w:r>
          <w:rPr>
            <w:noProof/>
            <w:webHidden/>
          </w:rPr>
          <w:fldChar w:fldCharType="end"/>
        </w:r>
      </w:hyperlink>
    </w:p>
    <w:p w14:paraId="48AFF358" w14:textId="0BA343B2" w:rsidR="00692AF7" w:rsidRDefault="00692AF7">
      <w:pPr>
        <w:pStyle w:val="TOC3"/>
        <w:rPr>
          <w:rFonts w:asciiTheme="minorHAnsi" w:eastAsiaTheme="minorEastAsia" w:hAnsiTheme="minorHAnsi"/>
          <w:i w:val="0"/>
          <w:noProof/>
          <w:kern w:val="2"/>
          <w:sz w:val="24"/>
          <w14:ligatures w14:val="standardContextual"/>
        </w:rPr>
      </w:pPr>
      <w:hyperlink w:anchor="_Toc228986529" w:history="1">
        <w:r w:rsidRPr="00174860">
          <w:rPr>
            <w:rStyle w:val="Hyperlink"/>
            <w:noProof/>
            <w:lang w:val="vi-VN"/>
          </w:rPr>
          <w:t>5.5.1</w:t>
        </w:r>
        <w:r w:rsidRPr="00174860">
          <w:rPr>
            <w:rStyle w:val="Hyperlink"/>
            <w:noProof/>
          </w:rPr>
          <w:t xml:space="preserve"> roles.json</w:t>
        </w:r>
        <w:r>
          <w:rPr>
            <w:noProof/>
            <w:webHidden/>
          </w:rPr>
          <w:tab/>
        </w:r>
        <w:r>
          <w:rPr>
            <w:noProof/>
            <w:webHidden/>
          </w:rPr>
          <w:fldChar w:fldCharType="begin"/>
        </w:r>
        <w:r>
          <w:rPr>
            <w:noProof/>
            <w:webHidden/>
          </w:rPr>
          <w:instrText xml:space="preserve"> PAGEREF _Toc228986529 \h </w:instrText>
        </w:r>
        <w:r>
          <w:rPr>
            <w:noProof/>
            <w:webHidden/>
          </w:rPr>
        </w:r>
        <w:r>
          <w:rPr>
            <w:noProof/>
            <w:webHidden/>
          </w:rPr>
          <w:fldChar w:fldCharType="separate"/>
        </w:r>
        <w:r>
          <w:rPr>
            <w:noProof/>
            <w:webHidden/>
          </w:rPr>
          <w:t>9</w:t>
        </w:r>
        <w:r>
          <w:rPr>
            <w:noProof/>
            <w:webHidden/>
          </w:rPr>
          <w:fldChar w:fldCharType="end"/>
        </w:r>
      </w:hyperlink>
    </w:p>
    <w:p w14:paraId="21175202" w14:textId="7924334C" w:rsidR="00692AF7" w:rsidRDefault="00692AF7">
      <w:pPr>
        <w:pStyle w:val="TOC3"/>
        <w:rPr>
          <w:rFonts w:asciiTheme="minorHAnsi" w:eastAsiaTheme="minorEastAsia" w:hAnsiTheme="minorHAnsi"/>
          <w:i w:val="0"/>
          <w:noProof/>
          <w:kern w:val="2"/>
          <w:sz w:val="24"/>
          <w14:ligatures w14:val="standardContextual"/>
        </w:rPr>
      </w:pPr>
      <w:hyperlink w:anchor="_Toc228986530" w:history="1">
        <w:r w:rsidRPr="00174860">
          <w:rPr>
            <w:rStyle w:val="Hyperlink"/>
            <w:noProof/>
            <w:lang w:val="vi-VN"/>
          </w:rPr>
          <w:t>5.5.2</w:t>
        </w:r>
        <w:r w:rsidRPr="00174860">
          <w:rPr>
            <w:rStyle w:val="Hyperlink"/>
            <w:noProof/>
          </w:rPr>
          <w:t xml:space="preserve"> users.json</w:t>
        </w:r>
        <w:r>
          <w:rPr>
            <w:noProof/>
            <w:webHidden/>
          </w:rPr>
          <w:tab/>
        </w:r>
        <w:r>
          <w:rPr>
            <w:noProof/>
            <w:webHidden/>
          </w:rPr>
          <w:fldChar w:fldCharType="begin"/>
        </w:r>
        <w:r>
          <w:rPr>
            <w:noProof/>
            <w:webHidden/>
          </w:rPr>
          <w:instrText xml:space="preserve"> PAGEREF _Toc228986530 \h </w:instrText>
        </w:r>
        <w:r>
          <w:rPr>
            <w:noProof/>
            <w:webHidden/>
          </w:rPr>
        </w:r>
        <w:r>
          <w:rPr>
            <w:noProof/>
            <w:webHidden/>
          </w:rPr>
          <w:fldChar w:fldCharType="separate"/>
        </w:r>
        <w:r>
          <w:rPr>
            <w:noProof/>
            <w:webHidden/>
          </w:rPr>
          <w:t>10</w:t>
        </w:r>
        <w:r>
          <w:rPr>
            <w:noProof/>
            <w:webHidden/>
          </w:rPr>
          <w:fldChar w:fldCharType="end"/>
        </w:r>
      </w:hyperlink>
    </w:p>
    <w:p w14:paraId="16B1E4CE" w14:textId="77652CF1" w:rsidR="00692AF7" w:rsidRDefault="00692AF7">
      <w:pPr>
        <w:pStyle w:val="TOC1"/>
        <w:rPr>
          <w:rFonts w:asciiTheme="minorHAnsi" w:eastAsiaTheme="minorEastAsia" w:hAnsiTheme="minorHAnsi"/>
          <w:b w:val="0"/>
          <w:noProof/>
          <w:kern w:val="2"/>
          <w:sz w:val="24"/>
          <w14:ligatures w14:val="standardContextual"/>
        </w:rPr>
      </w:pPr>
      <w:hyperlink w:anchor="_Toc228986531" w:history="1">
        <w:r w:rsidRPr="00174860">
          <w:rPr>
            <w:rStyle w:val="Hyperlink"/>
            <w:noProof/>
          </w:rPr>
          <w:t>CHAPTER 6. CHALLENGES AND IMPROVEMENTS</w:t>
        </w:r>
        <w:r>
          <w:rPr>
            <w:noProof/>
            <w:webHidden/>
          </w:rPr>
          <w:tab/>
        </w:r>
        <w:r>
          <w:rPr>
            <w:noProof/>
            <w:webHidden/>
          </w:rPr>
          <w:fldChar w:fldCharType="begin"/>
        </w:r>
        <w:r>
          <w:rPr>
            <w:noProof/>
            <w:webHidden/>
          </w:rPr>
          <w:instrText xml:space="preserve"> PAGEREF _Toc228986531 \h </w:instrText>
        </w:r>
        <w:r>
          <w:rPr>
            <w:noProof/>
            <w:webHidden/>
          </w:rPr>
        </w:r>
        <w:r>
          <w:rPr>
            <w:noProof/>
            <w:webHidden/>
          </w:rPr>
          <w:fldChar w:fldCharType="separate"/>
        </w:r>
        <w:r>
          <w:rPr>
            <w:noProof/>
            <w:webHidden/>
          </w:rPr>
          <w:t>11</w:t>
        </w:r>
        <w:r>
          <w:rPr>
            <w:noProof/>
            <w:webHidden/>
          </w:rPr>
          <w:fldChar w:fldCharType="end"/>
        </w:r>
      </w:hyperlink>
    </w:p>
    <w:p w14:paraId="41A370A7" w14:textId="09C2184C" w:rsidR="00692AF7" w:rsidRDefault="00692AF7">
      <w:pPr>
        <w:pStyle w:val="TOC2"/>
        <w:rPr>
          <w:rFonts w:asciiTheme="minorHAnsi" w:eastAsiaTheme="minorEastAsia" w:hAnsiTheme="minorHAnsi"/>
          <w:noProof/>
          <w:kern w:val="2"/>
          <w:sz w:val="24"/>
          <w14:ligatures w14:val="standardContextual"/>
        </w:rPr>
      </w:pPr>
      <w:hyperlink w:anchor="_Toc228986532" w:history="1">
        <w:r w:rsidRPr="00174860">
          <w:rPr>
            <w:rStyle w:val="Hyperlink"/>
            <w:noProof/>
          </w:rPr>
          <w:t>6.1 Challenges Encountered</w:t>
        </w:r>
        <w:r>
          <w:rPr>
            <w:noProof/>
            <w:webHidden/>
          </w:rPr>
          <w:tab/>
        </w:r>
        <w:r>
          <w:rPr>
            <w:noProof/>
            <w:webHidden/>
          </w:rPr>
          <w:fldChar w:fldCharType="begin"/>
        </w:r>
        <w:r>
          <w:rPr>
            <w:noProof/>
            <w:webHidden/>
          </w:rPr>
          <w:instrText xml:space="preserve"> PAGEREF _Toc228986532 \h </w:instrText>
        </w:r>
        <w:r>
          <w:rPr>
            <w:noProof/>
            <w:webHidden/>
          </w:rPr>
        </w:r>
        <w:r>
          <w:rPr>
            <w:noProof/>
            <w:webHidden/>
          </w:rPr>
          <w:fldChar w:fldCharType="separate"/>
        </w:r>
        <w:r>
          <w:rPr>
            <w:noProof/>
            <w:webHidden/>
          </w:rPr>
          <w:t>11</w:t>
        </w:r>
        <w:r>
          <w:rPr>
            <w:noProof/>
            <w:webHidden/>
          </w:rPr>
          <w:fldChar w:fldCharType="end"/>
        </w:r>
      </w:hyperlink>
    </w:p>
    <w:p w14:paraId="36258AE3" w14:textId="6185A59D" w:rsidR="00692AF7" w:rsidRDefault="00692AF7">
      <w:pPr>
        <w:pStyle w:val="TOC3"/>
        <w:rPr>
          <w:rFonts w:asciiTheme="minorHAnsi" w:eastAsiaTheme="minorEastAsia" w:hAnsiTheme="minorHAnsi"/>
          <w:i w:val="0"/>
          <w:noProof/>
          <w:kern w:val="2"/>
          <w:sz w:val="24"/>
          <w14:ligatures w14:val="standardContextual"/>
        </w:rPr>
      </w:pPr>
      <w:hyperlink w:anchor="_Toc228986533" w:history="1">
        <w:r w:rsidRPr="00174860">
          <w:rPr>
            <w:rStyle w:val="Hyperlink"/>
            <w:noProof/>
            <w:lang w:val="vi-VN"/>
          </w:rPr>
          <w:t>6.1.1 Privilege Explosion</w:t>
        </w:r>
        <w:r>
          <w:rPr>
            <w:noProof/>
            <w:webHidden/>
          </w:rPr>
          <w:tab/>
        </w:r>
        <w:r>
          <w:rPr>
            <w:noProof/>
            <w:webHidden/>
          </w:rPr>
          <w:fldChar w:fldCharType="begin"/>
        </w:r>
        <w:r>
          <w:rPr>
            <w:noProof/>
            <w:webHidden/>
          </w:rPr>
          <w:instrText xml:space="preserve"> PAGEREF _Toc228986533 \h </w:instrText>
        </w:r>
        <w:r>
          <w:rPr>
            <w:noProof/>
            <w:webHidden/>
          </w:rPr>
        </w:r>
        <w:r>
          <w:rPr>
            <w:noProof/>
            <w:webHidden/>
          </w:rPr>
          <w:fldChar w:fldCharType="separate"/>
        </w:r>
        <w:r>
          <w:rPr>
            <w:noProof/>
            <w:webHidden/>
          </w:rPr>
          <w:t>11</w:t>
        </w:r>
        <w:r>
          <w:rPr>
            <w:noProof/>
            <w:webHidden/>
          </w:rPr>
          <w:fldChar w:fldCharType="end"/>
        </w:r>
      </w:hyperlink>
    </w:p>
    <w:p w14:paraId="594E0699" w14:textId="37A3B62F" w:rsidR="00692AF7" w:rsidRDefault="00692AF7">
      <w:pPr>
        <w:pStyle w:val="TOC3"/>
        <w:rPr>
          <w:rFonts w:asciiTheme="minorHAnsi" w:eastAsiaTheme="minorEastAsia" w:hAnsiTheme="minorHAnsi"/>
          <w:i w:val="0"/>
          <w:noProof/>
          <w:kern w:val="2"/>
          <w:sz w:val="24"/>
          <w14:ligatures w14:val="standardContextual"/>
        </w:rPr>
      </w:pPr>
      <w:hyperlink w:anchor="_Toc228986534" w:history="1">
        <w:r w:rsidRPr="00174860">
          <w:rPr>
            <w:rStyle w:val="Hyperlink"/>
            <w:noProof/>
            <w:lang w:val="vi-VN"/>
          </w:rPr>
          <w:t>6.1.2 Hidden Privilege Dependencies</w:t>
        </w:r>
        <w:r>
          <w:rPr>
            <w:noProof/>
            <w:webHidden/>
          </w:rPr>
          <w:tab/>
        </w:r>
        <w:r>
          <w:rPr>
            <w:noProof/>
            <w:webHidden/>
          </w:rPr>
          <w:fldChar w:fldCharType="begin"/>
        </w:r>
        <w:r>
          <w:rPr>
            <w:noProof/>
            <w:webHidden/>
          </w:rPr>
          <w:instrText xml:space="preserve"> PAGEREF _Toc228986534 \h </w:instrText>
        </w:r>
        <w:r>
          <w:rPr>
            <w:noProof/>
            <w:webHidden/>
          </w:rPr>
        </w:r>
        <w:r>
          <w:rPr>
            <w:noProof/>
            <w:webHidden/>
          </w:rPr>
          <w:fldChar w:fldCharType="separate"/>
        </w:r>
        <w:r>
          <w:rPr>
            <w:noProof/>
            <w:webHidden/>
          </w:rPr>
          <w:t>11</w:t>
        </w:r>
        <w:r>
          <w:rPr>
            <w:noProof/>
            <w:webHidden/>
          </w:rPr>
          <w:fldChar w:fldCharType="end"/>
        </w:r>
      </w:hyperlink>
    </w:p>
    <w:p w14:paraId="215FF726" w14:textId="394F7D87" w:rsidR="00692AF7" w:rsidRDefault="00692AF7">
      <w:pPr>
        <w:pStyle w:val="TOC3"/>
        <w:rPr>
          <w:rFonts w:asciiTheme="minorHAnsi" w:eastAsiaTheme="minorEastAsia" w:hAnsiTheme="minorHAnsi"/>
          <w:i w:val="0"/>
          <w:noProof/>
          <w:kern w:val="2"/>
          <w:sz w:val="24"/>
          <w14:ligatures w14:val="standardContextual"/>
        </w:rPr>
      </w:pPr>
      <w:hyperlink w:anchor="_Toc228986535" w:history="1">
        <w:r w:rsidRPr="00174860">
          <w:rPr>
            <w:rStyle w:val="Hyperlink"/>
            <w:noProof/>
            <w:lang w:val="vi-VN"/>
          </w:rPr>
          <w:t>6.1.3 Role Duplication</w:t>
        </w:r>
        <w:r>
          <w:rPr>
            <w:noProof/>
            <w:webHidden/>
          </w:rPr>
          <w:tab/>
        </w:r>
        <w:r>
          <w:rPr>
            <w:noProof/>
            <w:webHidden/>
          </w:rPr>
          <w:fldChar w:fldCharType="begin"/>
        </w:r>
        <w:r>
          <w:rPr>
            <w:noProof/>
            <w:webHidden/>
          </w:rPr>
          <w:instrText xml:space="preserve"> PAGEREF _Toc228986535 \h </w:instrText>
        </w:r>
        <w:r>
          <w:rPr>
            <w:noProof/>
            <w:webHidden/>
          </w:rPr>
        </w:r>
        <w:r>
          <w:rPr>
            <w:noProof/>
            <w:webHidden/>
          </w:rPr>
          <w:fldChar w:fldCharType="separate"/>
        </w:r>
        <w:r>
          <w:rPr>
            <w:noProof/>
            <w:webHidden/>
          </w:rPr>
          <w:t>11</w:t>
        </w:r>
        <w:r>
          <w:rPr>
            <w:noProof/>
            <w:webHidden/>
          </w:rPr>
          <w:fldChar w:fldCharType="end"/>
        </w:r>
      </w:hyperlink>
    </w:p>
    <w:p w14:paraId="79991EEE" w14:textId="526F86AB" w:rsidR="00692AF7" w:rsidRDefault="00692AF7">
      <w:pPr>
        <w:pStyle w:val="TOC3"/>
        <w:rPr>
          <w:rFonts w:asciiTheme="minorHAnsi" w:eastAsiaTheme="minorEastAsia" w:hAnsiTheme="minorHAnsi"/>
          <w:i w:val="0"/>
          <w:noProof/>
          <w:kern w:val="2"/>
          <w:sz w:val="24"/>
          <w14:ligatures w14:val="standardContextual"/>
        </w:rPr>
      </w:pPr>
      <w:hyperlink w:anchor="_Toc228986536" w:history="1">
        <w:r w:rsidRPr="00174860">
          <w:rPr>
            <w:rStyle w:val="Hyperlink"/>
            <w:noProof/>
            <w:lang w:val="vi-VN"/>
          </w:rPr>
          <w:t>6.1.4 Frontend and Backend Inconsistency</w:t>
        </w:r>
        <w:r>
          <w:rPr>
            <w:noProof/>
            <w:webHidden/>
          </w:rPr>
          <w:tab/>
        </w:r>
        <w:r>
          <w:rPr>
            <w:noProof/>
            <w:webHidden/>
          </w:rPr>
          <w:fldChar w:fldCharType="begin"/>
        </w:r>
        <w:r>
          <w:rPr>
            <w:noProof/>
            <w:webHidden/>
          </w:rPr>
          <w:instrText xml:space="preserve"> PAGEREF _Toc228986536 \h </w:instrText>
        </w:r>
        <w:r>
          <w:rPr>
            <w:noProof/>
            <w:webHidden/>
          </w:rPr>
        </w:r>
        <w:r>
          <w:rPr>
            <w:noProof/>
            <w:webHidden/>
          </w:rPr>
          <w:fldChar w:fldCharType="separate"/>
        </w:r>
        <w:r>
          <w:rPr>
            <w:noProof/>
            <w:webHidden/>
          </w:rPr>
          <w:t>11</w:t>
        </w:r>
        <w:r>
          <w:rPr>
            <w:noProof/>
            <w:webHidden/>
          </w:rPr>
          <w:fldChar w:fldCharType="end"/>
        </w:r>
      </w:hyperlink>
    </w:p>
    <w:p w14:paraId="02447E29" w14:textId="37551D67" w:rsidR="00692AF7" w:rsidRDefault="00692AF7">
      <w:pPr>
        <w:pStyle w:val="TOC3"/>
        <w:rPr>
          <w:rFonts w:asciiTheme="minorHAnsi" w:eastAsiaTheme="minorEastAsia" w:hAnsiTheme="minorHAnsi"/>
          <w:i w:val="0"/>
          <w:noProof/>
          <w:kern w:val="2"/>
          <w:sz w:val="24"/>
          <w14:ligatures w14:val="standardContextual"/>
        </w:rPr>
      </w:pPr>
      <w:hyperlink w:anchor="_Toc228986537" w:history="1">
        <w:r w:rsidRPr="00174860">
          <w:rPr>
            <w:rStyle w:val="Hyperlink"/>
            <w:noProof/>
            <w:lang w:val="vi-VN"/>
          </w:rPr>
          <w:t>6.1.5 UI Scalability Problems</w:t>
        </w:r>
        <w:r>
          <w:rPr>
            <w:noProof/>
            <w:webHidden/>
          </w:rPr>
          <w:tab/>
        </w:r>
        <w:r>
          <w:rPr>
            <w:noProof/>
            <w:webHidden/>
          </w:rPr>
          <w:fldChar w:fldCharType="begin"/>
        </w:r>
        <w:r>
          <w:rPr>
            <w:noProof/>
            <w:webHidden/>
          </w:rPr>
          <w:instrText xml:space="preserve"> PAGEREF _Toc228986537 \h </w:instrText>
        </w:r>
        <w:r>
          <w:rPr>
            <w:noProof/>
            <w:webHidden/>
          </w:rPr>
        </w:r>
        <w:r>
          <w:rPr>
            <w:noProof/>
            <w:webHidden/>
          </w:rPr>
          <w:fldChar w:fldCharType="separate"/>
        </w:r>
        <w:r>
          <w:rPr>
            <w:noProof/>
            <w:webHidden/>
          </w:rPr>
          <w:t>11</w:t>
        </w:r>
        <w:r>
          <w:rPr>
            <w:noProof/>
            <w:webHidden/>
          </w:rPr>
          <w:fldChar w:fldCharType="end"/>
        </w:r>
      </w:hyperlink>
    </w:p>
    <w:p w14:paraId="18A89B60" w14:textId="112E0E23" w:rsidR="00692AF7" w:rsidRDefault="00692AF7">
      <w:pPr>
        <w:pStyle w:val="TOC3"/>
        <w:rPr>
          <w:rFonts w:asciiTheme="minorHAnsi" w:eastAsiaTheme="minorEastAsia" w:hAnsiTheme="minorHAnsi"/>
          <w:i w:val="0"/>
          <w:noProof/>
          <w:kern w:val="2"/>
          <w:sz w:val="24"/>
          <w14:ligatures w14:val="standardContextual"/>
        </w:rPr>
      </w:pPr>
      <w:hyperlink w:anchor="_Toc228986538" w:history="1">
        <w:r w:rsidRPr="00174860">
          <w:rPr>
            <w:rStyle w:val="Hyperlink"/>
            <w:noProof/>
            <w:lang w:val="vi-VN"/>
          </w:rPr>
          <w:t>6.1.6 Difficulty in Auditing</w:t>
        </w:r>
        <w:r>
          <w:rPr>
            <w:noProof/>
            <w:webHidden/>
          </w:rPr>
          <w:tab/>
        </w:r>
        <w:r>
          <w:rPr>
            <w:noProof/>
            <w:webHidden/>
          </w:rPr>
          <w:fldChar w:fldCharType="begin"/>
        </w:r>
        <w:r>
          <w:rPr>
            <w:noProof/>
            <w:webHidden/>
          </w:rPr>
          <w:instrText xml:space="preserve"> PAGEREF _Toc228986538 \h </w:instrText>
        </w:r>
        <w:r>
          <w:rPr>
            <w:noProof/>
            <w:webHidden/>
          </w:rPr>
        </w:r>
        <w:r>
          <w:rPr>
            <w:noProof/>
            <w:webHidden/>
          </w:rPr>
          <w:fldChar w:fldCharType="separate"/>
        </w:r>
        <w:r>
          <w:rPr>
            <w:noProof/>
            <w:webHidden/>
          </w:rPr>
          <w:t>11</w:t>
        </w:r>
        <w:r>
          <w:rPr>
            <w:noProof/>
            <w:webHidden/>
          </w:rPr>
          <w:fldChar w:fldCharType="end"/>
        </w:r>
      </w:hyperlink>
    </w:p>
    <w:p w14:paraId="175D795D" w14:textId="0A20D02F" w:rsidR="00692AF7" w:rsidRDefault="00692AF7">
      <w:pPr>
        <w:pStyle w:val="TOC2"/>
        <w:rPr>
          <w:rFonts w:asciiTheme="minorHAnsi" w:eastAsiaTheme="minorEastAsia" w:hAnsiTheme="minorHAnsi"/>
          <w:noProof/>
          <w:kern w:val="2"/>
          <w:sz w:val="24"/>
          <w14:ligatures w14:val="standardContextual"/>
        </w:rPr>
      </w:pPr>
      <w:hyperlink w:anchor="_Toc228986539" w:history="1">
        <w:r w:rsidRPr="00174860">
          <w:rPr>
            <w:rStyle w:val="Hyperlink"/>
            <w:noProof/>
          </w:rPr>
          <w:t>6.2 Suggested Improvements</w:t>
        </w:r>
        <w:r>
          <w:rPr>
            <w:noProof/>
            <w:webHidden/>
          </w:rPr>
          <w:tab/>
        </w:r>
        <w:r>
          <w:rPr>
            <w:noProof/>
            <w:webHidden/>
          </w:rPr>
          <w:fldChar w:fldCharType="begin"/>
        </w:r>
        <w:r>
          <w:rPr>
            <w:noProof/>
            <w:webHidden/>
          </w:rPr>
          <w:instrText xml:space="preserve"> PAGEREF _Toc228986539 \h </w:instrText>
        </w:r>
        <w:r>
          <w:rPr>
            <w:noProof/>
            <w:webHidden/>
          </w:rPr>
        </w:r>
        <w:r>
          <w:rPr>
            <w:noProof/>
            <w:webHidden/>
          </w:rPr>
          <w:fldChar w:fldCharType="separate"/>
        </w:r>
        <w:r>
          <w:rPr>
            <w:noProof/>
            <w:webHidden/>
          </w:rPr>
          <w:t>11</w:t>
        </w:r>
        <w:r>
          <w:rPr>
            <w:noProof/>
            <w:webHidden/>
          </w:rPr>
          <w:fldChar w:fldCharType="end"/>
        </w:r>
      </w:hyperlink>
    </w:p>
    <w:p w14:paraId="780593D6" w14:textId="3C56CE96" w:rsidR="00692AF7" w:rsidRDefault="00692AF7">
      <w:pPr>
        <w:pStyle w:val="TOC3"/>
        <w:rPr>
          <w:rFonts w:asciiTheme="minorHAnsi" w:eastAsiaTheme="minorEastAsia" w:hAnsiTheme="minorHAnsi"/>
          <w:i w:val="0"/>
          <w:noProof/>
          <w:kern w:val="2"/>
          <w:sz w:val="24"/>
          <w14:ligatures w14:val="standardContextual"/>
        </w:rPr>
      </w:pPr>
      <w:hyperlink w:anchor="_Toc228986540" w:history="1">
        <w:r w:rsidRPr="00174860">
          <w:rPr>
            <w:rStyle w:val="Hyperlink"/>
            <w:noProof/>
            <w:lang w:val="vi-VN"/>
          </w:rPr>
          <w:t>6.2.1 Role Templates</w:t>
        </w:r>
        <w:r>
          <w:rPr>
            <w:noProof/>
            <w:webHidden/>
          </w:rPr>
          <w:tab/>
        </w:r>
        <w:r>
          <w:rPr>
            <w:noProof/>
            <w:webHidden/>
          </w:rPr>
          <w:fldChar w:fldCharType="begin"/>
        </w:r>
        <w:r>
          <w:rPr>
            <w:noProof/>
            <w:webHidden/>
          </w:rPr>
          <w:instrText xml:space="preserve"> PAGEREF _Toc228986540 \h </w:instrText>
        </w:r>
        <w:r>
          <w:rPr>
            <w:noProof/>
            <w:webHidden/>
          </w:rPr>
        </w:r>
        <w:r>
          <w:rPr>
            <w:noProof/>
            <w:webHidden/>
          </w:rPr>
          <w:fldChar w:fldCharType="separate"/>
        </w:r>
        <w:r>
          <w:rPr>
            <w:noProof/>
            <w:webHidden/>
          </w:rPr>
          <w:t>11</w:t>
        </w:r>
        <w:r>
          <w:rPr>
            <w:noProof/>
            <w:webHidden/>
          </w:rPr>
          <w:fldChar w:fldCharType="end"/>
        </w:r>
      </w:hyperlink>
    </w:p>
    <w:p w14:paraId="09057BA5" w14:textId="5C01236E" w:rsidR="00692AF7" w:rsidRDefault="00692AF7">
      <w:pPr>
        <w:pStyle w:val="TOC3"/>
        <w:rPr>
          <w:rFonts w:asciiTheme="minorHAnsi" w:eastAsiaTheme="minorEastAsia" w:hAnsiTheme="minorHAnsi"/>
          <w:i w:val="0"/>
          <w:noProof/>
          <w:kern w:val="2"/>
          <w:sz w:val="24"/>
          <w14:ligatures w14:val="standardContextual"/>
        </w:rPr>
      </w:pPr>
      <w:hyperlink w:anchor="_Toc228986541" w:history="1">
        <w:r w:rsidRPr="00174860">
          <w:rPr>
            <w:rStyle w:val="Hyperlink"/>
            <w:noProof/>
            <w:lang w:val="vi-VN"/>
          </w:rPr>
          <w:t>6.2.2 Role Hierarchy Visualization</w:t>
        </w:r>
        <w:r>
          <w:rPr>
            <w:noProof/>
            <w:webHidden/>
          </w:rPr>
          <w:tab/>
        </w:r>
        <w:r>
          <w:rPr>
            <w:noProof/>
            <w:webHidden/>
          </w:rPr>
          <w:fldChar w:fldCharType="begin"/>
        </w:r>
        <w:r>
          <w:rPr>
            <w:noProof/>
            <w:webHidden/>
          </w:rPr>
          <w:instrText xml:space="preserve"> PAGEREF _Toc228986541 \h </w:instrText>
        </w:r>
        <w:r>
          <w:rPr>
            <w:noProof/>
            <w:webHidden/>
          </w:rPr>
        </w:r>
        <w:r>
          <w:rPr>
            <w:noProof/>
            <w:webHidden/>
          </w:rPr>
          <w:fldChar w:fldCharType="separate"/>
        </w:r>
        <w:r>
          <w:rPr>
            <w:noProof/>
            <w:webHidden/>
          </w:rPr>
          <w:t>11</w:t>
        </w:r>
        <w:r>
          <w:rPr>
            <w:noProof/>
            <w:webHidden/>
          </w:rPr>
          <w:fldChar w:fldCharType="end"/>
        </w:r>
      </w:hyperlink>
    </w:p>
    <w:p w14:paraId="32652902" w14:textId="0409B9A9" w:rsidR="00692AF7" w:rsidRDefault="00692AF7">
      <w:pPr>
        <w:pStyle w:val="TOC3"/>
        <w:rPr>
          <w:rFonts w:asciiTheme="minorHAnsi" w:eastAsiaTheme="minorEastAsia" w:hAnsiTheme="minorHAnsi"/>
          <w:i w:val="0"/>
          <w:noProof/>
          <w:kern w:val="2"/>
          <w:sz w:val="24"/>
          <w14:ligatures w14:val="standardContextual"/>
        </w:rPr>
      </w:pPr>
      <w:hyperlink w:anchor="_Toc228986542" w:history="1">
        <w:r w:rsidRPr="00174860">
          <w:rPr>
            <w:rStyle w:val="Hyperlink"/>
            <w:noProof/>
            <w:lang w:val="vi-VN"/>
          </w:rPr>
          <w:t>6.2.3 RBAC and ABAC Integration</w:t>
        </w:r>
        <w:r>
          <w:rPr>
            <w:noProof/>
            <w:webHidden/>
          </w:rPr>
          <w:tab/>
        </w:r>
        <w:r>
          <w:rPr>
            <w:noProof/>
            <w:webHidden/>
          </w:rPr>
          <w:fldChar w:fldCharType="begin"/>
        </w:r>
        <w:r>
          <w:rPr>
            <w:noProof/>
            <w:webHidden/>
          </w:rPr>
          <w:instrText xml:space="preserve"> PAGEREF _Toc228986542 \h </w:instrText>
        </w:r>
        <w:r>
          <w:rPr>
            <w:noProof/>
            <w:webHidden/>
          </w:rPr>
        </w:r>
        <w:r>
          <w:rPr>
            <w:noProof/>
            <w:webHidden/>
          </w:rPr>
          <w:fldChar w:fldCharType="separate"/>
        </w:r>
        <w:r>
          <w:rPr>
            <w:noProof/>
            <w:webHidden/>
          </w:rPr>
          <w:t>11</w:t>
        </w:r>
        <w:r>
          <w:rPr>
            <w:noProof/>
            <w:webHidden/>
          </w:rPr>
          <w:fldChar w:fldCharType="end"/>
        </w:r>
      </w:hyperlink>
    </w:p>
    <w:p w14:paraId="6DE2F0D0" w14:textId="7D4D695A" w:rsidR="00692AF7" w:rsidRDefault="00692AF7">
      <w:pPr>
        <w:pStyle w:val="TOC3"/>
        <w:rPr>
          <w:rFonts w:asciiTheme="minorHAnsi" w:eastAsiaTheme="minorEastAsia" w:hAnsiTheme="minorHAnsi"/>
          <w:i w:val="0"/>
          <w:noProof/>
          <w:kern w:val="2"/>
          <w:sz w:val="24"/>
          <w14:ligatures w14:val="standardContextual"/>
        </w:rPr>
      </w:pPr>
      <w:hyperlink w:anchor="_Toc228986543" w:history="1">
        <w:r w:rsidRPr="00174860">
          <w:rPr>
            <w:rStyle w:val="Hyperlink"/>
            <w:noProof/>
            <w:lang w:val="vi-VN"/>
          </w:rPr>
          <w:t>6.2.4 Logging and Auditing Improvements</w:t>
        </w:r>
        <w:r>
          <w:rPr>
            <w:noProof/>
            <w:webHidden/>
          </w:rPr>
          <w:tab/>
        </w:r>
        <w:r>
          <w:rPr>
            <w:noProof/>
            <w:webHidden/>
          </w:rPr>
          <w:fldChar w:fldCharType="begin"/>
        </w:r>
        <w:r>
          <w:rPr>
            <w:noProof/>
            <w:webHidden/>
          </w:rPr>
          <w:instrText xml:space="preserve"> PAGEREF _Toc228986543 \h </w:instrText>
        </w:r>
        <w:r>
          <w:rPr>
            <w:noProof/>
            <w:webHidden/>
          </w:rPr>
        </w:r>
        <w:r>
          <w:rPr>
            <w:noProof/>
            <w:webHidden/>
          </w:rPr>
          <w:fldChar w:fldCharType="separate"/>
        </w:r>
        <w:r>
          <w:rPr>
            <w:noProof/>
            <w:webHidden/>
          </w:rPr>
          <w:t>11</w:t>
        </w:r>
        <w:r>
          <w:rPr>
            <w:noProof/>
            <w:webHidden/>
          </w:rPr>
          <w:fldChar w:fldCharType="end"/>
        </w:r>
      </w:hyperlink>
    </w:p>
    <w:p w14:paraId="363D5985" w14:textId="41D342AE" w:rsidR="00692AF7" w:rsidRDefault="00692AF7">
      <w:pPr>
        <w:pStyle w:val="TOC2"/>
        <w:rPr>
          <w:rFonts w:asciiTheme="minorHAnsi" w:eastAsiaTheme="minorEastAsia" w:hAnsiTheme="minorHAnsi"/>
          <w:noProof/>
          <w:kern w:val="2"/>
          <w:sz w:val="24"/>
          <w14:ligatures w14:val="standardContextual"/>
        </w:rPr>
      </w:pPr>
      <w:hyperlink w:anchor="_Toc228986544" w:history="1">
        <w:r w:rsidRPr="00174860">
          <w:rPr>
            <w:rStyle w:val="Hyperlink"/>
            <w:noProof/>
          </w:rPr>
          <w:t>6.3 Lessons Learned</w:t>
        </w:r>
        <w:r>
          <w:rPr>
            <w:noProof/>
            <w:webHidden/>
          </w:rPr>
          <w:tab/>
        </w:r>
        <w:r>
          <w:rPr>
            <w:noProof/>
            <w:webHidden/>
          </w:rPr>
          <w:fldChar w:fldCharType="begin"/>
        </w:r>
        <w:r>
          <w:rPr>
            <w:noProof/>
            <w:webHidden/>
          </w:rPr>
          <w:instrText xml:space="preserve"> PAGEREF _Toc228986544 \h </w:instrText>
        </w:r>
        <w:r>
          <w:rPr>
            <w:noProof/>
            <w:webHidden/>
          </w:rPr>
        </w:r>
        <w:r>
          <w:rPr>
            <w:noProof/>
            <w:webHidden/>
          </w:rPr>
          <w:fldChar w:fldCharType="separate"/>
        </w:r>
        <w:r>
          <w:rPr>
            <w:noProof/>
            <w:webHidden/>
          </w:rPr>
          <w:t>11</w:t>
        </w:r>
        <w:r>
          <w:rPr>
            <w:noProof/>
            <w:webHidden/>
          </w:rPr>
          <w:fldChar w:fldCharType="end"/>
        </w:r>
      </w:hyperlink>
    </w:p>
    <w:p w14:paraId="6AA003D4" w14:textId="24E844AA" w:rsidR="00692AF7" w:rsidRDefault="00692AF7">
      <w:pPr>
        <w:pStyle w:val="TOC1"/>
        <w:rPr>
          <w:rFonts w:asciiTheme="minorHAnsi" w:eastAsiaTheme="minorEastAsia" w:hAnsiTheme="minorHAnsi"/>
          <w:b w:val="0"/>
          <w:noProof/>
          <w:kern w:val="2"/>
          <w:sz w:val="24"/>
          <w14:ligatures w14:val="standardContextual"/>
        </w:rPr>
      </w:pPr>
      <w:hyperlink w:anchor="_Toc228986545" w:history="1">
        <w:r w:rsidRPr="00174860">
          <w:rPr>
            <w:rStyle w:val="Hyperlink"/>
            <w:noProof/>
          </w:rPr>
          <w:t>CHAPTER 7. CONCLUSION</w:t>
        </w:r>
        <w:r>
          <w:rPr>
            <w:noProof/>
            <w:webHidden/>
          </w:rPr>
          <w:tab/>
        </w:r>
        <w:r>
          <w:rPr>
            <w:noProof/>
            <w:webHidden/>
          </w:rPr>
          <w:fldChar w:fldCharType="begin"/>
        </w:r>
        <w:r>
          <w:rPr>
            <w:noProof/>
            <w:webHidden/>
          </w:rPr>
          <w:instrText xml:space="preserve"> PAGEREF _Toc228986545 \h </w:instrText>
        </w:r>
        <w:r>
          <w:rPr>
            <w:noProof/>
            <w:webHidden/>
          </w:rPr>
        </w:r>
        <w:r>
          <w:rPr>
            <w:noProof/>
            <w:webHidden/>
          </w:rPr>
          <w:fldChar w:fldCharType="separate"/>
        </w:r>
        <w:r>
          <w:rPr>
            <w:noProof/>
            <w:webHidden/>
          </w:rPr>
          <w:t>12</w:t>
        </w:r>
        <w:r>
          <w:rPr>
            <w:noProof/>
            <w:webHidden/>
          </w:rPr>
          <w:fldChar w:fldCharType="end"/>
        </w:r>
      </w:hyperlink>
    </w:p>
    <w:p w14:paraId="17BFC4EB" w14:textId="539DE7AF" w:rsidR="00692AF7" w:rsidRDefault="00692AF7">
      <w:pPr>
        <w:pStyle w:val="TOC2"/>
        <w:rPr>
          <w:rFonts w:asciiTheme="minorHAnsi" w:eastAsiaTheme="minorEastAsia" w:hAnsiTheme="minorHAnsi"/>
          <w:noProof/>
          <w:kern w:val="2"/>
          <w:sz w:val="24"/>
          <w14:ligatures w14:val="standardContextual"/>
        </w:rPr>
      </w:pPr>
      <w:hyperlink w:anchor="_Toc228986546" w:history="1">
        <w:r w:rsidRPr="00174860">
          <w:rPr>
            <w:rStyle w:val="Hyperlink"/>
            <w:noProof/>
          </w:rPr>
          <w:t>7.1 Summary of Achievements</w:t>
        </w:r>
        <w:r>
          <w:rPr>
            <w:noProof/>
            <w:webHidden/>
          </w:rPr>
          <w:tab/>
        </w:r>
        <w:r>
          <w:rPr>
            <w:noProof/>
            <w:webHidden/>
          </w:rPr>
          <w:fldChar w:fldCharType="begin"/>
        </w:r>
        <w:r>
          <w:rPr>
            <w:noProof/>
            <w:webHidden/>
          </w:rPr>
          <w:instrText xml:space="preserve"> PAGEREF _Toc228986546 \h </w:instrText>
        </w:r>
        <w:r>
          <w:rPr>
            <w:noProof/>
            <w:webHidden/>
          </w:rPr>
        </w:r>
        <w:r>
          <w:rPr>
            <w:noProof/>
            <w:webHidden/>
          </w:rPr>
          <w:fldChar w:fldCharType="separate"/>
        </w:r>
        <w:r>
          <w:rPr>
            <w:noProof/>
            <w:webHidden/>
          </w:rPr>
          <w:t>12</w:t>
        </w:r>
        <w:r>
          <w:rPr>
            <w:noProof/>
            <w:webHidden/>
          </w:rPr>
          <w:fldChar w:fldCharType="end"/>
        </w:r>
      </w:hyperlink>
    </w:p>
    <w:p w14:paraId="32F22A3D" w14:textId="58BCF925" w:rsidR="00692AF7" w:rsidRDefault="00692AF7">
      <w:pPr>
        <w:pStyle w:val="TOC2"/>
        <w:rPr>
          <w:rFonts w:asciiTheme="minorHAnsi" w:eastAsiaTheme="minorEastAsia" w:hAnsiTheme="minorHAnsi"/>
          <w:noProof/>
          <w:kern w:val="2"/>
          <w:sz w:val="24"/>
          <w14:ligatures w14:val="standardContextual"/>
        </w:rPr>
      </w:pPr>
      <w:hyperlink w:anchor="_Toc228986547" w:history="1">
        <w:r w:rsidRPr="00174860">
          <w:rPr>
            <w:rStyle w:val="Hyperlink"/>
            <w:noProof/>
          </w:rPr>
          <w:t>7.2 Practical Understanding of RBAC</w:t>
        </w:r>
        <w:r>
          <w:rPr>
            <w:noProof/>
            <w:webHidden/>
          </w:rPr>
          <w:tab/>
        </w:r>
        <w:r>
          <w:rPr>
            <w:noProof/>
            <w:webHidden/>
          </w:rPr>
          <w:fldChar w:fldCharType="begin"/>
        </w:r>
        <w:r>
          <w:rPr>
            <w:noProof/>
            <w:webHidden/>
          </w:rPr>
          <w:instrText xml:space="preserve"> PAGEREF _Toc228986547 \h </w:instrText>
        </w:r>
        <w:r>
          <w:rPr>
            <w:noProof/>
            <w:webHidden/>
          </w:rPr>
        </w:r>
        <w:r>
          <w:rPr>
            <w:noProof/>
            <w:webHidden/>
          </w:rPr>
          <w:fldChar w:fldCharType="separate"/>
        </w:r>
        <w:r>
          <w:rPr>
            <w:noProof/>
            <w:webHidden/>
          </w:rPr>
          <w:t>12</w:t>
        </w:r>
        <w:r>
          <w:rPr>
            <w:noProof/>
            <w:webHidden/>
          </w:rPr>
          <w:fldChar w:fldCharType="end"/>
        </w:r>
      </w:hyperlink>
    </w:p>
    <w:p w14:paraId="0F4B28DA" w14:textId="23BC4509" w:rsidR="00692AF7" w:rsidRDefault="00692AF7">
      <w:pPr>
        <w:pStyle w:val="TOC2"/>
        <w:rPr>
          <w:rFonts w:asciiTheme="minorHAnsi" w:eastAsiaTheme="minorEastAsia" w:hAnsiTheme="minorHAnsi"/>
          <w:noProof/>
          <w:kern w:val="2"/>
          <w:sz w:val="24"/>
          <w14:ligatures w14:val="standardContextual"/>
        </w:rPr>
      </w:pPr>
      <w:hyperlink w:anchor="_Toc228986548" w:history="1">
        <w:r w:rsidRPr="00174860">
          <w:rPr>
            <w:rStyle w:val="Hyperlink"/>
            <w:noProof/>
          </w:rPr>
          <w:t>7.3 Future Improvements</w:t>
        </w:r>
        <w:r>
          <w:rPr>
            <w:noProof/>
            <w:webHidden/>
          </w:rPr>
          <w:tab/>
        </w:r>
        <w:r>
          <w:rPr>
            <w:noProof/>
            <w:webHidden/>
          </w:rPr>
          <w:fldChar w:fldCharType="begin"/>
        </w:r>
        <w:r>
          <w:rPr>
            <w:noProof/>
            <w:webHidden/>
          </w:rPr>
          <w:instrText xml:space="preserve"> PAGEREF _Toc228986548 \h </w:instrText>
        </w:r>
        <w:r>
          <w:rPr>
            <w:noProof/>
            <w:webHidden/>
          </w:rPr>
        </w:r>
        <w:r>
          <w:rPr>
            <w:noProof/>
            <w:webHidden/>
          </w:rPr>
          <w:fldChar w:fldCharType="separate"/>
        </w:r>
        <w:r>
          <w:rPr>
            <w:noProof/>
            <w:webHidden/>
          </w:rPr>
          <w:t>12</w:t>
        </w:r>
        <w:r>
          <w:rPr>
            <w:noProof/>
            <w:webHidden/>
          </w:rPr>
          <w:fldChar w:fldCharType="end"/>
        </w:r>
      </w:hyperlink>
    </w:p>
    <w:p w14:paraId="516AD9A2" w14:textId="11BD0CCC" w:rsidR="00692AF7" w:rsidRDefault="00692AF7">
      <w:pPr>
        <w:pStyle w:val="TOC1"/>
        <w:rPr>
          <w:rFonts w:asciiTheme="minorHAnsi" w:eastAsiaTheme="minorEastAsia" w:hAnsiTheme="minorHAnsi"/>
          <w:b w:val="0"/>
          <w:noProof/>
          <w:kern w:val="2"/>
          <w:sz w:val="24"/>
          <w14:ligatures w14:val="standardContextual"/>
        </w:rPr>
      </w:pPr>
      <w:hyperlink w:anchor="_Toc228986549" w:history="1">
        <w:r w:rsidRPr="00174860">
          <w:rPr>
            <w:rStyle w:val="Hyperlink"/>
            <w:noProof/>
          </w:rPr>
          <w:t>REFERENCES</w:t>
        </w:r>
        <w:r>
          <w:rPr>
            <w:noProof/>
            <w:webHidden/>
          </w:rPr>
          <w:tab/>
        </w:r>
        <w:r>
          <w:rPr>
            <w:noProof/>
            <w:webHidden/>
          </w:rPr>
          <w:fldChar w:fldCharType="begin"/>
        </w:r>
        <w:r>
          <w:rPr>
            <w:noProof/>
            <w:webHidden/>
          </w:rPr>
          <w:instrText xml:space="preserve"> PAGEREF _Toc228986549 \h </w:instrText>
        </w:r>
        <w:r>
          <w:rPr>
            <w:noProof/>
            <w:webHidden/>
          </w:rPr>
        </w:r>
        <w:r>
          <w:rPr>
            <w:noProof/>
            <w:webHidden/>
          </w:rPr>
          <w:fldChar w:fldCharType="separate"/>
        </w:r>
        <w:r>
          <w:rPr>
            <w:noProof/>
            <w:webHidden/>
          </w:rPr>
          <w:t>13</w:t>
        </w:r>
        <w:r>
          <w:rPr>
            <w:noProof/>
            <w:webHidden/>
          </w:rPr>
          <w:fldChar w:fldCharType="end"/>
        </w:r>
      </w:hyperlink>
    </w:p>
    <w:p w14:paraId="1D113B01" w14:textId="0B2BFCAA" w:rsidR="009038FD" w:rsidRDefault="00F772AD" w:rsidP="00CD0D3C">
      <w:pPr>
        <w:pStyle w:val="TOC1"/>
      </w:pPr>
      <w:r>
        <w:fldChar w:fldCharType="end"/>
      </w:r>
    </w:p>
    <w:p w14:paraId="0D0D517E" w14:textId="737670AF" w:rsidR="0094350F" w:rsidRDefault="0094350F" w:rsidP="0094350F"/>
    <w:p w14:paraId="21CDEBF4" w14:textId="40805A84" w:rsidR="009E1691" w:rsidRDefault="009E1691" w:rsidP="0094350F"/>
    <w:p w14:paraId="171D609C" w14:textId="5D0FEE4D" w:rsidR="009E1691" w:rsidRDefault="009E1691" w:rsidP="0094350F"/>
    <w:p w14:paraId="4735F190" w14:textId="7B81093C" w:rsidR="009E1691" w:rsidRDefault="009E1691" w:rsidP="0094350F"/>
    <w:p w14:paraId="204C4087" w14:textId="28544D17" w:rsidR="009E1691" w:rsidRDefault="009E1691" w:rsidP="0094350F"/>
    <w:p w14:paraId="451E4139" w14:textId="34B907B1" w:rsidR="009E1691" w:rsidRDefault="009E1691" w:rsidP="0094350F"/>
    <w:p w14:paraId="3968DEED" w14:textId="073D0AD5" w:rsidR="009E1691" w:rsidRDefault="009E1691" w:rsidP="0094350F"/>
    <w:p w14:paraId="4BD553F6" w14:textId="5202E240" w:rsidR="009E1691" w:rsidRDefault="009E1691" w:rsidP="0094350F"/>
    <w:p w14:paraId="53AEA1F1" w14:textId="6D877B95" w:rsidR="009E1691" w:rsidRDefault="009E1691" w:rsidP="0094350F"/>
    <w:p w14:paraId="019CE597" w14:textId="762DD577" w:rsidR="009E1691" w:rsidRDefault="009E1691" w:rsidP="0094350F"/>
    <w:p w14:paraId="5763286C" w14:textId="77777777" w:rsidR="00EE181C" w:rsidRDefault="00EE181C" w:rsidP="0094350F"/>
    <w:p w14:paraId="5BA2AF4C" w14:textId="57207B53" w:rsidR="0094350F" w:rsidRPr="00692AF7" w:rsidRDefault="00692AF7" w:rsidP="00692AF7">
      <w:pPr>
        <w:spacing w:before="0" w:after="200" w:line="276" w:lineRule="auto"/>
        <w:rPr>
          <w:lang w:val="vi-VN"/>
        </w:rPr>
      </w:pPr>
      <w:r>
        <w:br w:type="page"/>
      </w:r>
    </w:p>
    <w:p w14:paraId="352C35E1" w14:textId="77777777" w:rsidR="003F64FF" w:rsidRPr="0094350F" w:rsidRDefault="003F64FF" w:rsidP="0094350F"/>
    <w:p w14:paraId="3F86D024" w14:textId="143F83FF" w:rsidR="000A3525" w:rsidRPr="00B127A5" w:rsidRDefault="000A3525" w:rsidP="000A3525">
      <w:pPr>
        <w:pStyle w:val="Heading1"/>
        <w:numPr>
          <w:ilvl w:val="0"/>
          <w:numId w:val="0"/>
        </w:numPr>
        <w:ind w:left="284" w:hanging="284"/>
        <w:jc w:val="center"/>
        <w:rPr>
          <w:sz w:val="26"/>
          <w:szCs w:val="26"/>
        </w:rPr>
      </w:pPr>
      <w:bookmarkStart w:id="1" w:name="_Toc152077844"/>
      <w:bookmarkStart w:id="2" w:name="_Toc228986450"/>
      <w:r>
        <w:rPr>
          <w:lang w:val="en-US"/>
        </w:rPr>
        <w:t>LIST OF FIGURES</w:t>
      </w:r>
      <w:bookmarkEnd w:id="1"/>
      <w:bookmarkEnd w:id="2"/>
    </w:p>
    <w:p w14:paraId="29E95595" w14:textId="101658D3" w:rsidR="000442A8" w:rsidRDefault="00692AF7" w:rsidP="000A3525">
      <w:pPr>
        <w:spacing w:before="0" w:after="200" w:line="276" w:lineRule="auto"/>
        <w:jc w:val="center"/>
        <w:rPr>
          <w:b/>
          <w:bCs/>
          <w:noProof/>
        </w:rPr>
      </w:pPr>
      <w:fldSimple w:instr=" TOC \h \z \c &quot;Figure&quot; ">
        <w:r>
          <w:rPr>
            <w:b/>
            <w:bCs/>
            <w:noProof/>
          </w:rPr>
          <w:t>No table of figures entries found.</w:t>
        </w:r>
      </w:fldSimple>
    </w:p>
    <w:p w14:paraId="11536F80" w14:textId="70780F99" w:rsidR="0036335E" w:rsidRDefault="0036335E" w:rsidP="000A3525">
      <w:pPr>
        <w:spacing w:before="0" w:after="200" w:line="276" w:lineRule="auto"/>
        <w:jc w:val="center"/>
        <w:rPr>
          <w:b/>
          <w:bCs/>
          <w:noProof/>
        </w:rPr>
      </w:pPr>
    </w:p>
    <w:p w14:paraId="48FB53AC" w14:textId="6CC5C752" w:rsidR="0036335E" w:rsidRDefault="0036335E" w:rsidP="000A3525">
      <w:pPr>
        <w:spacing w:before="0" w:after="200" w:line="276" w:lineRule="auto"/>
        <w:jc w:val="center"/>
        <w:rPr>
          <w:b/>
          <w:bCs/>
          <w:noProof/>
        </w:rPr>
      </w:pPr>
    </w:p>
    <w:p w14:paraId="7A7C8CD2" w14:textId="77777777" w:rsidR="0036335E" w:rsidRDefault="0036335E" w:rsidP="000A3525">
      <w:pPr>
        <w:spacing w:before="0" w:after="200" w:line="276" w:lineRule="auto"/>
        <w:jc w:val="center"/>
      </w:pPr>
    </w:p>
    <w:p w14:paraId="46515521" w14:textId="77777777" w:rsidR="000442A8" w:rsidRDefault="000442A8">
      <w:pPr>
        <w:spacing w:before="0" w:after="200" w:line="276" w:lineRule="auto"/>
      </w:pPr>
      <w:r>
        <w:br w:type="page"/>
      </w:r>
    </w:p>
    <w:p w14:paraId="393BA470" w14:textId="2D386DA3" w:rsidR="000442A8" w:rsidRPr="00B127A5" w:rsidRDefault="000442A8" w:rsidP="000442A8">
      <w:pPr>
        <w:pStyle w:val="Heading1"/>
        <w:numPr>
          <w:ilvl w:val="0"/>
          <w:numId w:val="0"/>
        </w:numPr>
        <w:ind w:left="284" w:hanging="284"/>
        <w:jc w:val="center"/>
        <w:rPr>
          <w:sz w:val="26"/>
          <w:szCs w:val="26"/>
        </w:rPr>
      </w:pPr>
      <w:bookmarkStart w:id="3" w:name="_Toc228986451"/>
      <w:r>
        <w:rPr>
          <w:lang w:val="en-US"/>
        </w:rPr>
        <w:lastRenderedPageBreak/>
        <w:t>LIST OF TABLES</w:t>
      </w:r>
      <w:bookmarkEnd w:id="3"/>
    </w:p>
    <w:p w14:paraId="6C58006B" w14:textId="255FF26C" w:rsidR="000A0E30" w:rsidRDefault="003E58AF">
      <w:pPr>
        <w:spacing w:before="0" w:after="200" w:line="276" w:lineRule="auto"/>
        <w:rPr>
          <w:b/>
          <w:bCs/>
          <w:sz w:val="26"/>
          <w:szCs w:val="26"/>
        </w:rPr>
      </w:pPr>
      <w:r>
        <w:rPr>
          <w:b/>
          <w:bCs/>
          <w:szCs w:val="26"/>
        </w:rPr>
        <w:fldChar w:fldCharType="begin"/>
      </w:r>
      <w:r>
        <w:rPr>
          <w:b/>
          <w:bCs/>
          <w:szCs w:val="26"/>
        </w:rPr>
        <w:instrText xml:space="preserve"> TOC \h \z \c "Table" </w:instrText>
      </w:r>
      <w:r>
        <w:rPr>
          <w:b/>
          <w:bCs/>
          <w:szCs w:val="26"/>
        </w:rPr>
        <w:fldChar w:fldCharType="separate"/>
      </w:r>
      <w:r w:rsidR="006E54B0">
        <w:rPr>
          <w:noProof/>
          <w:szCs w:val="26"/>
        </w:rPr>
        <w:t>No table of figures entries found.</w:t>
      </w:r>
      <w:r>
        <w:rPr>
          <w:b/>
          <w:bCs/>
          <w:sz w:val="26"/>
          <w:szCs w:val="26"/>
        </w:rPr>
        <w:fldChar w:fldCharType="end"/>
      </w:r>
      <w:r w:rsidR="000A3525" w:rsidRPr="000A3525">
        <w:rPr>
          <w:b/>
          <w:bCs/>
          <w:sz w:val="26"/>
          <w:szCs w:val="26"/>
        </w:rPr>
        <w:br w:type="page"/>
      </w:r>
    </w:p>
    <w:p w14:paraId="77641A01" w14:textId="77777777" w:rsidR="000A0E30" w:rsidRDefault="000A0E30" w:rsidP="000A0E30">
      <w:pPr>
        <w:pStyle w:val="Heading1"/>
        <w:numPr>
          <w:ilvl w:val="0"/>
          <w:numId w:val="0"/>
        </w:numPr>
        <w:jc w:val="center"/>
      </w:pPr>
      <w:bookmarkStart w:id="4" w:name="_Toc228986452"/>
      <w:r>
        <w:rPr>
          <w:lang w:val="en-US"/>
        </w:rPr>
        <w:lastRenderedPageBreak/>
        <w:t>ABBREVIATIONS</w:t>
      </w:r>
      <w:bookmarkEnd w:id="4"/>
    </w:p>
    <w:tbl>
      <w:tblPr>
        <w:tblStyle w:val="TableGrid"/>
        <w:tblpPr w:leftFromText="180" w:rightFromText="180" w:vertAnchor="text" w:horzAnchor="margin" w:tblpY="37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1"/>
        <w:gridCol w:w="5946"/>
      </w:tblGrid>
      <w:tr w:rsidR="004A394A" w:rsidRPr="00E357F4" w14:paraId="241E610E" w14:textId="77777777" w:rsidTr="004A394A">
        <w:tc>
          <w:tcPr>
            <w:tcW w:w="2841" w:type="dxa"/>
          </w:tcPr>
          <w:p w14:paraId="5EABE1A5" w14:textId="70FD5306" w:rsidR="004A394A" w:rsidRPr="00DB2364" w:rsidRDefault="001B2A3A" w:rsidP="004A394A">
            <w:pPr>
              <w:spacing w:line="360" w:lineRule="auto"/>
              <w:rPr>
                <w:sz w:val="26"/>
                <w:szCs w:val="26"/>
              </w:rPr>
            </w:pPr>
            <w:r>
              <w:rPr>
                <w:sz w:val="26"/>
                <w:szCs w:val="26"/>
              </w:rPr>
              <w:t>DevOps</w:t>
            </w:r>
          </w:p>
        </w:tc>
        <w:tc>
          <w:tcPr>
            <w:tcW w:w="5946" w:type="dxa"/>
          </w:tcPr>
          <w:p w14:paraId="02FC4CE3" w14:textId="49477FD8" w:rsidR="004A394A" w:rsidRPr="00850656" w:rsidRDefault="001B2A3A" w:rsidP="004A394A">
            <w:pPr>
              <w:spacing w:line="360" w:lineRule="auto"/>
              <w:rPr>
                <w:sz w:val="26"/>
                <w:szCs w:val="26"/>
              </w:rPr>
            </w:pPr>
            <w:r w:rsidRPr="001B2A3A">
              <w:rPr>
                <w:sz w:val="26"/>
                <w:szCs w:val="26"/>
              </w:rPr>
              <w:t>Development and Operations</w:t>
            </w:r>
          </w:p>
        </w:tc>
      </w:tr>
      <w:tr w:rsidR="004A394A" w:rsidRPr="00E357F4" w14:paraId="7C997316" w14:textId="77777777" w:rsidTr="004A394A">
        <w:tc>
          <w:tcPr>
            <w:tcW w:w="2841" w:type="dxa"/>
          </w:tcPr>
          <w:p w14:paraId="3C7E1F98" w14:textId="58FB7A6C" w:rsidR="004A394A" w:rsidRPr="00D013C2" w:rsidRDefault="001B2A3A" w:rsidP="004A394A">
            <w:pPr>
              <w:spacing w:line="360" w:lineRule="auto"/>
              <w:rPr>
                <w:sz w:val="26"/>
                <w:szCs w:val="26"/>
              </w:rPr>
            </w:pPr>
            <w:r>
              <w:rPr>
                <w:sz w:val="26"/>
                <w:szCs w:val="26"/>
              </w:rPr>
              <w:t>HTTP</w:t>
            </w:r>
          </w:p>
        </w:tc>
        <w:tc>
          <w:tcPr>
            <w:tcW w:w="5946" w:type="dxa"/>
          </w:tcPr>
          <w:p w14:paraId="4D8EDBF7" w14:textId="5D8D171D" w:rsidR="004A394A" w:rsidRPr="00D013C2" w:rsidRDefault="001B2A3A" w:rsidP="004A394A">
            <w:pPr>
              <w:spacing w:line="360" w:lineRule="auto"/>
              <w:rPr>
                <w:sz w:val="26"/>
                <w:szCs w:val="26"/>
              </w:rPr>
            </w:pPr>
            <w:r w:rsidRPr="001B2A3A">
              <w:rPr>
                <w:sz w:val="26"/>
                <w:szCs w:val="26"/>
              </w:rPr>
              <w:t>HyperText Transfer Protocol</w:t>
            </w:r>
          </w:p>
        </w:tc>
      </w:tr>
      <w:tr w:rsidR="004A394A" w:rsidRPr="00E357F4" w14:paraId="15468BF7" w14:textId="77777777" w:rsidTr="004A394A">
        <w:tc>
          <w:tcPr>
            <w:tcW w:w="2841" w:type="dxa"/>
          </w:tcPr>
          <w:p w14:paraId="25E10376" w14:textId="3984A434" w:rsidR="004A394A" w:rsidRDefault="001B2A3A" w:rsidP="004A394A">
            <w:pPr>
              <w:spacing w:line="360" w:lineRule="auto"/>
              <w:rPr>
                <w:sz w:val="26"/>
                <w:szCs w:val="26"/>
              </w:rPr>
            </w:pPr>
            <w:r>
              <w:rPr>
                <w:sz w:val="26"/>
                <w:szCs w:val="26"/>
              </w:rPr>
              <w:t>HTTPS</w:t>
            </w:r>
          </w:p>
        </w:tc>
        <w:tc>
          <w:tcPr>
            <w:tcW w:w="5946" w:type="dxa"/>
          </w:tcPr>
          <w:p w14:paraId="444E9212" w14:textId="77A9717F" w:rsidR="004A394A" w:rsidRDefault="001B2A3A" w:rsidP="004A394A">
            <w:pPr>
              <w:spacing w:line="360" w:lineRule="auto"/>
              <w:rPr>
                <w:sz w:val="26"/>
                <w:szCs w:val="26"/>
              </w:rPr>
            </w:pPr>
            <w:r w:rsidRPr="001B2A3A">
              <w:rPr>
                <w:sz w:val="26"/>
                <w:szCs w:val="26"/>
              </w:rPr>
              <w:t>HyperText Transfer Protocol</w:t>
            </w:r>
            <w:r>
              <w:rPr>
                <w:sz w:val="26"/>
                <w:szCs w:val="26"/>
              </w:rPr>
              <w:t xml:space="preserve"> Secure</w:t>
            </w:r>
          </w:p>
        </w:tc>
      </w:tr>
      <w:tr w:rsidR="004A394A" w:rsidRPr="00E357F4" w14:paraId="198D6750" w14:textId="77777777" w:rsidTr="004A394A">
        <w:tc>
          <w:tcPr>
            <w:tcW w:w="2841" w:type="dxa"/>
          </w:tcPr>
          <w:p w14:paraId="4E744AE3" w14:textId="44F1DEE2" w:rsidR="004A394A" w:rsidRDefault="001B2A3A" w:rsidP="004A394A">
            <w:pPr>
              <w:spacing w:line="360" w:lineRule="auto"/>
              <w:rPr>
                <w:sz w:val="26"/>
                <w:szCs w:val="26"/>
              </w:rPr>
            </w:pPr>
            <w:r>
              <w:rPr>
                <w:sz w:val="26"/>
                <w:szCs w:val="26"/>
              </w:rPr>
              <w:t>C</w:t>
            </w:r>
            <w:r w:rsidR="00797FC6">
              <w:rPr>
                <w:sz w:val="26"/>
                <w:szCs w:val="26"/>
              </w:rPr>
              <w:t>I/CD</w:t>
            </w:r>
          </w:p>
        </w:tc>
        <w:tc>
          <w:tcPr>
            <w:tcW w:w="5946" w:type="dxa"/>
          </w:tcPr>
          <w:p w14:paraId="5E69BD3B" w14:textId="3D55B35B" w:rsidR="004A394A" w:rsidRPr="00D013C2" w:rsidRDefault="00797FC6" w:rsidP="004A394A">
            <w:pPr>
              <w:spacing w:line="360" w:lineRule="auto"/>
              <w:rPr>
                <w:sz w:val="26"/>
                <w:szCs w:val="26"/>
                <w:lang w:val="vi-VN"/>
              </w:rPr>
            </w:pPr>
            <w:r w:rsidRPr="00797FC6">
              <w:rPr>
                <w:sz w:val="26"/>
                <w:szCs w:val="26"/>
                <w:lang w:val="vi-VN"/>
              </w:rPr>
              <w:t>Continuous Integration and Continuous Deployment</w:t>
            </w:r>
          </w:p>
        </w:tc>
      </w:tr>
      <w:tr w:rsidR="004A394A" w:rsidRPr="00E357F4" w14:paraId="32073240" w14:textId="77777777" w:rsidTr="004A394A">
        <w:tc>
          <w:tcPr>
            <w:tcW w:w="2841" w:type="dxa"/>
          </w:tcPr>
          <w:p w14:paraId="60C12A99" w14:textId="27ACABB1" w:rsidR="004A394A" w:rsidRPr="00C91212" w:rsidRDefault="004A394A" w:rsidP="004A394A">
            <w:pPr>
              <w:spacing w:line="360" w:lineRule="auto"/>
              <w:rPr>
                <w:sz w:val="26"/>
                <w:szCs w:val="26"/>
              </w:rPr>
            </w:pPr>
          </w:p>
        </w:tc>
        <w:tc>
          <w:tcPr>
            <w:tcW w:w="5946" w:type="dxa"/>
          </w:tcPr>
          <w:p w14:paraId="6D8C14CF" w14:textId="26435C3A" w:rsidR="004A394A" w:rsidRPr="00C91212" w:rsidRDefault="004A394A" w:rsidP="004A394A">
            <w:pPr>
              <w:spacing w:line="360" w:lineRule="auto"/>
              <w:rPr>
                <w:sz w:val="26"/>
                <w:szCs w:val="26"/>
              </w:rPr>
            </w:pPr>
          </w:p>
        </w:tc>
      </w:tr>
      <w:tr w:rsidR="004A394A" w:rsidRPr="00E357F4" w14:paraId="36FF27BD" w14:textId="77777777" w:rsidTr="004A394A">
        <w:tc>
          <w:tcPr>
            <w:tcW w:w="2841" w:type="dxa"/>
          </w:tcPr>
          <w:p w14:paraId="591F8E33" w14:textId="77777777" w:rsidR="004A394A" w:rsidRPr="005530F2" w:rsidRDefault="004A394A" w:rsidP="004A394A">
            <w:pPr>
              <w:spacing w:line="360" w:lineRule="auto"/>
              <w:rPr>
                <w:sz w:val="26"/>
                <w:szCs w:val="26"/>
                <w:lang w:val="vi-VN"/>
              </w:rPr>
            </w:pPr>
          </w:p>
        </w:tc>
        <w:tc>
          <w:tcPr>
            <w:tcW w:w="5946" w:type="dxa"/>
          </w:tcPr>
          <w:p w14:paraId="2A9F2946" w14:textId="77777777" w:rsidR="004A394A" w:rsidRPr="00DB2364" w:rsidRDefault="004A394A" w:rsidP="004A394A">
            <w:pPr>
              <w:spacing w:line="360" w:lineRule="auto"/>
              <w:rPr>
                <w:sz w:val="26"/>
                <w:szCs w:val="26"/>
                <w:lang w:val="vi-VN"/>
              </w:rPr>
            </w:pPr>
          </w:p>
        </w:tc>
      </w:tr>
    </w:tbl>
    <w:p w14:paraId="56469977" w14:textId="7326135E" w:rsidR="000A0E30" w:rsidRPr="00E4270A" w:rsidRDefault="00D72239" w:rsidP="000A0E30">
      <w:pPr>
        <w:spacing w:after="200" w:line="276" w:lineRule="auto"/>
        <w:rPr>
          <w:sz w:val="26"/>
          <w:szCs w:val="26"/>
          <w:lang w:val="vi-VN"/>
        </w:rPr>
      </w:pPr>
      <w:r>
        <w:rPr>
          <w:sz w:val="26"/>
          <w:szCs w:val="26"/>
          <w:lang w:val="vi-VN"/>
        </w:rPr>
        <w:tab/>
      </w:r>
      <w:r>
        <w:rPr>
          <w:sz w:val="26"/>
          <w:szCs w:val="26"/>
          <w:lang w:val="vi-VN"/>
        </w:rPr>
        <w:tab/>
      </w:r>
    </w:p>
    <w:p w14:paraId="1372AC72" w14:textId="77777777" w:rsidR="00743F7E" w:rsidRPr="000A3525" w:rsidRDefault="00743F7E" w:rsidP="000442A8">
      <w:pPr>
        <w:spacing w:before="0" w:after="200" w:line="276" w:lineRule="auto"/>
        <w:jc w:val="center"/>
        <w:rPr>
          <w:b/>
          <w:bCs/>
          <w:sz w:val="26"/>
          <w:szCs w:val="26"/>
        </w:rPr>
        <w:sectPr w:rsidR="00743F7E" w:rsidRPr="000A3525" w:rsidSect="00602D02">
          <w:headerReference w:type="default" r:id="rId11"/>
          <w:pgSz w:w="11906" w:h="16838" w:code="9"/>
          <w:pgMar w:top="1985" w:right="1134" w:bottom="1701" w:left="1985" w:header="720" w:footer="720" w:gutter="0"/>
          <w:pgNumType w:fmt="lowerRoman"/>
          <w:cols w:space="720"/>
          <w:docGrid w:linePitch="360"/>
        </w:sectPr>
      </w:pPr>
    </w:p>
    <w:p w14:paraId="7F62298B" w14:textId="03983359" w:rsidR="00C7627D" w:rsidRDefault="00A927AD" w:rsidP="00C7627D">
      <w:pPr>
        <w:pStyle w:val="Heading1"/>
        <w:rPr>
          <w:lang w:val="en-US"/>
        </w:rPr>
      </w:pPr>
      <w:bookmarkStart w:id="5" w:name="_Toc228986453"/>
      <w:r>
        <w:rPr>
          <w:lang w:val="en-US"/>
        </w:rPr>
        <w:lastRenderedPageBreak/>
        <w:t>INTRODUCTION</w:t>
      </w:r>
      <w:bookmarkEnd w:id="5"/>
    </w:p>
    <w:p w14:paraId="76C134CC" w14:textId="569BB2D3" w:rsidR="00820AEA" w:rsidRDefault="00A927AD" w:rsidP="009B08DB">
      <w:pPr>
        <w:pStyle w:val="Heading2"/>
      </w:pPr>
      <w:bookmarkStart w:id="6" w:name="_Toc228986454"/>
      <w:r>
        <w:t>Assigment Overview</w:t>
      </w:r>
      <w:bookmarkEnd w:id="6"/>
    </w:p>
    <w:p w14:paraId="3A5A0E0A" w14:textId="449793FB" w:rsidR="00A927AD" w:rsidRDefault="00A927AD" w:rsidP="00A927AD">
      <w:pPr>
        <w:pStyle w:val="Heading3"/>
        <w:rPr>
          <w:lang w:val="vi-VN"/>
        </w:rPr>
      </w:pPr>
      <w:bookmarkStart w:id="7" w:name="_Toc228986455"/>
      <w:r w:rsidRPr="00A927AD">
        <w:t>Objective of the Assignment</w:t>
      </w:r>
      <w:bookmarkEnd w:id="7"/>
    </w:p>
    <w:p w14:paraId="6F8C4F79" w14:textId="77777777" w:rsidR="00A927AD" w:rsidRPr="00A927AD" w:rsidRDefault="00A927AD" w:rsidP="00A927AD">
      <w:pPr>
        <w:pStyle w:val="Nidungvnbn"/>
        <w:rPr>
          <w:lang w:val="vi-VN"/>
        </w:rPr>
      </w:pPr>
    </w:p>
    <w:p w14:paraId="7E227C2E" w14:textId="08BA5818" w:rsidR="00A927AD" w:rsidRDefault="00A927AD" w:rsidP="00A927AD">
      <w:pPr>
        <w:pStyle w:val="Heading3"/>
        <w:rPr>
          <w:lang w:val="vi-VN"/>
        </w:rPr>
      </w:pPr>
      <w:bookmarkStart w:id="8" w:name="_Toc228986456"/>
      <w:r w:rsidRPr="00A927AD">
        <w:t>Scope of the Assignment</w:t>
      </w:r>
      <w:bookmarkEnd w:id="8"/>
    </w:p>
    <w:p w14:paraId="26C3A33C" w14:textId="77777777" w:rsidR="00A927AD" w:rsidRPr="00A927AD" w:rsidRDefault="00A927AD" w:rsidP="00A927AD">
      <w:pPr>
        <w:pStyle w:val="Nidungvnbn"/>
        <w:rPr>
          <w:lang w:val="vi-VN"/>
        </w:rPr>
      </w:pPr>
    </w:p>
    <w:p w14:paraId="4BBEB6F1" w14:textId="17A58A9C" w:rsidR="0027623E" w:rsidRDefault="00A927AD" w:rsidP="0027623E">
      <w:pPr>
        <w:pStyle w:val="Heading2"/>
      </w:pPr>
      <w:bookmarkStart w:id="9" w:name="_Toc228986457"/>
      <w:r w:rsidRPr="00A927AD">
        <w:t>Introduction to OpenMRS</w:t>
      </w:r>
      <w:bookmarkEnd w:id="9"/>
    </w:p>
    <w:p w14:paraId="6D70E05F" w14:textId="311B9F9F" w:rsidR="00AB5232" w:rsidRDefault="00A927AD" w:rsidP="007A24FD">
      <w:pPr>
        <w:pStyle w:val="Heading3"/>
        <w:rPr>
          <w:lang w:val="vi-VN"/>
        </w:rPr>
      </w:pPr>
      <w:bookmarkStart w:id="10" w:name="_Toc228986458"/>
      <w:r w:rsidRPr="00A927AD">
        <w:t>Electronic Health Record (EHR) Systems</w:t>
      </w:r>
      <w:bookmarkEnd w:id="10"/>
    </w:p>
    <w:p w14:paraId="11C7586C" w14:textId="77777777" w:rsidR="007A24FD" w:rsidRPr="007A24FD" w:rsidRDefault="007A24FD" w:rsidP="007A24FD">
      <w:pPr>
        <w:pStyle w:val="Nidungvnbn"/>
        <w:rPr>
          <w:lang w:val="vi-VN"/>
        </w:rPr>
      </w:pPr>
    </w:p>
    <w:p w14:paraId="59A386FD" w14:textId="0BCF70DE" w:rsidR="00FE3910" w:rsidRDefault="00A927AD" w:rsidP="00FE3910">
      <w:pPr>
        <w:pStyle w:val="Heading3"/>
        <w:rPr>
          <w:lang w:val="vi-VN"/>
        </w:rPr>
      </w:pPr>
      <w:bookmarkStart w:id="11" w:name="_Toc228986459"/>
      <w:r w:rsidRPr="00A927AD">
        <w:t>OpenMRS Architecture</w:t>
      </w:r>
      <w:bookmarkEnd w:id="11"/>
    </w:p>
    <w:p w14:paraId="38E37F8A" w14:textId="77777777" w:rsidR="00A927AD" w:rsidRPr="00A927AD" w:rsidRDefault="00A927AD" w:rsidP="00A927AD">
      <w:pPr>
        <w:pStyle w:val="Nidungvnbn"/>
        <w:rPr>
          <w:lang w:val="vi-VN"/>
        </w:rPr>
      </w:pPr>
    </w:p>
    <w:p w14:paraId="6B23D34B" w14:textId="5710DC9E" w:rsidR="00A927AD" w:rsidRDefault="00A927AD" w:rsidP="00A927AD">
      <w:pPr>
        <w:pStyle w:val="Heading3"/>
      </w:pPr>
      <w:bookmarkStart w:id="12" w:name="_Toc228986460"/>
      <w:r w:rsidRPr="00A927AD">
        <w:t>RBAC in OpenMRS</w:t>
      </w:r>
      <w:bookmarkEnd w:id="12"/>
    </w:p>
    <w:p w14:paraId="33081681" w14:textId="63E1855A" w:rsidR="0007504D" w:rsidRPr="00FE3910" w:rsidRDefault="0007504D" w:rsidP="007A24FD">
      <w:pPr>
        <w:pStyle w:val="Nidungvnbn"/>
        <w:ind w:left="1440" w:firstLine="0"/>
      </w:pPr>
    </w:p>
    <w:p w14:paraId="368813B8" w14:textId="32A09C87" w:rsidR="0027623E" w:rsidRDefault="00A927AD" w:rsidP="0027623E">
      <w:pPr>
        <w:pStyle w:val="Heading2"/>
      </w:pPr>
      <w:bookmarkStart w:id="13" w:name="_Toc228986461"/>
      <w:r w:rsidRPr="00A927AD">
        <w:t>Assignment Requirements</w:t>
      </w:r>
      <w:bookmarkEnd w:id="13"/>
    </w:p>
    <w:p w14:paraId="18269CB1" w14:textId="5FBB8CEF" w:rsidR="00A927AD" w:rsidRDefault="00A927AD" w:rsidP="00A927AD">
      <w:pPr>
        <w:pStyle w:val="Heading3"/>
        <w:rPr>
          <w:lang w:val="vi-VN"/>
        </w:rPr>
      </w:pPr>
      <w:bookmarkStart w:id="14" w:name="_Toc228986462"/>
      <w:r w:rsidRPr="00A927AD">
        <w:t>Exercise 1 Requirements</w:t>
      </w:r>
      <w:bookmarkEnd w:id="14"/>
    </w:p>
    <w:p w14:paraId="1C55FCB5" w14:textId="77777777" w:rsidR="00A927AD" w:rsidRPr="007A24FD" w:rsidRDefault="00A927AD" w:rsidP="00A927AD">
      <w:pPr>
        <w:pStyle w:val="Nidungvnbn"/>
        <w:rPr>
          <w:lang w:val="vi-VN"/>
        </w:rPr>
      </w:pPr>
    </w:p>
    <w:p w14:paraId="29CC6D65" w14:textId="27E2FA2B" w:rsidR="00A927AD" w:rsidRDefault="00A927AD" w:rsidP="00A927AD">
      <w:pPr>
        <w:pStyle w:val="Heading3"/>
        <w:rPr>
          <w:lang w:val="vi-VN"/>
        </w:rPr>
      </w:pPr>
      <w:bookmarkStart w:id="15" w:name="_Toc228986463"/>
      <w:r w:rsidRPr="00A927AD">
        <w:t>Exercise 2 Requirements</w:t>
      </w:r>
      <w:bookmarkEnd w:id="15"/>
    </w:p>
    <w:p w14:paraId="228D73AA" w14:textId="77777777" w:rsidR="00A927AD" w:rsidRPr="00A927AD" w:rsidRDefault="00A927AD" w:rsidP="00A927AD">
      <w:pPr>
        <w:pStyle w:val="Nidungvnbn"/>
        <w:rPr>
          <w:lang w:val="vi-VN"/>
        </w:rPr>
      </w:pPr>
    </w:p>
    <w:p w14:paraId="279B0E89" w14:textId="2E7A11D5" w:rsidR="00A927AD" w:rsidRDefault="00A927AD" w:rsidP="00A927AD">
      <w:pPr>
        <w:pStyle w:val="Heading3"/>
        <w:rPr>
          <w:lang w:val="vi-VN"/>
        </w:rPr>
      </w:pPr>
      <w:bookmarkStart w:id="16" w:name="_Toc228986464"/>
      <w:r w:rsidRPr="00A927AD">
        <w:t>Exercise 3 Requirements</w:t>
      </w:r>
      <w:bookmarkEnd w:id="16"/>
    </w:p>
    <w:p w14:paraId="5A7384A8" w14:textId="77777777" w:rsidR="00A927AD" w:rsidRPr="00A927AD" w:rsidRDefault="00A927AD" w:rsidP="00A927AD">
      <w:pPr>
        <w:pStyle w:val="Nidungvnbn"/>
        <w:rPr>
          <w:lang w:val="vi-VN"/>
        </w:rPr>
      </w:pPr>
    </w:p>
    <w:p w14:paraId="2F1B83B9" w14:textId="734D8F98" w:rsidR="00A927AD" w:rsidRDefault="00A927AD" w:rsidP="00A927AD">
      <w:pPr>
        <w:pStyle w:val="Heading3"/>
        <w:rPr>
          <w:lang w:val="vi-VN"/>
        </w:rPr>
      </w:pPr>
      <w:bookmarkStart w:id="17" w:name="_Toc228986465"/>
      <w:r w:rsidRPr="00A927AD">
        <w:t xml:space="preserve">Exercise </w:t>
      </w:r>
      <w:r>
        <w:t>4</w:t>
      </w:r>
      <w:r w:rsidRPr="00A927AD">
        <w:t xml:space="preserve"> Requirements</w:t>
      </w:r>
      <w:bookmarkEnd w:id="17"/>
    </w:p>
    <w:p w14:paraId="4D9911D8" w14:textId="77777777" w:rsidR="00A927AD" w:rsidRPr="007A24FD" w:rsidRDefault="00A927AD" w:rsidP="00A927AD">
      <w:pPr>
        <w:pStyle w:val="Nidungvnbn"/>
        <w:rPr>
          <w:lang w:val="vi-VN"/>
        </w:rPr>
      </w:pPr>
    </w:p>
    <w:p w14:paraId="044E69CF" w14:textId="53B856DD" w:rsidR="00A927AD" w:rsidRDefault="00A927AD" w:rsidP="00A927AD">
      <w:pPr>
        <w:pStyle w:val="Heading3"/>
        <w:rPr>
          <w:lang w:val="vi-VN"/>
        </w:rPr>
      </w:pPr>
      <w:bookmarkStart w:id="18" w:name="_Toc228986466"/>
      <w:r w:rsidRPr="00A927AD">
        <w:lastRenderedPageBreak/>
        <w:t xml:space="preserve">Exercise </w:t>
      </w:r>
      <w:r>
        <w:t>5</w:t>
      </w:r>
      <w:r w:rsidRPr="00A927AD">
        <w:t xml:space="preserve"> Requirements</w:t>
      </w:r>
      <w:bookmarkEnd w:id="18"/>
    </w:p>
    <w:p w14:paraId="4F3DD19C" w14:textId="77777777" w:rsidR="00A927AD" w:rsidRPr="00A927AD" w:rsidRDefault="00A927AD" w:rsidP="00A927AD">
      <w:pPr>
        <w:pStyle w:val="Nidungvnbn"/>
        <w:rPr>
          <w:lang w:val="vi-VN"/>
        </w:rPr>
      </w:pPr>
    </w:p>
    <w:p w14:paraId="119F3C58" w14:textId="2E1EFC70" w:rsidR="00A927AD" w:rsidRDefault="00A927AD" w:rsidP="00A927AD">
      <w:pPr>
        <w:pStyle w:val="Heading3"/>
        <w:rPr>
          <w:lang w:val="vi-VN"/>
        </w:rPr>
      </w:pPr>
      <w:bookmarkStart w:id="19" w:name="_Toc228986467"/>
      <w:r w:rsidRPr="00A927AD">
        <w:t xml:space="preserve">Exercise </w:t>
      </w:r>
      <w:r>
        <w:t>6</w:t>
      </w:r>
      <w:r w:rsidRPr="00A927AD">
        <w:t xml:space="preserve"> Requirements</w:t>
      </w:r>
      <w:bookmarkEnd w:id="19"/>
    </w:p>
    <w:p w14:paraId="24B04705" w14:textId="19A14F14" w:rsidR="00C05DBF" w:rsidRPr="00A927AD" w:rsidRDefault="00A927AD" w:rsidP="007A24FD">
      <w:pPr>
        <w:spacing w:before="0" w:after="200" w:line="276" w:lineRule="auto"/>
        <w:rPr>
          <w:lang w:val="vi-VN"/>
        </w:rPr>
      </w:pPr>
      <w:r>
        <w:br w:type="page"/>
      </w:r>
    </w:p>
    <w:p w14:paraId="1F5CEE0A" w14:textId="275E4C4F" w:rsidR="000132F8" w:rsidRDefault="00A927AD" w:rsidP="005376C8">
      <w:pPr>
        <w:pStyle w:val="Heading1"/>
      </w:pPr>
      <w:bookmarkStart w:id="20" w:name="_Toc228986468"/>
      <w:r w:rsidRPr="00A927AD">
        <w:lastRenderedPageBreak/>
        <w:t>ENVIRONMENT SETUP AND SYSTEM EXPLORATION</w:t>
      </w:r>
      <w:bookmarkEnd w:id="20"/>
    </w:p>
    <w:p w14:paraId="4526B46B" w14:textId="0AA0D65E" w:rsidR="004030AC" w:rsidRDefault="00A927AD" w:rsidP="004030AC">
      <w:pPr>
        <w:pStyle w:val="Heading2"/>
      </w:pPr>
      <w:bookmarkStart w:id="21" w:name="_Toc228986469"/>
      <w:r w:rsidRPr="00A927AD">
        <w:t>OpenMRS Demo EnvironmentOpenMRS Demo Environment</w:t>
      </w:r>
      <w:bookmarkEnd w:id="21"/>
    </w:p>
    <w:p w14:paraId="35EE0376" w14:textId="104EF027" w:rsidR="00A927AD" w:rsidRDefault="00A927AD" w:rsidP="00A927AD">
      <w:pPr>
        <w:pStyle w:val="Heading3"/>
      </w:pPr>
      <w:bookmarkStart w:id="22" w:name="_Toc228986470"/>
      <w:r w:rsidRPr="00A927AD">
        <w:t>Web-Based OpenMRS Demo Usage</w:t>
      </w:r>
      <w:bookmarkEnd w:id="22"/>
    </w:p>
    <w:p w14:paraId="55C67443" w14:textId="77777777" w:rsidR="00692AF7" w:rsidRPr="00692AF7" w:rsidRDefault="00692AF7" w:rsidP="00A927AD">
      <w:pPr>
        <w:pStyle w:val="Nidungvnbn"/>
        <w:rPr>
          <w:b/>
          <w:bCs/>
          <w:lang w:val="vi-VN"/>
        </w:rPr>
      </w:pPr>
      <w:r w:rsidRPr="00692AF7">
        <w:rPr>
          <w:b/>
          <w:bCs/>
          <w:lang w:val="vi-VN"/>
        </w:rPr>
        <w:t xml:space="preserve">Write about: </w:t>
      </w:r>
    </w:p>
    <w:p w14:paraId="42696A99" w14:textId="77777777" w:rsidR="00692AF7" w:rsidRDefault="00692AF7" w:rsidP="00692AF7">
      <w:pPr>
        <w:pStyle w:val="Nidungvnbn"/>
        <w:numPr>
          <w:ilvl w:val="0"/>
          <w:numId w:val="30"/>
        </w:numPr>
        <w:rPr>
          <w:lang w:val="vi-VN"/>
        </w:rPr>
      </w:pPr>
      <w:r w:rsidRPr="00692AF7">
        <w:rPr>
          <w:lang w:val="vi-VN"/>
        </w:rPr>
        <w:t xml:space="preserve">Using the public OpenMRS online demo instead of local installation. </w:t>
      </w:r>
    </w:p>
    <w:p w14:paraId="521A4385" w14:textId="77777777" w:rsidR="00692AF7" w:rsidRDefault="00692AF7" w:rsidP="00692AF7">
      <w:pPr>
        <w:pStyle w:val="Nidungvnbn"/>
        <w:numPr>
          <w:ilvl w:val="0"/>
          <w:numId w:val="30"/>
        </w:numPr>
        <w:rPr>
          <w:lang w:val="vi-VN"/>
        </w:rPr>
      </w:pPr>
      <w:r w:rsidRPr="00692AF7">
        <w:rPr>
          <w:lang w:val="vi-VN"/>
        </w:rPr>
        <w:t xml:space="preserve">Explain that the demo server already contains sample patient data and preconfigured modules. </w:t>
      </w:r>
    </w:p>
    <w:p w14:paraId="2E224C47" w14:textId="77777777" w:rsidR="00692AF7" w:rsidRPr="00692AF7" w:rsidRDefault="00692AF7" w:rsidP="00A927AD">
      <w:pPr>
        <w:pStyle w:val="Nidungvnbn"/>
        <w:rPr>
          <w:b/>
          <w:bCs/>
          <w:lang w:val="vi-VN"/>
        </w:rPr>
      </w:pPr>
      <w:r w:rsidRPr="00692AF7">
        <w:rPr>
          <w:b/>
          <w:bCs/>
          <w:lang w:val="vi-VN"/>
        </w:rPr>
        <w:t xml:space="preserve">Example content idea: </w:t>
      </w:r>
    </w:p>
    <w:p w14:paraId="789F541D" w14:textId="549D35B5" w:rsidR="00692AF7" w:rsidRPr="007A24FD" w:rsidRDefault="00692AF7" w:rsidP="00A927AD">
      <w:pPr>
        <w:pStyle w:val="Nidungvnbn"/>
        <w:rPr>
          <w:lang w:val="vi-VN"/>
        </w:rPr>
      </w:pPr>
      <w:r w:rsidRPr="00692AF7">
        <w:rPr>
          <w:lang w:val="vi-VN"/>
        </w:rPr>
        <w:t>The project used the public OpenMRS online demo environment to perform RBAC configuration and privilege analysis. The demo server provides a preconfigured Electronic Health Record (EHR) environment with built-in patient data and administrative tools.</w:t>
      </w:r>
    </w:p>
    <w:p w14:paraId="4AC031D7" w14:textId="37E8ED74" w:rsidR="00A927AD" w:rsidRDefault="00A927AD" w:rsidP="00A927AD">
      <w:pPr>
        <w:pStyle w:val="Heading3"/>
      </w:pPr>
      <w:bookmarkStart w:id="23" w:name="_Toc228986471"/>
      <w:r w:rsidRPr="00A927AD">
        <w:t>OpenMRS Online Demo Access</w:t>
      </w:r>
      <w:bookmarkEnd w:id="23"/>
    </w:p>
    <w:p w14:paraId="4A44D8CD" w14:textId="090FA33E" w:rsidR="00A927AD" w:rsidRDefault="00F61CCB" w:rsidP="00A927AD">
      <w:pPr>
        <w:pStyle w:val="Nidungvnbn"/>
        <w:rPr>
          <w:lang w:val="vi-VN"/>
        </w:rPr>
      </w:pPr>
      <w:r>
        <w:rPr>
          <w:lang w:val="vi-VN"/>
        </w:rPr>
        <w:t xml:space="preserve">URL: </w:t>
      </w:r>
      <w:hyperlink r:id="rId12" w:history="1">
        <w:r w:rsidRPr="00183646">
          <w:rPr>
            <w:rStyle w:val="Hyperlink"/>
            <w:lang w:val="vi-VN"/>
          </w:rPr>
          <w:t>https://o3.openmrs.org/openmrs/</w:t>
        </w:r>
      </w:hyperlink>
    </w:p>
    <w:p w14:paraId="6335DFE7" w14:textId="533669E0" w:rsidR="00F61CCB" w:rsidRDefault="00F61CCB" w:rsidP="00A927AD">
      <w:pPr>
        <w:pStyle w:val="Nidungvnbn"/>
        <w:rPr>
          <w:lang w:val="vi-VN"/>
        </w:rPr>
      </w:pPr>
      <w:r>
        <w:rPr>
          <w:lang w:val="vi-VN"/>
        </w:rPr>
        <w:t>Username: admin</w:t>
      </w:r>
    </w:p>
    <w:p w14:paraId="392527BA" w14:textId="6E112547" w:rsidR="00F61CCB" w:rsidRPr="007A24FD" w:rsidRDefault="00F61CCB" w:rsidP="00A927AD">
      <w:pPr>
        <w:pStyle w:val="Nidungvnbn"/>
        <w:rPr>
          <w:lang w:val="vi-VN"/>
        </w:rPr>
      </w:pPr>
      <w:r>
        <w:rPr>
          <w:lang w:val="vi-VN"/>
        </w:rPr>
        <w:t>Password: Admin123</w:t>
      </w:r>
    </w:p>
    <w:p w14:paraId="4E3E0631" w14:textId="7C2FDEEA" w:rsidR="00A927AD" w:rsidRDefault="00A927AD" w:rsidP="00A927AD">
      <w:pPr>
        <w:pStyle w:val="Heading3"/>
        <w:rPr>
          <w:lang w:val="vi-VN"/>
        </w:rPr>
      </w:pPr>
      <w:bookmarkStart w:id="24" w:name="_Toc228986472"/>
      <w:r w:rsidRPr="00A927AD">
        <w:t>Demo Server Configuration and Credentials</w:t>
      </w:r>
      <w:bookmarkEnd w:id="24"/>
    </w:p>
    <w:p w14:paraId="0D374BDA" w14:textId="77777777" w:rsidR="004E1E2B" w:rsidRDefault="004E1E2B" w:rsidP="00A927AD">
      <w:pPr>
        <w:pStyle w:val="Nidungvnbn"/>
        <w:rPr>
          <w:lang w:val="vi-VN"/>
        </w:rPr>
      </w:pPr>
      <w:r w:rsidRPr="004E1E2B">
        <w:rPr>
          <w:lang w:val="vi-VN"/>
        </w:rPr>
        <w:t xml:space="preserve">admin account used </w:t>
      </w:r>
    </w:p>
    <w:p w14:paraId="5FA092AC" w14:textId="77777777" w:rsidR="004E1E2B" w:rsidRDefault="004E1E2B" w:rsidP="00A927AD">
      <w:pPr>
        <w:pStyle w:val="Nidungvnbn"/>
        <w:rPr>
          <w:lang w:val="vi-VN"/>
        </w:rPr>
      </w:pPr>
      <w:r w:rsidRPr="004E1E2B">
        <w:rPr>
          <w:lang w:val="vi-VN"/>
        </w:rPr>
        <w:t xml:space="preserve">public/shared environment </w:t>
      </w:r>
    </w:p>
    <w:p w14:paraId="427EC6AB" w14:textId="77777777" w:rsidR="004E1E2B" w:rsidRDefault="004E1E2B" w:rsidP="00A927AD">
      <w:pPr>
        <w:pStyle w:val="Nidungvnbn"/>
        <w:rPr>
          <w:lang w:val="vi-VN"/>
        </w:rPr>
      </w:pPr>
      <w:r w:rsidRPr="004E1E2B">
        <w:rPr>
          <w:lang w:val="vi-VN"/>
        </w:rPr>
        <w:t xml:space="preserve">some instability observed </w:t>
      </w:r>
    </w:p>
    <w:p w14:paraId="71139D3A" w14:textId="2E27A8AD" w:rsidR="00A927AD" w:rsidRPr="00A927AD" w:rsidRDefault="004E1E2B" w:rsidP="00A927AD">
      <w:pPr>
        <w:pStyle w:val="Nidungvnbn"/>
        <w:rPr>
          <w:lang w:val="vi-VN"/>
        </w:rPr>
      </w:pPr>
      <w:r w:rsidRPr="004E1E2B">
        <w:rPr>
          <w:lang w:val="vi-VN"/>
        </w:rPr>
        <w:t>frontend inconsistency issue</w:t>
      </w:r>
    </w:p>
    <w:p w14:paraId="09AE43E1" w14:textId="59FA3312" w:rsidR="00A927AD" w:rsidRDefault="00A927AD" w:rsidP="00A927AD">
      <w:pPr>
        <w:pStyle w:val="Heading2"/>
      </w:pPr>
      <w:bookmarkStart w:id="25" w:name="_Toc228986473"/>
      <w:r w:rsidRPr="00A927AD">
        <w:t>OpenMRS Login and Administration Interface</w:t>
      </w:r>
      <w:bookmarkEnd w:id="25"/>
    </w:p>
    <w:p w14:paraId="2A7F989D" w14:textId="77777777" w:rsidR="00B7040D" w:rsidRPr="00B7040D" w:rsidRDefault="00B7040D" w:rsidP="00A927AD">
      <w:pPr>
        <w:pStyle w:val="Nidungvnbn"/>
        <w:rPr>
          <w:b/>
          <w:bCs/>
          <w:lang w:val="vi-VN"/>
        </w:rPr>
      </w:pPr>
      <w:r w:rsidRPr="00B7040D">
        <w:rPr>
          <w:b/>
          <w:bCs/>
          <w:lang w:val="vi-VN"/>
        </w:rPr>
        <w:t xml:space="preserve">Write about: </w:t>
      </w:r>
    </w:p>
    <w:p w14:paraId="5639C47D" w14:textId="77777777" w:rsidR="00B7040D" w:rsidRDefault="00B7040D" w:rsidP="00B7040D">
      <w:pPr>
        <w:pStyle w:val="Nidungvnbn"/>
        <w:numPr>
          <w:ilvl w:val="0"/>
          <w:numId w:val="32"/>
        </w:numPr>
        <w:rPr>
          <w:lang w:val="vi-VN"/>
        </w:rPr>
      </w:pPr>
      <w:r w:rsidRPr="00B7040D">
        <w:rPr>
          <w:lang w:val="vi-VN"/>
        </w:rPr>
        <w:t xml:space="preserve">Dashboard. </w:t>
      </w:r>
    </w:p>
    <w:p w14:paraId="39C5390B" w14:textId="77777777" w:rsidR="00B7040D" w:rsidRDefault="00B7040D" w:rsidP="00B7040D">
      <w:pPr>
        <w:pStyle w:val="Nidungvnbn"/>
        <w:numPr>
          <w:ilvl w:val="0"/>
          <w:numId w:val="31"/>
        </w:numPr>
        <w:rPr>
          <w:lang w:val="vi-VN"/>
        </w:rPr>
      </w:pPr>
      <w:r w:rsidRPr="00B7040D">
        <w:rPr>
          <w:lang w:val="vi-VN"/>
        </w:rPr>
        <w:t xml:space="preserve">Administration panel. </w:t>
      </w:r>
    </w:p>
    <w:p w14:paraId="158743E1" w14:textId="77777777" w:rsidR="00B7040D" w:rsidRDefault="00B7040D" w:rsidP="00B7040D">
      <w:pPr>
        <w:pStyle w:val="Nidungvnbn"/>
        <w:numPr>
          <w:ilvl w:val="0"/>
          <w:numId w:val="31"/>
        </w:numPr>
        <w:rPr>
          <w:lang w:val="vi-VN"/>
        </w:rPr>
      </w:pPr>
      <w:r w:rsidRPr="00B7040D">
        <w:rPr>
          <w:lang w:val="vi-VN"/>
        </w:rPr>
        <w:lastRenderedPageBreak/>
        <w:t xml:space="preserve">Manage Roles / Users / Privileges. </w:t>
      </w:r>
    </w:p>
    <w:p w14:paraId="21531493" w14:textId="77777777" w:rsidR="00B7040D" w:rsidRPr="00B7040D" w:rsidRDefault="00B7040D" w:rsidP="00B7040D">
      <w:pPr>
        <w:pStyle w:val="Nidungvnbn"/>
        <w:ind w:left="720" w:firstLine="0"/>
        <w:rPr>
          <w:b/>
          <w:bCs/>
          <w:lang w:val="vi-VN"/>
        </w:rPr>
      </w:pPr>
      <w:r w:rsidRPr="00B7040D">
        <w:rPr>
          <w:b/>
          <w:bCs/>
          <w:lang w:val="vi-VN"/>
        </w:rPr>
        <w:t xml:space="preserve">Figure Placement </w:t>
      </w:r>
    </w:p>
    <w:p w14:paraId="0C5A5291" w14:textId="488CF117" w:rsidR="00B7040D" w:rsidRDefault="00B7040D" w:rsidP="00A927AD">
      <w:pPr>
        <w:pStyle w:val="Nidungvnbn"/>
        <w:rPr>
          <w:lang w:val="vi-VN"/>
        </w:rPr>
      </w:pPr>
      <w:r w:rsidRPr="00B7040D">
        <w:rPr>
          <w:lang w:val="vi-VN"/>
        </w:rPr>
        <w:t xml:space="preserve">Figure </w:t>
      </w:r>
      <w:r>
        <w:rPr>
          <w:lang w:val="vi-VN"/>
        </w:rPr>
        <w:t>-</w:t>
      </w:r>
      <w:r w:rsidRPr="00B7040D">
        <w:rPr>
          <w:lang w:val="vi-VN"/>
        </w:rPr>
        <w:t xml:space="preserve"> OpenMRS Privilege Management Interface (privileges.png) </w:t>
      </w:r>
    </w:p>
    <w:p w14:paraId="24DBD78B" w14:textId="2FD559B7" w:rsidR="00A927AD" w:rsidRPr="00A927AD" w:rsidRDefault="00B7040D" w:rsidP="00A927AD">
      <w:pPr>
        <w:pStyle w:val="Nidungvnbn"/>
        <w:rPr>
          <w:lang w:val="vi-VN"/>
        </w:rPr>
      </w:pPr>
      <w:r w:rsidRPr="00B7040D">
        <w:rPr>
          <w:lang w:val="vi-VN"/>
        </w:rPr>
        <w:t xml:space="preserve">Figure </w:t>
      </w:r>
      <w:r>
        <w:rPr>
          <w:lang w:val="vi-VN"/>
        </w:rPr>
        <w:t>-</w:t>
      </w:r>
      <w:r w:rsidRPr="00B7040D">
        <w:rPr>
          <w:lang w:val="vi-VN"/>
        </w:rPr>
        <w:t xml:space="preserve"> OpenMRS Role Management Interface (roles.png)</w:t>
      </w:r>
    </w:p>
    <w:p w14:paraId="140F7CA8" w14:textId="794FADD2" w:rsidR="00A927AD" w:rsidRDefault="00A927AD" w:rsidP="00A927AD">
      <w:pPr>
        <w:pStyle w:val="Heading2"/>
      </w:pPr>
      <w:bookmarkStart w:id="26" w:name="_Toc228986474"/>
      <w:r w:rsidRPr="00A927AD">
        <w:t>Privilege Analysis (Exercise 1)</w:t>
      </w:r>
      <w:bookmarkEnd w:id="26"/>
    </w:p>
    <w:p w14:paraId="4B646007" w14:textId="7BFCDAA5" w:rsidR="00A927AD" w:rsidRDefault="00A927AD" w:rsidP="00A927AD">
      <w:pPr>
        <w:pStyle w:val="Heading3"/>
      </w:pPr>
      <w:bookmarkStart w:id="27" w:name="_Toc228986475"/>
      <w:r w:rsidRPr="00A927AD">
        <w:t>Selected Privileges</w:t>
      </w:r>
      <w:bookmarkEnd w:id="27"/>
    </w:p>
    <w:p w14:paraId="69E67B03" w14:textId="77777777" w:rsidR="0076431D" w:rsidRDefault="0076431D" w:rsidP="00A927AD">
      <w:pPr>
        <w:pStyle w:val="Nidungvnbn"/>
        <w:rPr>
          <w:lang w:val="vi-VN"/>
        </w:rPr>
      </w:pPr>
      <w:r w:rsidRPr="0076431D">
        <w:rPr>
          <w:b/>
          <w:bCs/>
          <w:lang w:val="vi-VN"/>
        </w:rPr>
        <w:t>Write about:</w:t>
      </w:r>
      <w:r w:rsidRPr="0076431D">
        <w:rPr>
          <w:lang w:val="vi-VN"/>
        </w:rPr>
        <w:t xml:space="preserve"> </w:t>
      </w:r>
    </w:p>
    <w:p w14:paraId="00513A40" w14:textId="77777777" w:rsidR="0076431D" w:rsidRDefault="0076431D" w:rsidP="0076431D">
      <w:pPr>
        <w:pStyle w:val="Nidungvnbn"/>
        <w:numPr>
          <w:ilvl w:val="0"/>
          <w:numId w:val="33"/>
        </w:numPr>
        <w:rPr>
          <w:lang w:val="vi-VN"/>
        </w:rPr>
      </w:pPr>
      <w:r w:rsidRPr="0076431D">
        <w:rPr>
          <w:lang w:val="vi-VN"/>
        </w:rPr>
        <w:t xml:space="preserve">View Patients </w:t>
      </w:r>
    </w:p>
    <w:p w14:paraId="410983E5" w14:textId="77777777" w:rsidR="0076431D" w:rsidRDefault="0076431D" w:rsidP="0076431D">
      <w:pPr>
        <w:pStyle w:val="Nidungvnbn"/>
        <w:numPr>
          <w:ilvl w:val="0"/>
          <w:numId w:val="33"/>
        </w:numPr>
        <w:rPr>
          <w:lang w:val="vi-VN"/>
        </w:rPr>
      </w:pPr>
      <w:r w:rsidRPr="0076431D">
        <w:rPr>
          <w:lang w:val="vi-VN"/>
        </w:rPr>
        <w:t xml:space="preserve">Add Patients </w:t>
      </w:r>
    </w:p>
    <w:p w14:paraId="5087AA25" w14:textId="77777777" w:rsidR="0076431D" w:rsidRDefault="0076431D" w:rsidP="0076431D">
      <w:pPr>
        <w:pStyle w:val="Nidungvnbn"/>
        <w:numPr>
          <w:ilvl w:val="0"/>
          <w:numId w:val="33"/>
        </w:numPr>
        <w:rPr>
          <w:lang w:val="vi-VN"/>
        </w:rPr>
      </w:pPr>
      <w:r w:rsidRPr="0076431D">
        <w:rPr>
          <w:lang w:val="vi-VN"/>
        </w:rPr>
        <w:t xml:space="preserve">Edit Patients </w:t>
      </w:r>
    </w:p>
    <w:p w14:paraId="64E1C5CB" w14:textId="77777777" w:rsidR="0076431D" w:rsidRDefault="0076431D" w:rsidP="0076431D">
      <w:pPr>
        <w:pStyle w:val="Nidungvnbn"/>
        <w:numPr>
          <w:ilvl w:val="0"/>
          <w:numId w:val="33"/>
        </w:numPr>
        <w:rPr>
          <w:lang w:val="vi-VN"/>
        </w:rPr>
      </w:pPr>
      <w:r w:rsidRPr="0076431D">
        <w:rPr>
          <w:lang w:val="vi-VN"/>
        </w:rPr>
        <w:t xml:space="preserve">Delete Patients </w:t>
      </w:r>
    </w:p>
    <w:p w14:paraId="08409CBB" w14:textId="77777777" w:rsidR="0076431D" w:rsidRDefault="0076431D" w:rsidP="00A927AD">
      <w:pPr>
        <w:pStyle w:val="Nidungvnbn"/>
        <w:rPr>
          <w:lang w:val="vi-VN"/>
        </w:rPr>
      </w:pPr>
      <w:r w:rsidRPr="0076431D">
        <w:rPr>
          <w:lang w:val="vi-VN"/>
        </w:rPr>
        <w:t xml:space="preserve">Explain why they are critical in EHR systems. </w:t>
      </w:r>
    </w:p>
    <w:p w14:paraId="17DB064A" w14:textId="6B6E79B9" w:rsidR="0076431D" w:rsidRPr="0076431D" w:rsidRDefault="0076431D" w:rsidP="00A927AD">
      <w:pPr>
        <w:pStyle w:val="Nidungvnbn"/>
        <w:rPr>
          <w:b/>
          <w:bCs/>
          <w:lang w:val="vi-VN"/>
        </w:rPr>
      </w:pPr>
      <w:r w:rsidRPr="0076431D">
        <w:rPr>
          <w:b/>
          <w:bCs/>
          <w:lang w:val="vi-VN"/>
        </w:rPr>
        <w:t xml:space="preserve">Figure Placement </w:t>
      </w:r>
    </w:p>
    <w:p w14:paraId="64C4D12B" w14:textId="6209DFA3" w:rsidR="00A927AD" w:rsidRPr="007A24FD" w:rsidRDefault="0076431D" w:rsidP="00A927AD">
      <w:pPr>
        <w:pStyle w:val="Nidungvnbn"/>
        <w:rPr>
          <w:lang w:val="vi-VN"/>
        </w:rPr>
      </w:pPr>
      <w:r w:rsidRPr="0076431D">
        <w:rPr>
          <w:lang w:val="vi-VN"/>
        </w:rPr>
        <w:t xml:space="preserve">Figure </w:t>
      </w:r>
      <w:r>
        <w:rPr>
          <w:lang w:val="vi-VN"/>
        </w:rPr>
        <w:t>-</w:t>
      </w:r>
      <w:r w:rsidRPr="0076431D">
        <w:rPr>
          <w:lang w:val="vi-VN"/>
        </w:rPr>
        <w:t xml:space="preserve"> Selected Patient-Related Privileges in OpenMRS (privileges.png)</w:t>
      </w:r>
    </w:p>
    <w:p w14:paraId="6D995CA6" w14:textId="556EF360" w:rsidR="00A927AD" w:rsidRDefault="00A927AD" w:rsidP="00A927AD">
      <w:pPr>
        <w:pStyle w:val="Heading3"/>
      </w:pPr>
      <w:bookmarkStart w:id="28" w:name="_Toc228986476"/>
      <w:r w:rsidRPr="00A927AD">
        <w:t>Importance of Patient-Related Privileges</w:t>
      </w:r>
      <w:bookmarkEnd w:id="28"/>
    </w:p>
    <w:p w14:paraId="31CE0F54" w14:textId="77777777" w:rsidR="0076431D" w:rsidRPr="0076431D" w:rsidRDefault="0076431D" w:rsidP="00A927AD">
      <w:pPr>
        <w:pStyle w:val="Nidungvnbn"/>
        <w:rPr>
          <w:b/>
          <w:bCs/>
          <w:lang w:val="vi-VN"/>
        </w:rPr>
      </w:pPr>
      <w:r w:rsidRPr="0076431D">
        <w:rPr>
          <w:b/>
          <w:bCs/>
          <w:lang w:val="vi-VN"/>
        </w:rPr>
        <w:t xml:space="preserve">Write about: </w:t>
      </w:r>
    </w:p>
    <w:p w14:paraId="26145466" w14:textId="77777777" w:rsidR="0076431D" w:rsidRDefault="0076431D" w:rsidP="0076431D">
      <w:pPr>
        <w:pStyle w:val="Nidungvnbn"/>
        <w:numPr>
          <w:ilvl w:val="0"/>
          <w:numId w:val="34"/>
        </w:numPr>
        <w:rPr>
          <w:lang w:val="vi-VN"/>
        </w:rPr>
      </w:pPr>
      <w:r w:rsidRPr="0076431D">
        <w:rPr>
          <w:lang w:val="vi-VN"/>
        </w:rPr>
        <w:t xml:space="preserve">confidentiality </w:t>
      </w:r>
    </w:p>
    <w:p w14:paraId="30BEC6CB" w14:textId="77777777" w:rsidR="0076431D" w:rsidRDefault="0076431D" w:rsidP="0076431D">
      <w:pPr>
        <w:pStyle w:val="Nidungvnbn"/>
        <w:numPr>
          <w:ilvl w:val="0"/>
          <w:numId w:val="34"/>
        </w:numPr>
        <w:rPr>
          <w:lang w:val="vi-VN"/>
        </w:rPr>
      </w:pPr>
      <w:r w:rsidRPr="0076431D">
        <w:rPr>
          <w:lang w:val="vi-VN"/>
        </w:rPr>
        <w:t xml:space="preserve">integrity </w:t>
      </w:r>
    </w:p>
    <w:p w14:paraId="3CD4A164" w14:textId="77777777" w:rsidR="0076431D" w:rsidRDefault="0076431D" w:rsidP="0076431D">
      <w:pPr>
        <w:pStyle w:val="Nidungvnbn"/>
        <w:numPr>
          <w:ilvl w:val="0"/>
          <w:numId w:val="34"/>
        </w:numPr>
        <w:rPr>
          <w:lang w:val="vi-VN"/>
        </w:rPr>
      </w:pPr>
      <w:r w:rsidRPr="0076431D">
        <w:rPr>
          <w:lang w:val="vi-VN"/>
        </w:rPr>
        <w:t xml:space="preserve">authorization </w:t>
      </w:r>
    </w:p>
    <w:p w14:paraId="7014072E" w14:textId="21DD2B58" w:rsidR="00A927AD" w:rsidRPr="00A927AD" w:rsidRDefault="0076431D" w:rsidP="0076431D">
      <w:pPr>
        <w:pStyle w:val="Nidungvnbn"/>
        <w:numPr>
          <w:ilvl w:val="0"/>
          <w:numId w:val="34"/>
        </w:numPr>
        <w:rPr>
          <w:lang w:val="vi-VN"/>
        </w:rPr>
      </w:pPr>
      <w:r w:rsidRPr="0076431D">
        <w:rPr>
          <w:lang w:val="vi-VN"/>
        </w:rPr>
        <w:t>healthcare data sensitivity</w:t>
      </w:r>
    </w:p>
    <w:p w14:paraId="6E708A78" w14:textId="1530E255" w:rsidR="00A927AD" w:rsidRPr="0076431D" w:rsidRDefault="00A927AD" w:rsidP="0076431D">
      <w:pPr>
        <w:pStyle w:val="Heading2"/>
      </w:pPr>
      <w:bookmarkStart w:id="29" w:name="_Toc228986477"/>
      <w:r w:rsidRPr="00A927AD">
        <w:t>Role Analysis (Exercise 2)</w:t>
      </w:r>
      <w:bookmarkEnd w:id="29"/>
    </w:p>
    <w:p w14:paraId="0C800A4D" w14:textId="002F0CDE" w:rsidR="002258CE" w:rsidRDefault="00A927AD" w:rsidP="002258CE">
      <w:pPr>
        <w:pStyle w:val="Heading3"/>
      </w:pPr>
      <w:bookmarkStart w:id="30" w:name="_Toc228986478"/>
      <w:r w:rsidRPr="00A927AD">
        <w:t>Built-in Roles in OpenMRS</w:t>
      </w:r>
      <w:bookmarkEnd w:id="30"/>
    </w:p>
    <w:p w14:paraId="0A40B3E6" w14:textId="77777777" w:rsidR="0076431D" w:rsidRPr="0076431D" w:rsidRDefault="0076431D" w:rsidP="00484232">
      <w:pPr>
        <w:pStyle w:val="Nidungvnbn"/>
        <w:rPr>
          <w:b/>
          <w:bCs/>
          <w:lang w:val="vi-VN"/>
        </w:rPr>
      </w:pPr>
      <w:r w:rsidRPr="0076431D">
        <w:rPr>
          <w:b/>
          <w:bCs/>
          <w:lang w:val="vi-VN"/>
        </w:rPr>
        <w:t xml:space="preserve">Write about: </w:t>
      </w:r>
    </w:p>
    <w:p w14:paraId="57C2E2E2" w14:textId="77777777" w:rsidR="0076431D" w:rsidRDefault="0076431D" w:rsidP="0076431D">
      <w:pPr>
        <w:pStyle w:val="Nidungvnbn"/>
        <w:numPr>
          <w:ilvl w:val="0"/>
          <w:numId w:val="35"/>
        </w:numPr>
        <w:rPr>
          <w:lang w:val="vi-VN"/>
        </w:rPr>
      </w:pPr>
      <w:r w:rsidRPr="0076431D">
        <w:rPr>
          <w:lang w:val="vi-VN"/>
        </w:rPr>
        <w:t xml:space="preserve">OpenMRS built-in roles. </w:t>
      </w:r>
    </w:p>
    <w:p w14:paraId="505C25CB" w14:textId="77777777" w:rsidR="0076431D" w:rsidRDefault="0076431D" w:rsidP="0076431D">
      <w:pPr>
        <w:pStyle w:val="Nidungvnbn"/>
        <w:numPr>
          <w:ilvl w:val="0"/>
          <w:numId w:val="35"/>
        </w:numPr>
        <w:rPr>
          <w:lang w:val="vi-VN"/>
        </w:rPr>
      </w:pPr>
      <w:r w:rsidRPr="0076431D">
        <w:rPr>
          <w:lang w:val="vi-VN"/>
        </w:rPr>
        <w:t xml:space="preserve">privilege grouping. </w:t>
      </w:r>
    </w:p>
    <w:p w14:paraId="20676E4E" w14:textId="77777777" w:rsidR="0076431D" w:rsidRDefault="0076431D" w:rsidP="0076431D">
      <w:pPr>
        <w:pStyle w:val="Nidungvnbn"/>
        <w:numPr>
          <w:ilvl w:val="0"/>
          <w:numId w:val="35"/>
        </w:numPr>
        <w:rPr>
          <w:lang w:val="vi-VN"/>
        </w:rPr>
      </w:pPr>
      <w:r w:rsidRPr="0076431D">
        <w:rPr>
          <w:lang w:val="vi-VN"/>
        </w:rPr>
        <w:t xml:space="preserve">inheritance support. </w:t>
      </w:r>
    </w:p>
    <w:p w14:paraId="739DB5C8" w14:textId="77777777" w:rsidR="0076431D" w:rsidRPr="0076431D" w:rsidRDefault="0076431D" w:rsidP="00484232">
      <w:pPr>
        <w:pStyle w:val="Nidungvnbn"/>
        <w:rPr>
          <w:b/>
          <w:bCs/>
          <w:lang w:val="vi-VN"/>
        </w:rPr>
      </w:pPr>
      <w:r w:rsidRPr="0076431D">
        <w:rPr>
          <w:b/>
          <w:bCs/>
          <w:lang w:val="vi-VN"/>
        </w:rPr>
        <w:lastRenderedPageBreak/>
        <w:t xml:space="preserve">Figure Placement </w:t>
      </w:r>
    </w:p>
    <w:p w14:paraId="5610A671" w14:textId="5C2B468F" w:rsidR="00484232" w:rsidRPr="007A24FD" w:rsidRDefault="0076431D" w:rsidP="00484232">
      <w:pPr>
        <w:pStyle w:val="Nidungvnbn"/>
        <w:rPr>
          <w:lang w:val="vi-VN"/>
        </w:rPr>
      </w:pPr>
      <w:r w:rsidRPr="0076431D">
        <w:rPr>
          <w:lang w:val="vi-VN"/>
        </w:rPr>
        <w:t xml:space="preserve">Figure </w:t>
      </w:r>
      <w:r>
        <w:rPr>
          <w:lang w:val="vi-VN"/>
        </w:rPr>
        <w:t xml:space="preserve">- </w:t>
      </w:r>
      <w:r w:rsidRPr="0076431D">
        <w:rPr>
          <w:lang w:val="vi-VN"/>
        </w:rPr>
        <w:t>Built-in Roles in OpenMRS (roles.png)</w:t>
      </w:r>
    </w:p>
    <w:p w14:paraId="0C2E2ED5" w14:textId="6E4B3F57" w:rsidR="004E1E2B" w:rsidRDefault="00A927AD" w:rsidP="00D547E2">
      <w:pPr>
        <w:pStyle w:val="Heading3"/>
        <w:rPr>
          <w:lang w:val="vi-VN"/>
        </w:rPr>
      </w:pPr>
      <w:bookmarkStart w:id="31" w:name="_Toc228986479"/>
      <w:r w:rsidRPr="00A927AD">
        <w:t>High-Privilege Roles</w:t>
      </w:r>
      <w:bookmarkEnd w:id="31"/>
    </w:p>
    <w:p w14:paraId="07DA274E" w14:textId="77777777" w:rsidR="00427213" w:rsidRPr="00427213" w:rsidRDefault="00427213" w:rsidP="00427213">
      <w:pPr>
        <w:pStyle w:val="Nidungvnbn"/>
        <w:rPr>
          <w:b/>
          <w:bCs/>
          <w:lang w:val="vi-VN"/>
        </w:rPr>
      </w:pPr>
      <w:r w:rsidRPr="00427213">
        <w:rPr>
          <w:b/>
          <w:bCs/>
          <w:lang w:val="vi-VN"/>
        </w:rPr>
        <w:t xml:space="preserve">Write about: </w:t>
      </w:r>
    </w:p>
    <w:p w14:paraId="62C23F43" w14:textId="77777777" w:rsidR="00427213" w:rsidRDefault="00427213" w:rsidP="00427213">
      <w:pPr>
        <w:pStyle w:val="Nidungvnbn"/>
        <w:numPr>
          <w:ilvl w:val="0"/>
          <w:numId w:val="36"/>
        </w:numPr>
        <w:rPr>
          <w:lang w:val="vi-VN"/>
        </w:rPr>
      </w:pPr>
      <w:r w:rsidRPr="00427213">
        <w:rPr>
          <w:lang w:val="vi-VN"/>
        </w:rPr>
        <w:t xml:space="preserve">System Administrator </w:t>
      </w:r>
    </w:p>
    <w:p w14:paraId="4C2362CE" w14:textId="77777777" w:rsidR="00427213" w:rsidRDefault="00427213" w:rsidP="00427213">
      <w:pPr>
        <w:pStyle w:val="Nidungvnbn"/>
        <w:numPr>
          <w:ilvl w:val="0"/>
          <w:numId w:val="36"/>
        </w:numPr>
        <w:rPr>
          <w:lang w:val="vi-VN"/>
        </w:rPr>
      </w:pPr>
      <w:r w:rsidRPr="00427213">
        <w:rPr>
          <w:lang w:val="vi-VN"/>
        </w:rPr>
        <w:t xml:space="preserve">Doctor </w:t>
      </w:r>
    </w:p>
    <w:p w14:paraId="7D749D44" w14:textId="77777777" w:rsidR="00427213" w:rsidRDefault="00427213" w:rsidP="00427213">
      <w:pPr>
        <w:pStyle w:val="Nidungvnbn"/>
        <w:numPr>
          <w:ilvl w:val="0"/>
          <w:numId w:val="36"/>
        </w:numPr>
        <w:rPr>
          <w:lang w:val="vi-VN"/>
        </w:rPr>
      </w:pPr>
      <w:r w:rsidRPr="00427213">
        <w:rPr>
          <w:lang w:val="vi-VN"/>
        </w:rPr>
        <w:t xml:space="preserve">Nurse </w:t>
      </w:r>
    </w:p>
    <w:p w14:paraId="1D26429F" w14:textId="77777777" w:rsidR="00427213" w:rsidRDefault="00427213" w:rsidP="00427213">
      <w:pPr>
        <w:pStyle w:val="Nidungvnbn"/>
        <w:numPr>
          <w:ilvl w:val="0"/>
          <w:numId w:val="36"/>
        </w:numPr>
        <w:rPr>
          <w:lang w:val="vi-VN"/>
        </w:rPr>
      </w:pPr>
      <w:r w:rsidRPr="00427213">
        <w:rPr>
          <w:lang w:val="vi-VN"/>
        </w:rPr>
        <w:t xml:space="preserve">Registration Clerk </w:t>
      </w:r>
    </w:p>
    <w:p w14:paraId="46E327E5" w14:textId="77777777" w:rsidR="00427213" w:rsidRDefault="00427213" w:rsidP="00427213">
      <w:pPr>
        <w:pStyle w:val="Nidungvnbn"/>
        <w:rPr>
          <w:lang w:val="vi-VN"/>
        </w:rPr>
      </w:pPr>
      <w:r w:rsidRPr="00427213">
        <w:rPr>
          <w:lang w:val="vi-VN"/>
        </w:rPr>
        <w:t xml:space="preserve">Explain that these roles contain large privilege sets. </w:t>
      </w:r>
    </w:p>
    <w:p w14:paraId="63BA8F13" w14:textId="5FD69A1D" w:rsidR="00427213" w:rsidRPr="00427213" w:rsidRDefault="00427213" w:rsidP="00427213">
      <w:pPr>
        <w:pStyle w:val="Nidungvnbn"/>
        <w:rPr>
          <w:lang w:val="vi-VN"/>
        </w:rPr>
      </w:pPr>
      <w:r w:rsidRPr="00427213">
        <w:rPr>
          <w:lang w:val="vi-VN"/>
        </w:rPr>
        <w:t>No extra figure needed (reuse roles.png reference if necessary).</w:t>
      </w:r>
    </w:p>
    <w:p w14:paraId="37DE82C3" w14:textId="2B40B494" w:rsidR="00D547E2" w:rsidRPr="004E1E2B" w:rsidRDefault="004E1E2B" w:rsidP="004E1E2B">
      <w:pPr>
        <w:spacing w:before="0" w:after="200" w:line="276" w:lineRule="auto"/>
        <w:rPr>
          <w:b/>
          <w:i/>
          <w:sz w:val="28"/>
          <w:szCs w:val="26"/>
          <w:lang w:val="vi-VN"/>
        </w:rPr>
      </w:pPr>
      <w:r>
        <w:br w:type="page"/>
      </w:r>
    </w:p>
    <w:p w14:paraId="4A37534E" w14:textId="2190F14D" w:rsidR="005376C8" w:rsidRDefault="004E1E2B" w:rsidP="005376C8">
      <w:pPr>
        <w:pStyle w:val="Heading1"/>
      </w:pPr>
      <w:bookmarkStart w:id="32" w:name="_Toc228986480"/>
      <w:r w:rsidRPr="004E1E2B">
        <w:lastRenderedPageBreak/>
        <w:t>BASIC RBAC IMPLEMENTATION</w:t>
      </w:r>
      <w:bookmarkEnd w:id="32"/>
    </w:p>
    <w:p w14:paraId="38082AB0" w14:textId="761D59E2" w:rsidR="00443BCA" w:rsidRDefault="004E1E2B" w:rsidP="004E1E2B">
      <w:pPr>
        <w:pStyle w:val="Heading2"/>
      </w:pPr>
      <w:bookmarkStart w:id="33" w:name="_Toc228986481"/>
      <w:r w:rsidRPr="004E1E2B">
        <w:t>Introduction to RBAC</w:t>
      </w:r>
      <w:bookmarkEnd w:id="33"/>
    </w:p>
    <w:p w14:paraId="422545DC" w14:textId="77777777" w:rsidR="00427213" w:rsidRPr="00427213" w:rsidRDefault="00427213" w:rsidP="004E1E2B">
      <w:pPr>
        <w:pStyle w:val="Nidungvnbn"/>
        <w:rPr>
          <w:b/>
          <w:bCs/>
          <w:lang w:val="vi-VN"/>
        </w:rPr>
      </w:pPr>
      <w:r w:rsidRPr="00427213">
        <w:rPr>
          <w:b/>
          <w:bCs/>
          <w:lang w:val="vi-VN"/>
        </w:rPr>
        <w:t xml:space="preserve">Write about: </w:t>
      </w:r>
    </w:p>
    <w:p w14:paraId="36931E4E" w14:textId="77777777" w:rsidR="00427213" w:rsidRDefault="00427213" w:rsidP="00427213">
      <w:pPr>
        <w:pStyle w:val="Nidungvnbn"/>
        <w:numPr>
          <w:ilvl w:val="0"/>
          <w:numId w:val="37"/>
        </w:numPr>
        <w:rPr>
          <w:lang w:val="vi-VN"/>
        </w:rPr>
      </w:pPr>
      <w:r w:rsidRPr="00427213">
        <w:rPr>
          <w:lang w:val="vi-VN"/>
        </w:rPr>
        <w:t xml:space="preserve">Role-Based Access Control. </w:t>
      </w:r>
    </w:p>
    <w:p w14:paraId="6F2B0B24" w14:textId="77777777" w:rsidR="00427213" w:rsidRDefault="00427213" w:rsidP="00427213">
      <w:pPr>
        <w:pStyle w:val="Nidungvnbn"/>
        <w:numPr>
          <w:ilvl w:val="0"/>
          <w:numId w:val="37"/>
        </w:numPr>
        <w:rPr>
          <w:lang w:val="vi-VN"/>
        </w:rPr>
      </w:pPr>
      <w:r w:rsidRPr="00427213">
        <w:rPr>
          <w:lang w:val="vi-VN"/>
        </w:rPr>
        <w:t xml:space="preserve">users → roles → privileges. </w:t>
      </w:r>
    </w:p>
    <w:p w14:paraId="6C3CA31D" w14:textId="77777777" w:rsidR="00427213" w:rsidRDefault="00427213" w:rsidP="00427213">
      <w:pPr>
        <w:pStyle w:val="Nidungvnbn"/>
        <w:numPr>
          <w:ilvl w:val="0"/>
          <w:numId w:val="37"/>
        </w:numPr>
        <w:rPr>
          <w:lang w:val="vi-VN"/>
        </w:rPr>
      </w:pPr>
      <w:r w:rsidRPr="00427213">
        <w:rPr>
          <w:lang w:val="vi-VN"/>
        </w:rPr>
        <w:t xml:space="preserve">separation of responsibilities. </w:t>
      </w:r>
    </w:p>
    <w:p w14:paraId="3FA1FFC6" w14:textId="6157469B" w:rsidR="004E1E2B" w:rsidRPr="004E1E2B" w:rsidRDefault="00427213" w:rsidP="004E1E2B">
      <w:pPr>
        <w:pStyle w:val="Nidungvnbn"/>
        <w:rPr>
          <w:lang w:val="vi-VN"/>
        </w:rPr>
      </w:pPr>
      <w:r w:rsidRPr="00427213">
        <w:rPr>
          <w:lang w:val="vi-VN"/>
        </w:rPr>
        <w:t>No figure needed.</w:t>
      </w:r>
    </w:p>
    <w:p w14:paraId="341EC8BD" w14:textId="36C634BF" w:rsidR="00F97D99" w:rsidRDefault="004E1E2B" w:rsidP="00F97D99">
      <w:pPr>
        <w:pStyle w:val="Heading2"/>
      </w:pPr>
      <w:bookmarkStart w:id="34" w:name="_Toc228986482"/>
      <w:r w:rsidRPr="004E1E2B">
        <w:t>Role Creation (Exercise 3)</w:t>
      </w:r>
      <w:bookmarkEnd w:id="34"/>
    </w:p>
    <w:p w14:paraId="4295E828" w14:textId="3BD9997F" w:rsidR="00226B93" w:rsidRDefault="004E1E2B" w:rsidP="004C2CC7">
      <w:pPr>
        <w:pStyle w:val="Heading3"/>
        <w:rPr>
          <w:lang w:val="vi-VN"/>
        </w:rPr>
      </w:pPr>
      <w:bookmarkStart w:id="35" w:name="_Toc228986483"/>
      <w:r w:rsidRPr="004E1E2B">
        <w:rPr>
          <w:lang w:val="vi-VN"/>
        </w:rPr>
        <w:t>Medical Student Role</w:t>
      </w:r>
      <w:bookmarkEnd w:id="35"/>
    </w:p>
    <w:p w14:paraId="1C79DCFE" w14:textId="77777777" w:rsidR="00427213" w:rsidRPr="00427213" w:rsidRDefault="00427213" w:rsidP="00AB2108">
      <w:pPr>
        <w:pStyle w:val="Nidungvnbn"/>
        <w:rPr>
          <w:b/>
          <w:bCs/>
          <w:lang w:val="vi-VN"/>
        </w:rPr>
      </w:pPr>
      <w:r w:rsidRPr="00427213">
        <w:rPr>
          <w:b/>
          <w:bCs/>
          <w:lang w:val="vi-VN"/>
        </w:rPr>
        <w:t xml:space="preserve">Write about: </w:t>
      </w:r>
    </w:p>
    <w:p w14:paraId="1227CCDC" w14:textId="1BEADF01" w:rsidR="00427213" w:rsidRDefault="00427213" w:rsidP="00427213">
      <w:pPr>
        <w:pStyle w:val="Nidungvnbn"/>
        <w:numPr>
          <w:ilvl w:val="0"/>
          <w:numId w:val="38"/>
        </w:numPr>
        <w:rPr>
          <w:lang w:val="vi-VN"/>
        </w:rPr>
      </w:pPr>
      <w:r w:rsidRPr="00427213">
        <w:rPr>
          <w:lang w:val="vi-VN"/>
        </w:rPr>
        <w:t xml:space="preserve">only patient viewing privileges. </w:t>
      </w:r>
    </w:p>
    <w:p w14:paraId="7D838076" w14:textId="77777777" w:rsidR="00427213" w:rsidRDefault="00427213" w:rsidP="00427213">
      <w:pPr>
        <w:pStyle w:val="Nidungvnbn"/>
        <w:numPr>
          <w:ilvl w:val="0"/>
          <w:numId w:val="38"/>
        </w:numPr>
        <w:rPr>
          <w:lang w:val="vi-VN"/>
        </w:rPr>
      </w:pPr>
      <w:r w:rsidRPr="00427213">
        <w:rPr>
          <w:lang w:val="vi-VN"/>
        </w:rPr>
        <w:t xml:space="preserve">inherits Base_PatientViewer. </w:t>
      </w:r>
    </w:p>
    <w:p w14:paraId="259858B6" w14:textId="0A1FB586" w:rsidR="00427213" w:rsidRPr="00427213" w:rsidRDefault="00427213" w:rsidP="00AB2108">
      <w:pPr>
        <w:pStyle w:val="Nidungvnbn"/>
        <w:rPr>
          <w:b/>
          <w:bCs/>
          <w:lang w:val="vi-VN"/>
        </w:rPr>
      </w:pPr>
      <w:r w:rsidRPr="00427213">
        <w:rPr>
          <w:b/>
          <w:bCs/>
          <w:lang w:val="vi-VN"/>
        </w:rPr>
        <w:t xml:space="preserve">Figure Placement </w:t>
      </w:r>
    </w:p>
    <w:p w14:paraId="5B9D9CD1" w14:textId="5FF3C34D" w:rsidR="00AB2108" w:rsidRDefault="00427213" w:rsidP="00AB2108">
      <w:pPr>
        <w:pStyle w:val="Nidungvnbn"/>
        <w:rPr>
          <w:lang w:val="vi-VN"/>
        </w:rPr>
      </w:pPr>
      <w:r w:rsidRPr="00427213">
        <w:rPr>
          <w:lang w:val="vi-VN"/>
        </w:rPr>
        <w:t xml:space="preserve">Figure </w:t>
      </w:r>
      <w:r>
        <w:rPr>
          <w:lang w:val="vi-VN"/>
        </w:rPr>
        <w:t xml:space="preserve">- </w:t>
      </w:r>
      <w:r w:rsidRPr="00427213">
        <w:rPr>
          <w:lang w:val="vi-VN"/>
        </w:rPr>
        <w:t>Medical Student Role Configuration (medical_student_role.png)</w:t>
      </w:r>
    </w:p>
    <w:p w14:paraId="634F08D5" w14:textId="7B32D388" w:rsidR="004D77C2" w:rsidRPr="004D77C2" w:rsidRDefault="004D77C2" w:rsidP="00AB2108">
      <w:pPr>
        <w:pStyle w:val="Nidungvnbn"/>
        <w:rPr>
          <w:b/>
          <w:bCs/>
          <w:lang w:val="vi-VN"/>
        </w:rPr>
      </w:pPr>
      <w:r>
        <w:rPr>
          <w:b/>
          <w:bCs/>
          <w:lang w:val="vi-VN"/>
        </w:rPr>
        <w:t>Notes:</w:t>
      </w:r>
    </w:p>
    <w:p w14:paraId="100BF34E" w14:textId="77777777" w:rsidR="004D77C2" w:rsidRDefault="004D77C2" w:rsidP="00AB2108">
      <w:pPr>
        <w:pStyle w:val="Nidungvnbn"/>
        <w:rPr>
          <w:lang w:val="vi-VN"/>
        </w:rPr>
      </w:pPr>
      <w:r w:rsidRPr="004D77C2">
        <w:rPr>
          <w:lang w:val="vi-VN"/>
        </w:rPr>
        <w:t xml:space="preserve">Actual privileges configured: </w:t>
      </w:r>
    </w:p>
    <w:p w14:paraId="493DEDD9" w14:textId="77777777" w:rsidR="004D77C2" w:rsidRDefault="004D77C2" w:rsidP="00AB2108">
      <w:pPr>
        <w:pStyle w:val="Nidungvnbn"/>
        <w:rPr>
          <w:lang w:val="vi-VN"/>
        </w:rPr>
      </w:pPr>
      <w:r w:rsidRPr="004D77C2">
        <w:rPr>
          <w:lang w:val="vi-VN"/>
        </w:rPr>
        <w:t xml:space="preserve">- View Patients </w:t>
      </w:r>
    </w:p>
    <w:p w14:paraId="43E8AAC0" w14:textId="77777777" w:rsidR="004D77C2" w:rsidRDefault="004D77C2" w:rsidP="00AB2108">
      <w:pPr>
        <w:pStyle w:val="Nidungvnbn"/>
        <w:rPr>
          <w:lang w:val="vi-VN"/>
        </w:rPr>
      </w:pPr>
      <w:r w:rsidRPr="004D77C2">
        <w:rPr>
          <w:lang w:val="vi-VN"/>
        </w:rPr>
        <w:t xml:space="preserve">- Get Patients </w:t>
      </w:r>
    </w:p>
    <w:p w14:paraId="14144F24" w14:textId="77777777" w:rsidR="004D77C2" w:rsidRDefault="004D77C2" w:rsidP="00AB2108">
      <w:pPr>
        <w:pStyle w:val="Nidungvnbn"/>
        <w:rPr>
          <w:lang w:val="vi-VN"/>
        </w:rPr>
      </w:pPr>
      <w:r w:rsidRPr="004D77C2">
        <w:rPr>
          <w:lang w:val="vi-VN"/>
        </w:rPr>
        <w:t xml:space="preserve">Inherited roles: </w:t>
      </w:r>
    </w:p>
    <w:p w14:paraId="575E0C28" w14:textId="77777777" w:rsidR="004D77C2" w:rsidRDefault="004D77C2" w:rsidP="00AB2108">
      <w:pPr>
        <w:pStyle w:val="Nidungvnbn"/>
        <w:rPr>
          <w:lang w:val="vi-VN"/>
        </w:rPr>
      </w:pPr>
      <w:r w:rsidRPr="004D77C2">
        <w:rPr>
          <w:lang w:val="vi-VN"/>
        </w:rPr>
        <w:t xml:space="preserve">- Base_PatientViewer </w:t>
      </w:r>
    </w:p>
    <w:p w14:paraId="3AC4FA84" w14:textId="77777777" w:rsidR="004D77C2" w:rsidRDefault="004D77C2" w:rsidP="00AB2108">
      <w:pPr>
        <w:pStyle w:val="Nidungvnbn"/>
        <w:rPr>
          <w:lang w:val="vi-VN"/>
        </w:rPr>
      </w:pPr>
      <w:r w:rsidRPr="004D77C2">
        <w:rPr>
          <w:lang w:val="vi-VN"/>
        </w:rPr>
        <w:t xml:space="preserve">Restriction: </w:t>
      </w:r>
    </w:p>
    <w:p w14:paraId="670BCE8F" w14:textId="77777777" w:rsidR="004D77C2" w:rsidRDefault="004D77C2" w:rsidP="00AB2108">
      <w:pPr>
        <w:pStyle w:val="Nidungvnbn"/>
        <w:rPr>
          <w:lang w:val="vi-VN"/>
        </w:rPr>
      </w:pPr>
      <w:r w:rsidRPr="004D77C2">
        <w:rPr>
          <w:lang w:val="vi-VN"/>
        </w:rPr>
        <w:t xml:space="preserve">- No Add Patients privilege </w:t>
      </w:r>
    </w:p>
    <w:p w14:paraId="00D63BD6" w14:textId="31CB8075" w:rsidR="004D77C2" w:rsidRDefault="004D77C2" w:rsidP="00AB2108">
      <w:pPr>
        <w:pStyle w:val="Nidungvnbn"/>
        <w:rPr>
          <w:lang w:val="vi-VN"/>
        </w:rPr>
      </w:pPr>
      <w:r w:rsidRPr="004D77C2">
        <w:rPr>
          <w:lang w:val="vi-VN"/>
        </w:rPr>
        <w:t>- No Edit Patients privilege</w:t>
      </w:r>
    </w:p>
    <w:p w14:paraId="1947AFC3" w14:textId="3E2B6BA4" w:rsidR="004D77C2" w:rsidRPr="00AB2108" w:rsidRDefault="004D77C2" w:rsidP="00AB2108">
      <w:pPr>
        <w:pStyle w:val="Nidungvnbn"/>
        <w:rPr>
          <w:lang w:val="vi-VN"/>
        </w:rPr>
      </w:pPr>
      <w:r w:rsidRPr="004D77C2">
        <w:rPr>
          <w:lang w:val="vi-VN"/>
        </w:rPr>
        <w:t>The “Get Patients” privilege was required in addition to “View Patients” because OpenMRS internally checks backend retrieval permissions separately.</w:t>
      </w:r>
    </w:p>
    <w:p w14:paraId="4304E377" w14:textId="71F7A422" w:rsidR="00E25757" w:rsidRDefault="004E1E2B" w:rsidP="00E25757">
      <w:pPr>
        <w:pStyle w:val="Heading3"/>
        <w:rPr>
          <w:lang w:val="vi-VN"/>
        </w:rPr>
      </w:pPr>
      <w:bookmarkStart w:id="36" w:name="_Toc228986484"/>
      <w:r w:rsidRPr="004E1E2B">
        <w:t>Data Assistant Role</w:t>
      </w:r>
      <w:bookmarkEnd w:id="36"/>
    </w:p>
    <w:p w14:paraId="155D0A07" w14:textId="77777777" w:rsidR="00427213" w:rsidRPr="00427213" w:rsidRDefault="00427213" w:rsidP="004E1E2B">
      <w:pPr>
        <w:pStyle w:val="Nidungvnbn"/>
        <w:rPr>
          <w:b/>
          <w:bCs/>
          <w:lang w:val="vi-VN"/>
        </w:rPr>
      </w:pPr>
      <w:r w:rsidRPr="00427213">
        <w:rPr>
          <w:b/>
          <w:bCs/>
          <w:lang w:val="vi-VN"/>
        </w:rPr>
        <w:t xml:space="preserve">Write about: </w:t>
      </w:r>
    </w:p>
    <w:p w14:paraId="64B939F9" w14:textId="77777777" w:rsidR="00427213" w:rsidRDefault="00427213" w:rsidP="00427213">
      <w:pPr>
        <w:pStyle w:val="Nidungvnbn"/>
        <w:numPr>
          <w:ilvl w:val="0"/>
          <w:numId w:val="39"/>
        </w:numPr>
        <w:rPr>
          <w:lang w:val="vi-VN"/>
        </w:rPr>
      </w:pPr>
      <w:r w:rsidRPr="00427213">
        <w:rPr>
          <w:lang w:val="vi-VN"/>
        </w:rPr>
        <w:lastRenderedPageBreak/>
        <w:t xml:space="preserve">can view and edit patient data. </w:t>
      </w:r>
    </w:p>
    <w:p w14:paraId="4A2CF6FD" w14:textId="77777777" w:rsidR="00427213" w:rsidRDefault="00427213" w:rsidP="00427213">
      <w:pPr>
        <w:pStyle w:val="Nidungvnbn"/>
        <w:numPr>
          <w:ilvl w:val="0"/>
          <w:numId w:val="39"/>
        </w:numPr>
        <w:rPr>
          <w:lang w:val="vi-VN"/>
        </w:rPr>
      </w:pPr>
      <w:r w:rsidRPr="00427213">
        <w:rPr>
          <w:lang w:val="vi-VN"/>
        </w:rPr>
        <w:t xml:space="preserve">more privileges than Medical Student. </w:t>
      </w:r>
    </w:p>
    <w:p w14:paraId="7DF91A1C" w14:textId="77777777" w:rsidR="00427213" w:rsidRPr="00427213" w:rsidRDefault="00427213" w:rsidP="004E1E2B">
      <w:pPr>
        <w:pStyle w:val="Nidungvnbn"/>
        <w:rPr>
          <w:b/>
          <w:bCs/>
          <w:lang w:val="vi-VN"/>
        </w:rPr>
      </w:pPr>
      <w:r w:rsidRPr="00427213">
        <w:rPr>
          <w:b/>
          <w:bCs/>
          <w:lang w:val="vi-VN"/>
        </w:rPr>
        <w:t xml:space="preserve">Figure Placement </w:t>
      </w:r>
    </w:p>
    <w:p w14:paraId="627CB441" w14:textId="5A2DF815" w:rsidR="004E1E2B" w:rsidRDefault="00427213" w:rsidP="004E1E2B">
      <w:pPr>
        <w:pStyle w:val="Nidungvnbn"/>
        <w:rPr>
          <w:lang w:val="vi-VN"/>
        </w:rPr>
      </w:pPr>
      <w:r w:rsidRPr="00427213">
        <w:rPr>
          <w:lang w:val="vi-VN"/>
        </w:rPr>
        <w:t xml:space="preserve">Figure </w:t>
      </w:r>
      <w:r>
        <w:rPr>
          <w:lang w:val="vi-VN"/>
        </w:rPr>
        <w:t xml:space="preserve">- </w:t>
      </w:r>
      <w:r w:rsidRPr="00427213">
        <w:rPr>
          <w:lang w:val="vi-VN"/>
        </w:rPr>
        <w:t>Data Assistant Role Configuration (data_assistant_role.png)</w:t>
      </w:r>
    </w:p>
    <w:p w14:paraId="4E344413" w14:textId="364CB142" w:rsidR="004D77C2" w:rsidRPr="004D77C2" w:rsidRDefault="004D77C2" w:rsidP="004E1E2B">
      <w:pPr>
        <w:pStyle w:val="Nidungvnbn"/>
        <w:rPr>
          <w:b/>
          <w:bCs/>
          <w:lang w:val="vi-VN"/>
        </w:rPr>
      </w:pPr>
      <w:r>
        <w:rPr>
          <w:b/>
          <w:bCs/>
          <w:lang w:val="vi-VN"/>
        </w:rPr>
        <w:t>Notes:</w:t>
      </w:r>
    </w:p>
    <w:p w14:paraId="485D962D" w14:textId="77777777" w:rsidR="004D77C2" w:rsidRDefault="004D77C2" w:rsidP="004E1E2B">
      <w:pPr>
        <w:pStyle w:val="Nidungvnbn"/>
        <w:rPr>
          <w:lang w:val="vi-VN"/>
        </w:rPr>
      </w:pPr>
      <w:r w:rsidRPr="004D77C2">
        <w:rPr>
          <w:lang w:val="vi-VN"/>
        </w:rPr>
        <w:t xml:space="preserve">Actual privileges configured: </w:t>
      </w:r>
    </w:p>
    <w:p w14:paraId="2CA1E51F" w14:textId="77777777" w:rsidR="004D77C2" w:rsidRDefault="004D77C2" w:rsidP="004E1E2B">
      <w:pPr>
        <w:pStyle w:val="Nidungvnbn"/>
        <w:rPr>
          <w:lang w:val="vi-VN"/>
        </w:rPr>
      </w:pPr>
      <w:r w:rsidRPr="004D77C2">
        <w:rPr>
          <w:lang w:val="vi-VN"/>
        </w:rPr>
        <w:t xml:space="preserve">- View Patients </w:t>
      </w:r>
    </w:p>
    <w:p w14:paraId="71887440" w14:textId="77777777" w:rsidR="004D77C2" w:rsidRDefault="004D77C2" w:rsidP="004E1E2B">
      <w:pPr>
        <w:pStyle w:val="Nidungvnbn"/>
        <w:rPr>
          <w:lang w:val="vi-VN"/>
        </w:rPr>
      </w:pPr>
      <w:r w:rsidRPr="004D77C2">
        <w:rPr>
          <w:lang w:val="vi-VN"/>
        </w:rPr>
        <w:t xml:space="preserve">- Get Patients </w:t>
      </w:r>
    </w:p>
    <w:p w14:paraId="3784A558" w14:textId="77777777" w:rsidR="004D77C2" w:rsidRDefault="004D77C2" w:rsidP="004E1E2B">
      <w:pPr>
        <w:pStyle w:val="Nidungvnbn"/>
        <w:rPr>
          <w:lang w:val="vi-VN"/>
        </w:rPr>
      </w:pPr>
      <w:r w:rsidRPr="004D77C2">
        <w:rPr>
          <w:lang w:val="vi-VN"/>
        </w:rPr>
        <w:t xml:space="preserve">- Edit Patients </w:t>
      </w:r>
    </w:p>
    <w:p w14:paraId="6F07DEB9" w14:textId="77777777" w:rsidR="004D77C2" w:rsidRDefault="004D77C2" w:rsidP="004E1E2B">
      <w:pPr>
        <w:pStyle w:val="Nidungvnbn"/>
        <w:rPr>
          <w:lang w:val="vi-VN"/>
        </w:rPr>
      </w:pPr>
      <w:r w:rsidRPr="004D77C2">
        <w:rPr>
          <w:lang w:val="vi-VN"/>
        </w:rPr>
        <w:t xml:space="preserve">Inherited roles: </w:t>
      </w:r>
    </w:p>
    <w:p w14:paraId="36251722" w14:textId="76C7EE24" w:rsidR="004D77C2" w:rsidRDefault="004D77C2" w:rsidP="004E1E2B">
      <w:pPr>
        <w:pStyle w:val="Nidungvnbn"/>
        <w:rPr>
          <w:lang w:val="vi-VN"/>
        </w:rPr>
      </w:pPr>
      <w:r w:rsidRPr="004D77C2">
        <w:rPr>
          <w:lang w:val="vi-VN"/>
        </w:rPr>
        <w:t>- Base_PatientViewer</w:t>
      </w:r>
    </w:p>
    <w:p w14:paraId="2345C753" w14:textId="4433C900" w:rsidR="004D77C2" w:rsidRPr="004E1E2B" w:rsidRDefault="004D77C2" w:rsidP="004E1E2B">
      <w:pPr>
        <w:pStyle w:val="Nidungvnbn"/>
        <w:rPr>
          <w:lang w:val="vi-VN"/>
        </w:rPr>
      </w:pPr>
      <w:r w:rsidRPr="004D77C2">
        <w:rPr>
          <w:lang w:val="vi-VN"/>
        </w:rPr>
        <w:t>This role extends the Medical Student permission set by allowing modification of existing patient records.</w:t>
      </w:r>
    </w:p>
    <w:p w14:paraId="18936B9D" w14:textId="7002599C" w:rsidR="004E1E2B" w:rsidRDefault="004E1E2B" w:rsidP="004E1E2B">
      <w:pPr>
        <w:pStyle w:val="Heading3"/>
        <w:rPr>
          <w:lang w:val="vi-VN"/>
        </w:rPr>
      </w:pPr>
      <w:bookmarkStart w:id="37" w:name="_Toc228986485"/>
      <w:r w:rsidRPr="004E1E2B">
        <w:t>Data Manager Role</w:t>
      </w:r>
      <w:bookmarkEnd w:id="37"/>
    </w:p>
    <w:p w14:paraId="65AA5763" w14:textId="77777777" w:rsidR="00541193" w:rsidRPr="00541193" w:rsidRDefault="00541193" w:rsidP="004E1E2B">
      <w:pPr>
        <w:pStyle w:val="Nidungvnbn"/>
        <w:rPr>
          <w:b/>
          <w:bCs/>
          <w:lang w:val="vi-VN"/>
        </w:rPr>
      </w:pPr>
      <w:r w:rsidRPr="00541193">
        <w:rPr>
          <w:b/>
          <w:bCs/>
          <w:lang w:val="vi-VN"/>
        </w:rPr>
        <w:t xml:space="preserve">Write about: </w:t>
      </w:r>
    </w:p>
    <w:p w14:paraId="11F3670F" w14:textId="77777777" w:rsidR="00541193" w:rsidRDefault="00541193" w:rsidP="00541193">
      <w:pPr>
        <w:pStyle w:val="Nidungvnbn"/>
        <w:numPr>
          <w:ilvl w:val="0"/>
          <w:numId w:val="40"/>
        </w:numPr>
        <w:rPr>
          <w:lang w:val="vi-VN"/>
        </w:rPr>
      </w:pPr>
      <w:r w:rsidRPr="00541193">
        <w:rPr>
          <w:lang w:val="vi-VN"/>
        </w:rPr>
        <w:t xml:space="preserve">highest patient-management privileges. </w:t>
      </w:r>
    </w:p>
    <w:p w14:paraId="4B15E5C1" w14:textId="77777777" w:rsidR="00541193" w:rsidRDefault="00541193" w:rsidP="00541193">
      <w:pPr>
        <w:pStyle w:val="Nidungvnbn"/>
        <w:numPr>
          <w:ilvl w:val="0"/>
          <w:numId w:val="40"/>
        </w:numPr>
        <w:rPr>
          <w:lang w:val="vi-VN"/>
        </w:rPr>
      </w:pPr>
      <w:r w:rsidRPr="00541193">
        <w:rPr>
          <w:lang w:val="vi-VN"/>
        </w:rPr>
        <w:t xml:space="preserve">inherits from Data Assistant. </w:t>
      </w:r>
    </w:p>
    <w:p w14:paraId="24A74E48" w14:textId="77777777" w:rsidR="00541193" w:rsidRDefault="00541193" w:rsidP="00541193">
      <w:pPr>
        <w:pStyle w:val="Nidungvnbn"/>
        <w:numPr>
          <w:ilvl w:val="0"/>
          <w:numId w:val="40"/>
        </w:numPr>
        <w:rPr>
          <w:lang w:val="vi-VN"/>
        </w:rPr>
      </w:pPr>
      <w:r w:rsidRPr="00541193">
        <w:rPr>
          <w:lang w:val="vi-VN"/>
        </w:rPr>
        <w:t xml:space="preserve">can add patients. </w:t>
      </w:r>
    </w:p>
    <w:p w14:paraId="7091D877" w14:textId="77777777" w:rsidR="00541193" w:rsidRPr="00541193" w:rsidRDefault="00541193" w:rsidP="004E1E2B">
      <w:pPr>
        <w:pStyle w:val="Nidungvnbn"/>
        <w:rPr>
          <w:b/>
          <w:bCs/>
          <w:lang w:val="vi-VN"/>
        </w:rPr>
      </w:pPr>
      <w:r w:rsidRPr="00541193">
        <w:rPr>
          <w:b/>
          <w:bCs/>
          <w:lang w:val="vi-VN"/>
        </w:rPr>
        <w:t xml:space="preserve">Figure Placement </w:t>
      </w:r>
    </w:p>
    <w:p w14:paraId="3F5D0E65" w14:textId="3D4E8B13" w:rsidR="004E1E2B" w:rsidRDefault="00541193" w:rsidP="004E1E2B">
      <w:pPr>
        <w:pStyle w:val="Nidungvnbn"/>
        <w:rPr>
          <w:lang w:val="vi-VN"/>
        </w:rPr>
      </w:pPr>
      <w:r w:rsidRPr="00541193">
        <w:rPr>
          <w:lang w:val="vi-VN"/>
        </w:rPr>
        <w:t xml:space="preserve">Figure </w:t>
      </w:r>
      <w:r>
        <w:rPr>
          <w:lang w:val="vi-VN"/>
        </w:rPr>
        <w:t>-</w:t>
      </w:r>
      <w:r w:rsidRPr="00541193">
        <w:rPr>
          <w:lang w:val="vi-VN"/>
        </w:rPr>
        <w:t xml:space="preserve"> Data Manager Role Configuration (data_manager_role.png)</w:t>
      </w:r>
    </w:p>
    <w:p w14:paraId="160A708E" w14:textId="7F9F8E38" w:rsidR="004D77C2" w:rsidRPr="004D77C2" w:rsidRDefault="004D77C2" w:rsidP="004E1E2B">
      <w:pPr>
        <w:pStyle w:val="Nidungvnbn"/>
        <w:rPr>
          <w:b/>
          <w:bCs/>
          <w:lang w:val="vi-VN"/>
        </w:rPr>
      </w:pPr>
      <w:r>
        <w:rPr>
          <w:b/>
          <w:bCs/>
          <w:lang w:val="vi-VN"/>
        </w:rPr>
        <w:t>Notes:</w:t>
      </w:r>
    </w:p>
    <w:p w14:paraId="1248AE43" w14:textId="77777777" w:rsidR="004D77C2" w:rsidRDefault="004D77C2" w:rsidP="004E1E2B">
      <w:pPr>
        <w:pStyle w:val="Nidungvnbn"/>
        <w:rPr>
          <w:lang w:val="vi-VN"/>
        </w:rPr>
      </w:pPr>
      <w:r w:rsidRPr="004D77C2">
        <w:rPr>
          <w:lang w:val="vi-VN"/>
        </w:rPr>
        <w:t xml:space="preserve">Actual privileges configured: </w:t>
      </w:r>
    </w:p>
    <w:p w14:paraId="26571DDE" w14:textId="77777777" w:rsidR="004D77C2" w:rsidRDefault="004D77C2" w:rsidP="004E1E2B">
      <w:pPr>
        <w:pStyle w:val="Nidungvnbn"/>
        <w:rPr>
          <w:lang w:val="vi-VN"/>
        </w:rPr>
      </w:pPr>
      <w:r w:rsidRPr="004D77C2">
        <w:rPr>
          <w:lang w:val="vi-VN"/>
        </w:rPr>
        <w:t xml:space="preserve">- View Patients </w:t>
      </w:r>
    </w:p>
    <w:p w14:paraId="611A9878" w14:textId="77777777" w:rsidR="004D77C2" w:rsidRDefault="004D77C2" w:rsidP="004E1E2B">
      <w:pPr>
        <w:pStyle w:val="Nidungvnbn"/>
        <w:rPr>
          <w:lang w:val="vi-VN"/>
        </w:rPr>
      </w:pPr>
      <w:r w:rsidRPr="004D77C2">
        <w:rPr>
          <w:lang w:val="vi-VN"/>
        </w:rPr>
        <w:t xml:space="preserve">- Get Patients </w:t>
      </w:r>
    </w:p>
    <w:p w14:paraId="52D4184E" w14:textId="77777777" w:rsidR="004D77C2" w:rsidRDefault="004D77C2" w:rsidP="004E1E2B">
      <w:pPr>
        <w:pStyle w:val="Nidungvnbn"/>
        <w:rPr>
          <w:lang w:val="vi-VN"/>
        </w:rPr>
      </w:pPr>
      <w:r w:rsidRPr="004D77C2">
        <w:rPr>
          <w:lang w:val="vi-VN"/>
        </w:rPr>
        <w:t xml:space="preserve">- Edit Patients </w:t>
      </w:r>
    </w:p>
    <w:p w14:paraId="1C935737" w14:textId="77777777" w:rsidR="004D77C2" w:rsidRDefault="004D77C2" w:rsidP="004E1E2B">
      <w:pPr>
        <w:pStyle w:val="Nidungvnbn"/>
        <w:rPr>
          <w:lang w:val="vi-VN"/>
        </w:rPr>
      </w:pPr>
      <w:r w:rsidRPr="004D77C2">
        <w:rPr>
          <w:lang w:val="vi-VN"/>
        </w:rPr>
        <w:t xml:space="preserve">- Add Patients </w:t>
      </w:r>
    </w:p>
    <w:p w14:paraId="2D19B9CC" w14:textId="77777777" w:rsidR="004D77C2" w:rsidRDefault="004D77C2" w:rsidP="004E1E2B">
      <w:pPr>
        <w:pStyle w:val="Nidungvnbn"/>
        <w:rPr>
          <w:lang w:val="vi-VN"/>
        </w:rPr>
      </w:pPr>
      <w:r w:rsidRPr="004D77C2">
        <w:rPr>
          <w:lang w:val="vi-VN"/>
        </w:rPr>
        <w:t xml:space="preserve">Inherited roles: </w:t>
      </w:r>
    </w:p>
    <w:p w14:paraId="182EAC96" w14:textId="5B858A5B" w:rsidR="004D77C2" w:rsidRDefault="004D77C2" w:rsidP="004E1E2B">
      <w:pPr>
        <w:pStyle w:val="Nidungvnbn"/>
        <w:rPr>
          <w:lang w:val="vi-VN"/>
        </w:rPr>
      </w:pPr>
      <w:r w:rsidRPr="004D77C2">
        <w:rPr>
          <w:lang w:val="vi-VN"/>
        </w:rPr>
        <w:t>- Data Assistant</w:t>
      </w:r>
    </w:p>
    <w:p w14:paraId="7D13CEFA" w14:textId="7C50C97A" w:rsidR="00AE3086" w:rsidRPr="004E1E2B" w:rsidRDefault="00AE3086" w:rsidP="004E1E2B">
      <w:pPr>
        <w:pStyle w:val="Nidungvnbn"/>
        <w:rPr>
          <w:lang w:val="vi-VN"/>
        </w:rPr>
      </w:pPr>
      <w:r w:rsidRPr="00AE3086">
        <w:rPr>
          <w:lang w:val="vi-VN"/>
        </w:rPr>
        <w:lastRenderedPageBreak/>
        <w:t>The Data Manager role demonstrates hierarchical RBAC inheritance by automatically receiving all privileges from the Data Assistant role.</w:t>
      </w:r>
    </w:p>
    <w:p w14:paraId="26CFEA15" w14:textId="45D6FC12" w:rsidR="004E1E2B" w:rsidRDefault="004E1E2B" w:rsidP="004E1E2B">
      <w:pPr>
        <w:pStyle w:val="Heading2"/>
      </w:pPr>
      <w:bookmarkStart w:id="38" w:name="_Toc228986486"/>
      <w:r w:rsidRPr="004E1E2B">
        <w:t>User Creation and Role Assignment</w:t>
      </w:r>
      <w:bookmarkEnd w:id="38"/>
    </w:p>
    <w:p w14:paraId="69ADCE68" w14:textId="23FC1365" w:rsidR="00004C1F" w:rsidRPr="00004C1F" w:rsidRDefault="00004C1F" w:rsidP="00004C1F">
      <w:pPr>
        <w:pStyle w:val="Nidungvnbn"/>
        <w:rPr>
          <w:lang w:val="vi-VN"/>
        </w:rPr>
      </w:pPr>
      <w:r w:rsidRPr="00004C1F">
        <w:rPr>
          <w:lang w:val="vi-VN"/>
        </w:rPr>
        <w:t>Due to username conflicts on the public OpenMRS demo server, alternative usernames were used instead of the original names Mary, Bob, and Erica mentioned in the assignment specification.</w:t>
      </w:r>
    </w:p>
    <w:p w14:paraId="1153DFAE" w14:textId="32583DEC" w:rsidR="004E1E2B" w:rsidRDefault="004E1E2B" w:rsidP="004E1E2B">
      <w:pPr>
        <w:pStyle w:val="Heading3"/>
        <w:rPr>
          <w:lang w:val="vi-VN"/>
        </w:rPr>
      </w:pPr>
      <w:bookmarkStart w:id="39" w:name="_Toc228986487"/>
      <w:r w:rsidRPr="004E1E2B">
        <w:rPr>
          <w:lang w:val="vi-VN"/>
        </w:rPr>
        <w:t>User: yennhi</w:t>
      </w:r>
      <w:bookmarkEnd w:id="39"/>
    </w:p>
    <w:p w14:paraId="75CA92B4" w14:textId="0CDF7FFA" w:rsidR="0008715E" w:rsidRDefault="0008715E" w:rsidP="004E1E2B">
      <w:pPr>
        <w:pStyle w:val="Nidungvnbn"/>
        <w:rPr>
          <w:lang w:val="vi-VN"/>
        </w:rPr>
      </w:pPr>
      <w:r w:rsidRPr="0008715E">
        <w:rPr>
          <w:lang w:val="vi-VN"/>
        </w:rPr>
        <w:t xml:space="preserve">assigned Medical Student role. </w:t>
      </w:r>
    </w:p>
    <w:p w14:paraId="59B8C497" w14:textId="331926AB" w:rsidR="004E1E2B" w:rsidRPr="00AB2108" w:rsidRDefault="0008715E" w:rsidP="004E1E2B">
      <w:pPr>
        <w:pStyle w:val="Nidungvnbn"/>
        <w:rPr>
          <w:lang w:val="vi-VN"/>
        </w:rPr>
      </w:pPr>
      <w:r w:rsidRPr="0008715E">
        <w:rPr>
          <w:lang w:val="vi-VN"/>
        </w:rPr>
        <w:t xml:space="preserve">Figure </w:t>
      </w:r>
      <w:r>
        <w:rPr>
          <w:lang w:val="vi-VN"/>
        </w:rPr>
        <w:t xml:space="preserve">- </w:t>
      </w:r>
      <w:r w:rsidRPr="0008715E">
        <w:rPr>
          <w:lang w:val="vi-VN"/>
        </w:rPr>
        <w:t>User Account: yennhi (user_yennhi.png)</w:t>
      </w:r>
    </w:p>
    <w:p w14:paraId="205ABF68" w14:textId="1121A4B6" w:rsidR="004E1E2B" w:rsidRDefault="004E1E2B" w:rsidP="004E1E2B">
      <w:pPr>
        <w:pStyle w:val="Heading3"/>
        <w:rPr>
          <w:lang w:val="vi-VN"/>
        </w:rPr>
      </w:pPr>
      <w:bookmarkStart w:id="40" w:name="_Toc228986488"/>
      <w:r w:rsidRPr="004E1E2B">
        <w:t>User: anhquoc</w:t>
      </w:r>
      <w:bookmarkEnd w:id="40"/>
    </w:p>
    <w:p w14:paraId="5BC32D42" w14:textId="69AC2A4B" w:rsidR="0008715E" w:rsidRDefault="0008715E" w:rsidP="004E1E2B">
      <w:pPr>
        <w:pStyle w:val="Nidungvnbn"/>
        <w:rPr>
          <w:lang w:val="vi-VN"/>
        </w:rPr>
      </w:pPr>
      <w:r w:rsidRPr="0008715E">
        <w:rPr>
          <w:lang w:val="vi-VN"/>
        </w:rPr>
        <w:t xml:space="preserve">assigned Data Assistant role. </w:t>
      </w:r>
    </w:p>
    <w:p w14:paraId="546DB77F" w14:textId="06007CDF" w:rsidR="004E1E2B" w:rsidRPr="004E1E2B" w:rsidRDefault="0008715E" w:rsidP="004E1E2B">
      <w:pPr>
        <w:pStyle w:val="Nidungvnbn"/>
        <w:rPr>
          <w:lang w:val="vi-VN"/>
        </w:rPr>
      </w:pPr>
      <w:r w:rsidRPr="0008715E">
        <w:rPr>
          <w:lang w:val="vi-VN"/>
        </w:rPr>
        <w:t xml:space="preserve">Figure </w:t>
      </w:r>
      <w:r>
        <w:rPr>
          <w:lang w:val="vi-VN"/>
        </w:rPr>
        <w:t xml:space="preserve">- </w:t>
      </w:r>
      <w:r w:rsidRPr="0008715E">
        <w:rPr>
          <w:lang w:val="vi-VN"/>
        </w:rPr>
        <w:t>User Account: anhquoc (user_anhquoc.png)</w:t>
      </w:r>
    </w:p>
    <w:p w14:paraId="10255E41" w14:textId="17576FE1" w:rsidR="004E1E2B" w:rsidRDefault="004E1E2B" w:rsidP="004E1E2B">
      <w:pPr>
        <w:pStyle w:val="Heading3"/>
        <w:rPr>
          <w:lang w:val="vi-VN"/>
        </w:rPr>
      </w:pPr>
      <w:bookmarkStart w:id="41" w:name="_Toc228986489"/>
      <w:r w:rsidRPr="004E1E2B">
        <w:t>User: trinhnghi</w:t>
      </w:r>
      <w:bookmarkEnd w:id="41"/>
    </w:p>
    <w:p w14:paraId="38FBC244" w14:textId="77777777" w:rsidR="0008715E" w:rsidRDefault="0008715E" w:rsidP="004E1E2B">
      <w:pPr>
        <w:pStyle w:val="Nidungvnbn"/>
        <w:rPr>
          <w:lang w:val="vi-VN"/>
        </w:rPr>
      </w:pPr>
      <w:r w:rsidRPr="0008715E">
        <w:rPr>
          <w:lang w:val="vi-VN"/>
        </w:rPr>
        <w:t xml:space="preserve">assigned Data Manager role. </w:t>
      </w:r>
    </w:p>
    <w:p w14:paraId="3FA5C7FC" w14:textId="37D33AD1" w:rsidR="004E1E2B" w:rsidRPr="004E1E2B" w:rsidRDefault="0008715E" w:rsidP="004E1E2B">
      <w:pPr>
        <w:pStyle w:val="Nidungvnbn"/>
        <w:rPr>
          <w:lang w:val="vi-VN"/>
        </w:rPr>
      </w:pPr>
      <w:r w:rsidRPr="0008715E">
        <w:rPr>
          <w:lang w:val="vi-VN"/>
        </w:rPr>
        <w:t xml:space="preserve">Figure </w:t>
      </w:r>
      <w:r>
        <w:rPr>
          <w:lang w:val="vi-VN"/>
        </w:rPr>
        <w:t xml:space="preserve">- </w:t>
      </w:r>
      <w:r w:rsidRPr="0008715E">
        <w:rPr>
          <w:lang w:val="vi-VN"/>
        </w:rPr>
        <w:t>User Account: trinhnghi (user_trinhnghi.png)</w:t>
      </w:r>
    </w:p>
    <w:p w14:paraId="0687E9A2" w14:textId="1A43C559" w:rsidR="004E1E2B" w:rsidRDefault="004E1E2B" w:rsidP="004E1E2B">
      <w:pPr>
        <w:pStyle w:val="Heading2"/>
      </w:pPr>
      <w:bookmarkStart w:id="42" w:name="_Toc228986490"/>
      <w:r w:rsidRPr="004E1E2B">
        <w:t>Permission Verification</w:t>
      </w:r>
      <w:bookmarkEnd w:id="42"/>
    </w:p>
    <w:p w14:paraId="271AA433" w14:textId="7FE6149F" w:rsidR="004E1E2B" w:rsidRDefault="004E1E2B" w:rsidP="004E1E2B">
      <w:pPr>
        <w:pStyle w:val="Heading3"/>
        <w:rPr>
          <w:lang w:val="vi-VN"/>
        </w:rPr>
      </w:pPr>
      <w:bookmarkStart w:id="43" w:name="_Toc228986491"/>
      <w:r w:rsidRPr="004E1E2B">
        <w:rPr>
          <w:lang w:val="vi-VN"/>
        </w:rPr>
        <w:t>Medical Student Access Test</w:t>
      </w:r>
      <w:bookmarkEnd w:id="43"/>
    </w:p>
    <w:p w14:paraId="14800A58" w14:textId="77777777" w:rsidR="000E6606" w:rsidRPr="000E6606" w:rsidRDefault="000E6606" w:rsidP="004E1E2B">
      <w:pPr>
        <w:pStyle w:val="Nidungvnbn"/>
        <w:rPr>
          <w:b/>
          <w:bCs/>
          <w:lang w:val="vi-VN"/>
        </w:rPr>
      </w:pPr>
      <w:r w:rsidRPr="000E6606">
        <w:rPr>
          <w:b/>
          <w:bCs/>
          <w:lang w:val="vi-VN"/>
        </w:rPr>
        <w:t xml:space="preserve">Write about: </w:t>
      </w:r>
    </w:p>
    <w:p w14:paraId="4909DC57" w14:textId="77777777" w:rsidR="000E6606" w:rsidRDefault="000E6606" w:rsidP="000E6606">
      <w:pPr>
        <w:pStyle w:val="Nidungvnbn"/>
        <w:numPr>
          <w:ilvl w:val="0"/>
          <w:numId w:val="41"/>
        </w:numPr>
        <w:rPr>
          <w:lang w:val="vi-VN"/>
        </w:rPr>
      </w:pPr>
      <w:r w:rsidRPr="000E6606">
        <w:rPr>
          <w:lang w:val="vi-VN"/>
        </w:rPr>
        <w:t xml:space="preserve">successful login. </w:t>
      </w:r>
    </w:p>
    <w:p w14:paraId="63350029" w14:textId="03540329" w:rsidR="000E6606" w:rsidRDefault="000E6606" w:rsidP="000E6606">
      <w:pPr>
        <w:pStyle w:val="Nidungvnbn"/>
        <w:numPr>
          <w:ilvl w:val="0"/>
          <w:numId w:val="41"/>
        </w:numPr>
        <w:rPr>
          <w:lang w:val="vi-VN"/>
        </w:rPr>
      </w:pPr>
      <w:r w:rsidRPr="000E6606">
        <w:rPr>
          <w:lang w:val="vi-VN"/>
        </w:rPr>
        <w:t xml:space="preserve">limited permissions. </w:t>
      </w:r>
    </w:p>
    <w:p w14:paraId="0D5EA83E" w14:textId="77777777" w:rsidR="000E6606" w:rsidRDefault="000E6606" w:rsidP="004E1E2B">
      <w:pPr>
        <w:pStyle w:val="Nidungvnbn"/>
        <w:rPr>
          <w:lang w:val="vi-VN"/>
        </w:rPr>
      </w:pPr>
      <w:r w:rsidRPr="000E6606">
        <w:rPr>
          <w:b/>
          <w:bCs/>
          <w:lang w:val="vi-VN"/>
        </w:rPr>
        <w:t>Figure Placement</w:t>
      </w:r>
      <w:r w:rsidRPr="000E6606">
        <w:rPr>
          <w:lang w:val="vi-VN"/>
        </w:rPr>
        <w:t xml:space="preserve"> </w:t>
      </w:r>
    </w:p>
    <w:p w14:paraId="441A02C8" w14:textId="37F81FF8" w:rsidR="004E1E2B" w:rsidRDefault="000E6606" w:rsidP="004E1E2B">
      <w:pPr>
        <w:pStyle w:val="Nidungvnbn"/>
        <w:rPr>
          <w:lang w:val="vi-VN"/>
        </w:rPr>
      </w:pPr>
      <w:r w:rsidRPr="000E6606">
        <w:rPr>
          <w:lang w:val="vi-VN"/>
        </w:rPr>
        <w:t xml:space="preserve">Figure </w:t>
      </w:r>
      <w:r>
        <w:rPr>
          <w:lang w:val="vi-VN"/>
        </w:rPr>
        <w:t xml:space="preserve">- </w:t>
      </w:r>
      <w:r w:rsidRPr="000E6606">
        <w:rPr>
          <w:lang w:val="vi-VN"/>
        </w:rPr>
        <w:t>Medical Student Login Verification (student_login.png)</w:t>
      </w:r>
    </w:p>
    <w:p w14:paraId="2A3C9DA6" w14:textId="30A7E210" w:rsidR="007C647B" w:rsidRPr="007C647B" w:rsidRDefault="007C647B" w:rsidP="004E1E2B">
      <w:pPr>
        <w:pStyle w:val="Nidungvnbn"/>
        <w:rPr>
          <w:b/>
          <w:bCs/>
          <w:lang w:val="vi-VN"/>
        </w:rPr>
      </w:pPr>
      <w:r w:rsidRPr="007C647B">
        <w:rPr>
          <w:b/>
          <w:bCs/>
          <w:lang w:val="vi-VN"/>
        </w:rPr>
        <w:t>Notes:</w:t>
      </w:r>
    </w:p>
    <w:p w14:paraId="0A27858A" w14:textId="77777777" w:rsidR="007C647B" w:rsidRDefault="007C647B" w:rsidP="004E1E2B">
      <w:pPr>
        <w:pStyle w:val="Nidungvnbn"/>
        <w:rPr>
          <w:lang w:val="vi-VN"/>
        </w:rPr>
      </w:pPr>
      <w:r w:rsidRPr="007C647B">
        <w:rPr>
          <w:lang w:val="vi-VN"/>
        </w:rPr>
        <w:t xml:space="preserve">Expected behavior: </w:t>
      </w:r>
    </w:p>
    <w:p w14:paraId="4C58B70A" w14:textId="77777777" w:rsidR="007C647B" w:rsidRDefault="007C647B" w:rsidP="004E1E2B">
      <w:pPr>
        <w:pStyle w:val="Nidungvnbn"/>
        <w:rPr>
          <w:lang w:val="vi-VN"/>
        </w:rPr>
      </w:pPr>
      <w:r w:rsidRPr="007C647B">
        <w:rPr>
          <w:lang w:val="vi-VN"/>
        </w:rPr>
        <w:t xml:space="preserve">- successful authentication </w:t>
      </w:r>
    </w:p>
    <w:p w14:paraId="0DA970F7" w14:textId="77777777" w:rsidR="007C647B" w:rsidRDefault="007C647B" w:rsidP="004E1E2B">
      <w:pPr>
        <w:pStyle w:val="Nidungvnbn"/>
        <w:rPr>
          <w:lang w:val="vi-VN"/>
        </w:rPr>
      </w:pPr>
      <w:r w:rsidRPr="007C647B">
        <w:rPr>
          <w:lang w:val="vi-VN"/>
        </w:rPr>
        <w:t xml:space="preserve">- patient viewing capability only </w:t>
      </w:r>
    </w:p>
    <w:p w14:paraId="3E46AD98" w14:textId="77777777" w:rsidR="007C647B" w:rsidRDefault="007C647B" w:rsidP="004E1E2B">
      <w:pPr>
        <w:pStyle w:val="Nidungvnbn"/>
        <w:rPr>
          <w:lang w:val="vi-VN"/>
        </w:rPr>
      </w:pPr>
      <w:r w:rsidRPr="007C647B">
        <w:rPr>
          <w:lang w:val="vi-VN"/>
        </w:rPr>
        <w:lastRenderedPageBreak/>
        <w:t xml:space="preserve">- no patient creation permissions </w:t>
      </w:r>
    </w:p>
    <w:p w14:paraId="756F5BF3" w14:textId="385F6230" w:rsidR="007C647B" w:rsidRDefault="007C647B" w:rsidP="004E1E2B">
      <w:pPr>
        <w:pStyle w:val="Nidungvnbn"/>
        <w:rPr>
          <w:lang w:val="vi-VN"/>
        </w:rPr>
      </w:pPr>
      <w:r w:rsidRPr="007C647B">
        <w:rPr>
          <w:lang w:val="vi-VN"/>
        </w:rPr>
        <w:t>- no patient editing permissions</w:t>
      </w:r>
    </w:p>
    <w:p w14:paraId="04D5A268" w14:textId="77777777" w:rsidR="007C647B" w:rsidRDefault="007C647B" w:rsidP="004E1E2B">
      <w:pPr>
        <w:pStyle w:val="Nidungvnbn"/>
        <w:rPr>
          <w:lang w:val="vi-VN"/>
        </w:rPr>
      </w:pPr>
      <w:r w:rsidRPr="007C647B">
        <w:rPr>
          <w:lang w:val="vi-VN"/>
        </w:rPr>
        <w:t xml:space="preserve">Observed issue: </w:t>
      </w:r>
    </w:p>
    <w:p w14:paraId="61190021" w14:textId="0FBA9AE9" w:rsidR="007C647B" w:rsidRPr="00AB2108" w:rsidRDefault="007C647B" w:rsidP="004E1E2B">
      <w:pPr>
        <w:pStyle w:val="Nidungvnbn"/>
        <w:rPr>
          <w:lang w:val="vi-VN"/>
        </w:rPr>
      </w:pPr>
      <w:r w:rsidRPr="007C647B">
        <w:rPr>
          <w:lang w:val="vi-VN"/>
        </w:rPr>
        <w:t>The public OpenMRS O3 frontend occasionally failed to display navigation menus correctly despite successful backend role assignment.</w:t>
      </w:r>
    </w:p>
    <w:p w14:paraId="34E98CB9" w14:textId="4D8E3FB8" w:rsidR="004E1E2B" w:rsidRDefault="004E1E2B" w:rsidP="004E1E2B">
      <w:pPr>
        <w:pStyle w:val="Heading3"/>
        <w:rPr>
          <w:lang w:val="vi-VN"/>
        </w:rPr>
      </w:pPr>
      <w:bookmarkStart w:id="44" w:name="_Toc228986492"/>
      <w:r w:rsidRPr="004E1E2B">
        <w:t>Data Assistant Access Test</w:t>
      </w:r>
      <w:bookmarkEnd w:id="44"/>
    </w:p>
    <w:p w14:paraId="2557AC51" w14:textId="77777777" w:rsidR="000E6606" w:rsidRPr="000E6606" w:rsidRDefault="000E6606" w:rsidP="004E1E2B">
      <w:pPr>
        <w:pStyle w:val="Nidungvnbn"/>
        <w:rPr>
          <w:b/>
          <w:bCs/>
          <w:lang w:val="vi-VN"/>
        </w:rPr>
      </w:pPr>
      <w:r w:rsidRPr="000E6606">
        <w:rPr>
          <w:b/>
          <w:bCs/>
          <w:lang w:val="vi-VN"/>
        </w:rPr>
        <w:t xml:space="preserve">Write about: </w:t>
      </w:r>
    </w:p>
    <w:p w14:paraId="07E15F02" w14:textId="77777777" w:rsidR="000E6606" w:rsidRDefault="000E6606" w:rsidP="000E6606">
      <w:pPr>
        <w:pStyle w:val="Nidungvnbn"/>
        <w:numPr>
          <w:ilvl w:val="0"/>
          <w:numId w:val="42"/>
        </w:numPr>
        <w:rPr>
          <w:lang w:val="vi-VN"/>
        </w:rPr>
      </w:pPr>
      <w:r w:rsidRPr="000E6606">
        <w:rPr>
          <w:lang w:val="vi-VN"/>
        </w:rPr>
        <w:t xml:space="preserve">successful login. </w:t>
      </w:r>
    </w:p>
    <w:p w14:paraId="52C43DF7" w14:textId="77777777" w:rsidR="000E6606" w:rsidRDefault="000E6606" w:rsidP="000E6606">
      <w:pPr>
        <w:pStyle w:val="Nidungvnbn"/>
        <w:numPr>
          <w:ilvl w:val="0"/>
          <w:numId w:val="42"/>
        </w:numPr>
        <w:rPr>
          <w:lang w:val="vi-VN"/>
        </w:rPr>
      </w:pPr>
      <w:r w:rsidRPr="000E6606">
        <w:rPr>
          <w:lang w:val="vi-VN"/>
        </w:rPr>
        <w:t xml:space="preserve">editing capability. </w:t>
      </w:r>
    </w:p>
    <w:p w14:paraId="43759D59" w14:textId="77777777" w:rsidR="000E6606" w:rsidRPr="000E6606" w:rsidRDefault="000E6606" w:rsidP="004E1E2B">
      <w:pPr>
        <w:pStyle w:val="Nidungvnbn"/>
        <w:rPr>
          <w:b/>
          <w:bCs/>
          <w:lang w:val="vi-VN"/>
        </w:rPr>
      </w:pPr>
      <w:r w:rsidRPr="000E6606">
        <w:rPr>
          <w:b/>
          <w:bCs/>
          <w:lang w:val="vi-VN"/>
        </w:rPr>
        <w:t xml:space="preserve">Figure Placement </w:t>
      </w:r>
    </w:p>
    <w:p w14:paraId="7EC8556B" w14:textId="6E3E497C" w:rsidR="004E1E2B" w:rsidRDefault="000E6606" w:rsidP="004E1E2B">
      <w:pPr>
        <w:pStyle w:val="Nidungvnbn"/>
        <w:rPr>
          <w:lang w:val="vi-VN"/>
        </w:rPr>
      </w:pPr>
      <w:r w:rsidRPr="000E6606">
        <w:rPr>
          <w:lang w:val="vi-VN"/>
        </w:rPr>
        <w:t xml:space="preserve">Figure </w:t>
      </w:r>
      <w:r>
        <w:rPr>
          <w:lang w:val="vi-VN"/>
        </w:rPr>
        <w:t xml:space="preserve">- </w:t>
      </w:r>
      <w:r w:rsidRPr="000E6606">
        <w:rPr>
          <w:lang w:val="vi-VN"/>
        </w:rPr>
        <w:t>Data Assistant Login Verification (assistant_login.png)</w:t>
      </w:r>
    </w:p>
    <w:p w14:paraId="66D2A67B" w14:textId="782FD387" w:rsidR="007C647B" w:rsidRPr="007C647B" w:rsidRDefault="007C647B" w:rsidP="004E1E2B">
      <w:pPr>
        <w:pStyle w:val="Nidungvnbn"/>
        <w:rPr>
          <w:b/>
          <w:bCs/>
          <w:lang w:val="vi-VN"/>
        </w:rPr>
      </w:pPr>
      <w:r>
        <w:rPr>
          <w:b/>
          <w:bCs/>
          <w:lang w:val="vi-VN"/>
        </w:rPr>
        <w:t>Notes:</w:t>
      </w:r>
    </w:p>
    <w:p w14:paraId="7F01D3D6" w14:textId="77777777" w:rsidR="007C647B" w:rsidRDefault="007C647B" w:rsidP="004E1E2B">
      <w:pPr>
        <w:pStyle w:val="Nidungvnbn"/>
        <w:rPr>
          <w:lang w:val="vi-VN"/>
        </w:rPr>
      </w:pPr>
      <w:r w:rsidRPr="007C647B">
        <w:rPr>
          <w:lang w:val="vi-VN"/>
        </w:rPr>
        <w:t xml:space="preserve">Expected behavior: </w:t>
      </w:r>
    </w:p>
    <w:p w14:paraId="288596A9" w14:textId="77777777" w:rsidR="007C647B" w:rsidRDefault="007C647B" w:rsidP="004E1E2B">
      <w:pPr>
        <w:pStyle w:val="Nidungvnbn"/>
        <w:rPr>
          <w:lang w:val="vi-VN"/>
        </w:rPr>
      </w:pPr>
      <w:r w:rsidRPr="007C647B">
        <w:rPr>
          <w:lang w:val="vi-VN"/>
        </w:rPr>
        <w:t xml:space="preserve">- successful authentication </w:t>
      </w:r>
    </w:p>
    <w:p w14:paraId="7BE71E1D" w14:textId="77777777" w:rsidR="007C647B" w:rsidRDefault="007C647B" w:rsidP="004E1E2B">
      <w:pPr>
        <w:pStyle w:val="Nidungvnbn"/>
        <w:rPr>
          <w:lang w:val="vi-VN"/>
        </w:rPr>
      </w:pPr>
      <w:r w:rsidRPr="007C647B">
        <w:rPr>
          <w:lang w:val="vi-VN"/>
        </w:rPr>
        <w:t xml:space="preserve">- ability to edit existing patient records </w:t>
      </w:r>
    </w:p>
    <w:p w14:paraId="47317B88" w14:textId="27F1A22B" w:rsidR="007C647B" w:rsidRPr="004E1E2B" w:rsidRDefault="007C647B" w:rsidP="004E1E2B">
      <w:pPr>
        <w:pStyle w:val="Nidungvnbn"/>
        <w:rPr>
          <w:lang w:val="vi-VN"/>
        </w:rPr>
      </w:pPr>
      <w:r w:rsidRPr="007C647B">
        <w:rPr>
          <w:lang w:val="vi-VN"/>
        </w:rPr>
        <w:t>- inability to create new patient records</w:t>
      </w:r>
    </w:p>
    <w:p w14:paraId="6681DD42" w14:textId="79B9B49B" w:rsidR="004E1E2B" w:rsidRDefault="004E1E2B" w:rsidP="004E1E2B">
      <w:pPr>
        <w:pStyle w:val="Heading3"/>
        <w:rPr>
          <w:lang w:val="vi-VN"/>
        </w:rPr>
      </w:pPr>
      <w:bookmarkStart w:id="45" w:name="_Toc228986493"/>
      <w:r w:rsidRPr="004E1E2B">
        <w:t>Data Manager Access Test</w:t>
      </w:r>
      <w:bookmarkEnd w:id="45"/>
    </w:p>
    <w:p w14:paraId="620922D1" w14:textId="77777777" w:rsidR="00846FA1" w:rsidRPr="00846FA1" w:rsidRDefault="00846FA1" w:rsidP="00846FA1">
      <w:pPr>
        <w:pStyle w:val="Nidungvnbn"/>
        <w:rPr>
          <w:b/>
          <w:bCs/>
          <w:lang w:val="vi-VN"/>
        </w:rPr>
      </w:pPr>
      <w:r w:rsidRPr="00846FA1">
        <w:rPr>
          <w:b/>
          <w:bCs/>
          <w:lang w:val="vi-VN"/>
        </w:rPr>
        <w:t xml:space="preserve">Write about: </w:t>
      </w:r>
    </w:p>
    <w:p w14:paraId="218C5775" w14:textId="77777777" w:rsidR="00846FA1" w:rsidRDefault="00846FA1" w:rsidP="00846FA1">
      <w:pPr>
        <w:pStyle w:val="Nidungvnbn"/>
        <w:numPr>
          <w:ilvl w:val="0"/>
          <w:numId w:val="43"/>
        </w:numPr>
        <w:rPr>
          <w:lang w:val="vi-VN"/>
        </w:rPr>
      </w:pPr>
      <w:r w:rsidRPr="00846FA1">
        <w:rPr>
          <w:lang w:val="vi-VN"/>
        </w:rPr>
        <w:t xml:space="preserve">successful login. </w:t>
      </w:r>
    </w:p>
    <w:p w14:paraId="52B0BAEF" w14:textId="77777777" w:rsidR="00846FA1" w:rsidRDefault="00846FA1" w:rsidP="00846FA1">
      <w:pPr>
        <w:pStyle w:val="Nidungvnbn"/>
        <w:numPr>
          <w:ilvl w:val="0"/>
          <w:numId w:val="43"/>
        </w:numPr>
        <w:rPr>
          <w:lang w:val="vi-VN"/>
        </w:rPr>
      </w:pPr>
      <w:r w:rsidRPr="00846FA1">
        <w:rPr>
          <w:lang w:val="vi-VN"/>
        </w:rPr>
        <w:t xml:space="preserve">highest patient-management permissions. </w:t>
      </w:r>
    </w:p>
    <w:p w14:paraId="7402B835" w14:textId="77777777" w:rsidR="00846FA1" w:rsidRPr="00846FA1" w:rsidRDefault="00846FA1" w:rsidP="00846FA1">
      <w:pPr>
        <w:pStyle w:val="Nidungvnbn"/>
        <w:rPr>
          <w:b/>
          <w:bCs/>
          <w:lang w:val="vi-VN"/>
        </w:rPr>
      </w:pPr>
      <w:r w:rsidRPr="00846FA1">
        <w:rPr>
          <w:b/>
          <w:bCs/>
          <w:lang w:val="vi-VN"/>
        </w:rPr>
        <w:t xml:space="preserve">Figure Placement </w:t>
      </w:r>
    </w:p>
    <w:p w14:paraId="522BF003" w14:textId="1B280E14" w:rsidR="00846FA1" w:rsidRDefault="00846FA1" w:rsidP="00846FA1">
      <w:pPr>
        <w:pStyle w:val="Nidungvnbn"/>
        <w:rPr>
          <w:lang w:val="vi-VN"/>
        </w:rPr>
      </w:pPr>
      <w:r w:rsidRPr="00846FA1">
        <w:rPr>
          <w:lang w:val="vi-VN"/>
        </w:rPr>
        <w:t xml:space="preserve">Figure </w:t>
      </w:r>
      <w:r>
        <w:rPr>
          <w:lang w:val="vi-VN"/>
        </w:rPr>
        <w:t xml:space="preserve">- </w:t>
      </w:r>
      <w:r w:rsidRPr="00846FA1">
        <w:rPr>
          <w:lang w:val="vi-VN"/>
        </w:rPr>
        <w:t>Data Manager Login Verification (manager_login.png)</w:t>
      </w:r>
    </w:p>
    <w:p w14:paraId="4F0E8B3D" w14:textId="1023A2F0" w:rsidR="007C647B" w:rsidRPr="007C647B" w:rsidRDefault="007C647B" w:rsidP="00846FA1">
      <w:pPr>
        <w:pStyle w:val="Nidungvnbn"/>
        <w:rPr>
          <w:b/>
          <w:bCs/>
          <w:lang w:val="vi-VN"/>
        </w:rPr>
      </w:pPr>
      <w:r>
        <w:rPr>
          <w:b/>
          <w:bCs/>
          <w:lang w:val="vi-VN"/>
        </w:rPr>
        <w:t>Notes:</w:t>
      </w:r>
    </w:p>
    <w:p w14:paraId="0EF4904D" w14:textId="77777777" w:rsidR="007C647B" w:rsidRDefault="007C647B" w:rsidP="00846FA1">
      <w:pPr>
        <w:pStyle w:val="Nidungvnbn"/>
        <w:rPr>
          <w:lang w:val="vi-VN"/>
        </w:rPr>
      </w:pPr>
      <w:r w:rsidRPr="007C647B">
        <w:rPr>
          <w:lang w:val="vi-VN"/>
        </w:rPr>
        <w:t xml:space="preserve">Expected behavior: </w:t>
      </w:r>
    </w:p>
    <w:p w14:paraId="4AB94AA5" w14:textId="77777777" w:rsidR="007C647B" w:rsidRDefault="007C647B" w:rsidP="00846FA1">
      <w:pPr>
        <w:pStyle w:val="Nidungvnbn"/>
        <w:rPr>
          <w:lang w:val="vi-VN"/>
        </w:rPr>
      </w:pPr>
      <w:r w:rsidRPr="007C647B">
        <w:rPr>
          <w:lang w:val="vi-VN"/>
        </w:rPr>
        <w:t xml:space="preserve">- successful authentication </w:t>
      </w:r>
    </w:p>
    <w:p w14:paraId="38223271" w14:textId="77777777" w:rsidR="007C647B" w:rsidRDefault="007C647B" w:rsidP="00846FA1">
      <w:pPr>
        <w:pStyle w:val="Nidungvnbn"/>
        <w:rPr>
          <w:lang w:val="vi-VN"/>
        </w:rPr>
      </w:pPr>
      <w:r w:rsidRPr="007C647B">
        <w:rPr>
          <w:lang w:val="vi-VN"/>
        </w:rPr>
        <w:t xml:space="preserve">- ability to create new patients </w:t>
      </w:r>
    </w:p>
    <w:p w14:paraId="7FDB8D5A" w14:textId="77777777" w:rsidR="007C647B" w:rsidRDefault="007C647B" w:rsidP="00846FA1">
      <w:pPr>
        <w:pStyle w:val="Nidungvnbn"/>
        <w:rPr>
          <w:lang w:val="vi-VN"/>
        </w:rPr>
      </w:pPr>
      <w:r w:rsidRPr="007C647B">
        <w:rPr>
          <w:lang w:val="vi-VN"/>
        </w:rPr>
        <w:t xml:space="preserve">- ability to edit existing patient records </w:t>
      </w:r>
    </w:p>
    <w:p w14:paraId="384CCBBE" w14:textId="12F5EEEC" w:rsidR="007C647B" w:rsidRPr="00846FA1" w:rsidRDefault="007C647B" w:rsidP="00846FA1">
      <w:pPr>
        <w:pStyle w:val="Nidungvnbn"/>
        <w:rPr>
          <w:lang w:val="vi-VN"/>
        </w:rPr>
      </w:pPr>
      <w:r w:rsidRPr="007C647B">
        <w:rPr>
          <w:lang w:val="vi-VN"/>
        </w:rPr>
        <w:t>- highest patient management privilege level among the custom roles</w:t>
      </w:r>
    </w:p>
    <w:p w14:paraId="4936189E" w14:textId="3A6F9D0B" w:rsidR="004E1E2B" w:rsidRDefault="004E1E2B" w:rsidP="004E1E2B">
      <w:pPr>
        <w:pStyle w:val="Heading2"/>
      </w:pPr>
      <w:bookmarkStart w:id="46" w:name="_Toc228986494"/>
      <w:r w:rsidRPr="004E1E2B">
        <w:lastRenderedPageBreak/>
        <w:t>RBAC Inheritance Improvement</w:t>
      </w:r>
      <w:bookmarkEnd w:id="46"/>
    </w:p>
    <w:p w14:paraId="3B5B3C77" w14:textId="1A9266B6" w:rsidR="004E1E2B" w:rsidRDefault="004E1E2B" w:rsidP="004E1E2B">
      <w:pPr>
        <w:pStyle w:val="Heading3"/>
        <w:rPr>
          <w:lang w:val="vi-VN"/>
        </w:rPr>
      </w:pPr>
      <w:bookmarkStart w:id="47" w:name="_Toc228986495"/>
      <w:r w:rsidRPr="004E1E2B">
        <w:rPr>
          <w:lang w:val="vi-VN"/>
        </w:rPr>
        <w:t>Data Assistant Inheritance</w:t>
      </w:r>
      <w:bookmarkEnd w:id="47"/>
    </w:p>
    <w:p w14:paraId="362B7D9E" w14:textId="5C233281" w:rsidR="004E1E2B" w:rsidRDefault="00C90B2A" w:rsidP="004E1E2B">
      <w:pPr>
        <w:pStyle w:val="Nidungvnbn"/>
        <w:rPr>
          <w:lang w:val="vi-VN"/>
        </w:rPr>
      </w:pPr>
      <w:r w:rsidRPr="00C90B2A">
        <w:rPr>
          <w:lang w:val="vi-VN"/>
        </w:rPr>
        <w:t xml:space="preserve">Write about: reuse of </w:t>
      </w:r>
      <w:r>
        <w:rPr>
          <w:lang w:val="vi-VN"/>
        </w:rPr>
        <w:t>privileges,</w:t>
      </w:r>
      <w:r w:rsidRPr="00C90B2A">
        <w:rPr>
          <w:lang w:val="vi-VN"/>
        </w:rPr>
        <w:t xml:space="preserve"> reduced duplication.</w:t>
      </w:r>
    </w:p>
    <w:p w14:paraId="5E724079" w14:textId="79F2355D" w:rsidR="00445879" w:rsidRPr="00AB2108" w:rsidRDefault="00445879" w:rsidP="004E1E2B">
      <w:pPr>
        <w:pStyle w:val="Nidungvnbn"/>
        <w:rPr>
          <w:lang w:val="vi-VN"/>
        </w:rPr>
      </w:pPr>
      <w:r w:rsidRPr="00445879">
        <w:rPr>
          <w:lang w:val="vi-VN"/>
        </w:rPr>
        <w:t>The role hierarchy reduced duplicate privilege assignments by reusing Base_PatientViewer privileges.</w:t>
      </w:r>
    </w:p>
    <w:p w14:paraId="3D7EEED0" w14:textId="469F2370" w:rsidR="004E1E2B" w:rsidRDefault="004E1E2B" w:rsidP="004E1E2B">
      <w:pPr>
        <w:pStyle w:val="Heading3"/>
        <w:rPr>
          <w:lang w:val="vi-VN"/>
        </w:rPr>
      </w:pPr>
      <w:bookmarkStart w:id="48" w:name="_Toc228986496"/>
      <w:r w:rsidRPr="004E1E2B">
        <w:t>Data Manager Inheritance</w:t>
      </w:r>
      <w:bookmarkEnd w:id="48"/>
    </w:p>
    <w:p w14:paraId="499C884A" w14:textId="196E5112" w:rsidR="00C90B2A" w:rsidRDefault="00C90B2A" w:rsidP="004E1E2B">
      <w:pPr>
        <w:pStyle w:val="Nidungvnbn"/>
        <w:rPr>
          <w:lang w:val="vi-VN"/>
        </w:rPr>
      </w:pPr>
      <w:r w:rsidRPr="00C90B2A">
        <w:rPr>
          <w:lang w:val="vi-VN"/>
        </w:rPr>
        <w:t xml:space="preserve">Write about: hierarchical privilege </w:t>
      </w:r>
      <w:r>
        <w:rPr>
          <w:lang w:val="vi-VN"/>
        </w:rPr>
        <w:t>extension,</w:t>
      </w:r>
      <w:r w:rsidRPr="00C90B2A">
        <w:rPr>
          <w:lang w:val="vi-VN"/>
        </w:rPr>
        <w:t xml:space="preserve"> scalable RBAC structure.</w:t>
      </w:r>
    </w:p>
    <w:p w14:paraId="0BFC2B87" w14:textId="69E129CD" w:rsidR="00445879" w:rsidRDefault="00445879" w:rsidP="004E1E2B">
      <w:pPr>
        <w:pStyle w:val="Nidungvnbn"/>
        <w:rPr>
          <w:lang w:val="vi-VN"/>
        </w:rPr>
      </w:pPr>
      <w:r w:rsidRPr="00445879">
        <w:rPr>
          <w:lang w:val="vi-VN"/>
        </w:rPr>
        <w:t>Instead of manually assigning all patient-related privileges again, Data Manager inherited all permissions from Data Assistant and only extended the hierarchy with Add Patients capability.</w:t>
      </w:r>
    </w:p>
    <w:p w14:paraId="65F59552" w14:textId="10DAF623" w:rsidR="004E1E2B" w:rsidRPr="00C90B2A" w:rsidRDefault="00C90B2A" w:rsidP="00C90B2A">
      <w:pPr>
        <w:spacing w:before="0" w:after="200" w:line="276" w:lineRule="auto"/>
        <w:rPr>
          <w:sz w:val="26"/>
          <w:szCs w:val="26"/>
          <w:lang w:val="vi-VN"/>
        </w:rPr>
      </w:pPr>
      <w:r>
        <w:rPr>
          <w:lang w:val="vi-VN"/>
        </w:rPr>
        <w:br w:type="page"/>
      </w:r>
    </w:p>
    <w:p w14:paraId="299A7C96" w14:textId="759DD833" w:rsidR="00DB2067" w:rsidRDefault="00DB2067" w:rsidP="005545AD">
      <w:pPr>
        <w:pStyle w:val="Nidungvnbn"/>
        <w:keepNext/>
        <w:ind w:left="-990" w:firstLine="0"/>
        <w:jc w:val="center"/>
      </w:pPr>
    </w:p>
    <w:p w14:paraId="5CDF67C9" w14:textId="7962AD95" w:rsidR="005376C8" w:rsidRDefault="004E1E2B" w:rsidP="005376C8">
      <w:pPr>
        <w:pStyle w:val="Heading1"/>
      </w:pPr>
      <w:bookmarkStart w:id="49" w:name="_Toc228986497"/>
      <w:r w:rsidRPr="004E1E2B">
        <w:t>ROLE HIERARCHY DESIGN</w:t>
      </w:r>
      <w:bookmarkEnd w:id="49"/>
    </w:p>
    <w:p w14:paraId="6AFD1BBE" w14:textId="1B12023A" w:rsidR="007A24FD" w:rsidRDefault="004E1E2B" w:rsidP="00F97D99">
      <w:pPr>
        <w:pStyle w:val="Heading2"/>
      </w:pPr>
      <w:bookmarkStart w:id="50" w:name="_Toc228986498"/>
      <w:r w:rsidRPr="004E1E2B">
        <w:t>Motivation for Role Hierarchy</w:t>
      </w:r>
      <w:bookmarkEnd w:id="50"/>
    </w:p>
    <w:p w14:paraId="2202E68E" w14:textId="77777777" w:rsidR="00B62C27" w:rsidRPr="00B62C27" w:rsidRDefault="00B62C27" w:rsidP="00B62C27">
      <w:pPr>
        <w:pStyle w:val="Nidungvnbn"/>
        <w:rPr>
          <w:b/>
          <w:bCs/>
          <w:lang w:val="vi-VN"/>
        </w:rPr>
      </w:pPr>
      <w:r w:rsidRPr="00B62C27">
        <w:rPr>
          <w:b/>
          <w:bCs/>
          <w:lang w:val="vi-VN"/>
        </w:rPr>
        <w:t xml:space="preserve">Write about: </w:t>
      </w:r>
    </w:p>
    <w:p w14:paraId="74AF719E" w14:textId="77777777" w:rsidR="00B62C27" w:rsidRDefault="00B62C27" w:rsidP="00B62C27">
      <w:pPr>
        <w:pStyle w:val="Nidungvnbn"/>
        <w:numPr>
          <w:ilvl w:val="0"/>
          <w:numId w:val="44"/>
        </w:numPr>
        <w:rPr>
          <w:lang w:val="vi-VN"/>
        </w:rPr>
      </w:pPr>
      <w:r w:rsidRPr="00B62C27">
        <w:rPr>
          <w:lang w:val="vi-VN"/>
        </w:rPr>
        <w:t>avoiding privilege duplication.</w:t>
      </w:r>
    </w:p>
    <w:p w14:paraId="7B762FA0" w14:textId="77777777" w:rsidR="00B62C27" w:rsidRDefault="00B62C27" w:rsidP="00B62C27">
      <w:pPr>
        <w:pStyle w:val="Nidungvnbn"/>
        <w:numPr>
          <w:ilvl w:val="0"/>
          <w:numId w:val="44"/>
        </w:numPr>
        <w:rPr>
          <w:lang w:val="vi-VN"/>
        </w:rPr>
      </w:pPr>
      <w:r w:rsidRPr="00B62C27">
        <w:rPr>
          <w:lang w:val="vi-VN"/>
        </w:rPr>
        <w:t xml:space="preserve">maintainability. </w:t>
      </w:r>
    </w:p>
    <w:p w14:paraId="4CB1EAA1" w14:textId="5C1DBA05" w:rsidR="00B62C27" w:rsidRPr="00B62C27" w:rsidRDefault="00B62C27" w:rsidP="00B62C27">
      <w:pPr>
        <w:pStyle w:val="Nidungvnbn"/>
        <w:numPr>
          <w:ilvl w:val="0"/>
          <w:numId w:val="44"/>
        </w:numPr>
        <w:rPr>
          <w:lang w:val="vi-VN"/>
        </w:rPr>
      </w:pPr>
      <w:r w:rsidRPr="00B62C27">
        <w:rPr>
          <w:lang w:val="vi-VN"/>
        </w:rPr>
        <w:t>scalability.</w:t>
      </w:r>
    </w:p>
    <w:p w14:paraId="078864BB" w14:textId="28AEDC5B" w:rsidR="004E1E2B" w:rsidRDefault="004E1E2B" w:rsidP="004E1E2B">
      <w:pPr>
        <w:pStyle w:val="Heading2"/>
      </w:pPr>
      <w:bookmarkStart w:id="51" w:name="_Toc228986499"/>
      <w:r w:rsidRPr="004E1E2B">
        <w:t>Base Role Design</w:t>
      </w:r>
      <w:bookmarkEnd w:id="51"/>
    </w:p>
    <w:p w14:paraId="168D0851" w14:textId="42ED77E4" w:rsidR="004E1E2B" w:rsidRDefault="004E1E2B" w:rsidP="004E1E2B">
      <w:pPr>
        <w:pStyle w:val="Heading3"/>
        <w:rPr>
          <w:lang w:val="vi-VN"/>
        </w:rPr>
      </w:pPr>
      <w:bookmarkStart w:id="52" w:name="_Toc228986500"/>
      <w:r>
        <w:t>B</w:t>
      </w:r>
      <w:r w:rsidRPr="004E1E2B">
        <w:rPr>
          <w:lang w:val="vi-VN"/>
        </w:rPr>
        <w:t>ase_PatientViewer</w:t>
      </w:r>
      <w:bookmarkEnd w:id="52"/>
    </w:p>
    <w:p w14:paraId="3B84CF9C" w14:textId="6ADB2C4F" w:rsidR="004E1E2B" w:rsidRDefault="00D67D26" w:rsidP="004E1E2B">
      <w:pPr>
        <w:pStyle w:val="Nidungvnbn"/>
        <w:rPr>
          <w:lang w:val="vi-VN"/>
        </w:rPr>
      </w:pPr>
      <w:r w:rsidRPr="00D67D26">
        <w:rPr>
          <w:lang w:val="vi-VN"/>
        </w:rPr>
        <w:t>Write about: common patient viewing permissions. No figure needed here because implementation screenshot goes to Chapter 5.</w:t>
      </w:r>
    </w:p>
    <w:p w14:paraId="26CF890D" w14:textId="77777777" w:rsidR="00B57F49" w:rsidRDefault="00B57F49" w:rsidP="004E1E2B">
      <w:pPr>
        <w:pStyle w:val="Nidungvnbn"/>
        <w:rPr>
          <w:lang w:val="vi-VN"/>
        </w:rPr>
      </w:pPr>
      <w:r w:rsidRPr="00B57F49">
        <w:rPr>
          <w:lang w:val="vi-VN"/>
        </w:rPr>
        <w:t xml:space="preserve">Actual privileges: </w:t>
      </w:r>
    </w:p>
    <w:p w14:paraId="047E5111" w14:textId="77777777" w:rsidR="00B57F49" w:rsidRDefault="00B57F49" w:rsidP="004E1E2B">
      <w:pPr>
        <w:pStyle w:val="Nidungvnbn"/>
        <w:rPr>
          <w:lang w:val="vi-VN"/>
        </w:rPr>
      </w:pPr>
      <w:r w:rsidRPr="00B57F49">
        <w:rPr>
          <w:lang w:val="vi-VN"/>
        </w:rPr>
        <w:t xml:space="preserve">- View Patients </w:t>
      </w:r>
    </w:p>
    <w:p w14:paraId="757E9E99" w14:textId="02C96D9A" w:rsidR="00B57F49" w:rsidRPr="00AB2108" w:rsidRDefault="00B57F49" w:rsidP="004E1E2B">
      <w:pPr>
        <w:pStyle w:val="Nidungvnbn"/>
        <w:rPr>
          <w:lang w:val="vi-VN"/>
        </w:rPr>
      </w:pPr>
      <w:r w:rsidRPr="00B57F49">
        <w:rPr>
          <w:lang w:val="vi-VN"/>
        </w:rPr>
        <w:t>- Get Patients</w:t>
      </w:r>
    </w:p>
    <w:p w14:paraId="711D78BF" w14:textId="4B0BAC17" w:rsidR="004E1E2B" w:rsidRDefault="004E1E2B" w:rsidP="004E1E2B">
      <w:pPr>
        <w:pStyle w:val="Heading3"/>
        <w:rPr>
          <w:lang w:val="vi-VN"/>
        </w:rPr>
      </w:pPr>
      <w:bookmarkStart w:id="53" w:name="_Toc228986501"/>
      <w:r w:rsidRPr="004E1E2B">
        <w:t>Base_Pat</w:t>
      </w:r>
      <w:bookmarkEnd w:id="53"/>
      <w:r w:rsidR="00D67D26">
        <w:t>ientEditor</w:t>
      </w:r>
    </w:p>
    <w:p w14:paraId="333C46BA" w14:textId="77777777" w:rsidR="00D67D26" w:rsidRDefault="00D67D26" w:rsidP="00D67D26">
      <w:pPr>
        <w:pStyle w:val="Nidungvnbn"/>
        <w:rPr>
          <w:lang w:val="vi-VN"/>
        </w:rPr>
      </w:pPr>
      <w:r w:rsidRPr="00D67D26">
        <w:rPr>
          <w:lang w:val="vi-VN"/>
        </w:rPr>
        <w:t xml:space="preserve">Write about: extends patient </w:t>
      </w:r>
      <w:r>
        <w:rPr>
          <w:lang w:val="vi-VN"/>
        </w:rPr>
        <w:t>viewer,</w:t>
      </w:r>
      <w:r w:rsidRPr="00D67D26">
        <w:rPr>
          <w:lang w:val="vi-VN"/>
        </w:rPr>
        <w:t xml:space="preserve"> editing capabilities. No figure needed.</w:t>
      </w:r>
    </w:p>
    <w:p w14:paraId="70D85CE5" w14:textId="77777777" w:rsidR="00B57F49" w:rsidRDefault="00B57F49" w:rsidP="00D67D26">
      <w:pPr>
        <w:pStyle w:val="Nidungvnbn"/>
        <w:rPr>
          <w:lang w:val="vi-VN"/>
        </w:rPr>
      </w:pPr>
      <w:r w:rsidRPr="00B57F49">
        <w:rPr>
          <w:lang w:val="vi-VN"/>
        </w:rPr>
        <w:t xml:space="preserve">Inherited role: </w:t>
      </w:r>
    </w:p>
    <w:p w14:paraId="7A698582" w14:textId="77777777" w:rsidR="00B57F49" w:rsidRDefault="00B57F49" w:rsidP="00D67D26">
      <w:pPr>
        <w:pStyle w:val="Nidungvnbn"/>
        <w:rPr>
          <w:lang w:val="vi-VN"/>
        </w:rPr>
      </w:pPr>
      <w:r w:rsidRPr="00B57F49">
        <w:rPr>
          <w:lang w:val="vi-VN"/>
        </w:rPr>
        <w:t xml:space="preserve">- Base_PatientViewer </w:t>
      </w:r>
    </w:p>
    <w:p w14:paraId="05CF19F4" w14:textId="77777777" w:rsidR="00B57F49" w:rsidRDefault="00B57F49" w:rsidP="00D67D26">
      <w:pPr>
        <w:pStyle w:val="Nidungvnbn"/>
        <w:rPr>
          <w:lang w:val="vi-VN"/>
        </w:rPr>
      </w:pPr>
      <w:r w:rsidRPr="00B57F49">
        <w:rPr>
          <w:lang w:val="vi-VN"/>
        </w:rPr>
        <w:t xml:space="preserve">Additional privileges: </w:t>
      </w:r>
    </w:p>
    <w:p w14:paraId="66D9D42F" w14:textId="77777777" w:rsidR="00B57F49" w:rsidRDefault="00B57F49" w:rsidP="00D67D26">
      <w:pPr>
        <w:pStyle w:val="Nidungvnbn"/>
        <w:rPr>
          <w:lang w:val="vi-VN"/>
        </w:rPr>
      </w:pPr>
      <w:r w:rsidRPr="00B57F49">
        <w:rPr>
          <w:lang w:val="vi-VN"/>
        </w:rPr>
        <w:t xml:space="preserve">- Add Patients </w:t>
      </w:r>
    </w:p>
    <w:p w14:paraId="686F4914" w14:textId="752350A6" w:rsidR="00B57F49" w:rsidRPr="004E1E2B" w:rsidRDefault="00B57F49" w:rsidP="00D67D26">
      <w:pPr>
        <w:pStyle w:val="Nidungvnbn"/>
        <w:rPr>
          <w:lang w:val="vi-VN"/>
        </w:rPr>
      </w:pPr>
      <w:r w:rsidRPr="00B57F49">
        <w:rPr>
          <w:lang w:val="vi-VN"/>
        </w:rPr>
        <w:t>- Edit Patients</w:t>
      </w:r>
    </w:p>
    <w:p w14:paraId="6AC958E7" w14:textId="5D8036D0" w:rsidR="004E1E2B" w:rsidRDefault="004E1E2B" w:rsidP="004E1E2B">
      <w:pPr>
        <w:pStyle w:val="Heading3"/>
        <w:rPr>
          <w:lang w:val="vi-VN"/>
        </w:rPr>
      </w:pPr>
      <w:bookmarkStart w:id="54" w:name="_Toc228986502"/>
      <w:r w:rsidRPr="004E1E2B">
        <w:rPr>
          <w:lang w:val="vi-VN"/>
        </w:rPr>
        <w:t>Base_EncounterWorker</w:t>
      </w:r>
      <w:bookmarkEnd w:id="54"/>
    </w:p>
    <w:p w14:paraId="49649080" w14:textId="72AB30BD" w:rsidR="004E1E2B" w:rsidRDefault="00D67D26" w:rsidP="004E1E2B">
      <w:pPr>
        <w:pStyle w:val="Nidungvnbn"/>
        <w:rPr>
          <w:lang w:val="vi-VN"/>
        </w:rPr>
      </w:pPr>
      <w:r w:rsidRPr="00D67D26">
        <w:rPr>
          <w:lang w:val="vi-VN"/>
        </w:rPr>
        <w:t>Write about: encounter operations. No figure needed.</w:t>
      </w:r>
    </w:p>
    <w:p w14:paraId="0525ED1A" w14:textId="77777777" w:rsidR="00B57F49" w:rsidRDefault="00B57F49" w:rsidP="004E1E2B">
      <w:pPr>
        <w:pStyle w:val="Nidungvnbn"/>
        <w:rPr>
          <w:lang w:val="vi-VN"/>
        </w:rPr>
      </w:pPr>
      <w:r w:rsidRPr="00B57F49">
        <w:rPr>
          <w:lang w:val="vi-VN"/>
        </w:rPr>
        <w:t xml:space="preserve">Typical privileges: </w:t>
      </w:r>
    </w:p>
    <w:p w14:paraId="451CF5AE" w14:textId="77777777" w:rsidR="00B57F49" w:rsidRDefault="00B57F49" w:rsidP="004E1E2B">
      <w:pPr>
        <w:pStyle w:val="Nidungvnbn"/>
        <w:rPr>
          <w:lang w:val="vi-VN"/>
        </w:rPr>
      </w:pPr>
      <w:r w:rsidRPr="00B57F49">
        <w:rPr>
          <w:lang w:val="vi-VN"/>
        </w:rPr>
        <w:t xml:space="preserve">- View Encounters </w:t>
      </w:r>
    </w:p>
    <w:p w14:paraId="314E5FC1" w14:textId="77777777" w:rsidR="00B57F49" w:rsidRDefault="00B57F49" w:rsidP="004E1E2B">
      <w:pPr>
        <w:pStyle w:val="Nidungvnbn"/>
        <w:rPr>
          <w:lang w:val="vi-VN"/>
        </w:rPr>
      </w:pPr>
      <w:r w:rsidRPr="00B57F49">
        <w:rPr>
          <w:lang w:val="vi-VN"/>
        </w:rPr>
        <w:t xml:space="preserve">- Add Encounters </w:t>
      </w:r>
    </w:p>
    <w:p w14:paraId="248AE225" w14:textId="0309FD7D" w:rsidR="00B57F49" w:rsidRPr="00AB2108" w:rsidRDefault="00B57F49" w:rsidP="004E1E2B">
      <w:pPr>
        <w:pStyle w:val="Nidungvnbn"/>
        <w:rPr>
          <w:lang w:val="vi-VN"/>
        </w:rPr>
      </w:pPr>
      <w:r w:rsidRPr="00B57F49">
        <w:rPr>
          <w:lang w:val="vi-VN"/>
        </w:rPr>
        <w:lastRenderedPageBreak/>
        <w:t>- Edit Encounters</w:t>
      </w:r>
    </w:p>
    <w:p w14:paraId="32085EA2" w14:textId="14938CA7" w:rsidR="004E1E2B" w:rsidRDefault="004E1E2B" w:rsidP="004E1E2B">
      <w:pPr>
        <w:pStyle w:val="Heading3"/>
        <w:rPr>
          <w:lang w:val="vi-VN"/>
        </w:rPr>
      </w:pPr>
      <w:bookmarkStart w:id="55" w:name="_Toc228986503"/>
      <w:r w:rsidRPr="004E1E2B">
        <w:t>Base_LabWorker</w:t>
      </w:r>
      <w:bookmarkEnd w:id="55"/>
    </w:p>
    <w:p w14:paraId="7A7A2D3E" w14:textId="7E9D3F48" w:rsidR="004E1E2B" w:rsidRDefault="00D67D26" w:rsidP="004E1E2B">
      <w:pPr>
        <w:pStyle w:val="Nidungvnbn"/>
        <w:rPr>
          <w:lang w:val="vi-VN"/>
        </w:rPr>
      </w:pPr>
      <w:r w:rsidRPr="00D67D26">
        <w:rPr>
          <w:lang w:val="vi-VN"/>
        </w:rPr>
        <w:t>Write about: laboratory order permissions. No figure needed.</w:t>
      </w:r>
    </w:p>
    <w:p w14:paraId="56AFC7EF" w14:textId="77777777" w:rsidR="00B57F49" w:rsidRDefault="00B57F49" w:rsidP="004E1E2B">
      <w:pPr>
        <w:pStyle w:val="Nidungvnbn"/>
        <w:rPr>
          <w:lang w:val="vi-VN"/>
        </w:rPr>
      </w:pPr>
      <w:r w:rsidRPr="00B57F49">
        <w:rPr>
          <w:lang w:val="vi-VN"/>
        </w:rPr>
        <w:t xml:space="preserve">Typical privileges: </w:t>
      </w:r>
    </w:p>
    <w:p w14:paraId="037FD220" w14:textId="77777777" w:rsidR="00B57F49" w:rsidRDefault="00B57F49" w:rsidP="004E1E2B">
      <w:pPr>
        <w:pStyle w:val="Nidungvnbn"/>
        <w:rPr>
          <w:lang w:val="vi-VN"/>
        </w:rPr>
      </w:pPr>
      <w:r w:rsidRPr="00B57F49">
        <w:rPr>
          <w:lang w:val="vi-VN"/>
        </w:rPr>
        <w:t xml:space="preserve">- View Orders </w:t>
      </w:r>
    </w:p>
    <w:p w14:paraId="53080EFF" w14:textId="77777777" w:rsidR="00B57F49" w:rsidRDefault="00B57F49" w:rsidP="004E1E2B">
      <w:pPr>
        <w:pStyle w:val="Nidungvnbn"/>
        <w:rPr>
          <w:lang w:val="vi-VN"/>
        </w:rPr>
      </w:pPr>
      <w:r w:rsidRPr="00B57F49">
        <w:rPr>
          <w:lang w:val="vi-VN"/>
        </w:rPr>
        <w:t xml:space="preserve">- Add Orders </w:t>
      </w:r>
    </w:p>
    <w:p w14:paraId="1F78AAA1" w14:textId="59ACBE29" w:rsidR="00B57F49" w:rsidRPr="004E1E2B" w:rsidRDefault="00B57F49" w:rsidP="004E1E2B">
      <w:pPr>
        <w:pStyle w:val="Nidungvnbn"/>
        <w:rPr>
          <w:lang w:val="vi-VN"/>
        </w:rPr>
      </w:pPr>
      <w:r w:rsidRPr="00B57F49">
        <w:rPr>
          <w:lang w:val="vi-VN"/>
        </w:rPr>
        <w:t>- Edit Orders</w:t>
      </w:r>
    </w:p>
    <w:p w14:paraId="70E33087" w14:textId="21EF98BA" w:rsidR="004E1E2B" w:rsidRDefault="004E1E2B" w:rsidP="004E1E2B">
      <w:pPr>
        <w:pStyle w:val="Heading3"/>
        <w:rPr>
          <w:lang w:val="vi-VN"/>
        </w:rPr>
      </w:pPr>
      <w:bookmarkStart w:id="56" w:name="_Toc228986504"/>
      <w:r w:rsidRPr="004E1E2B">
        <w:rPr>
          <w:lang w:val="vi-VN"/>
        </w:rPr>
        <w:t>Base_ReportWorker</w:t>
      </w:r>
      <w:bookmarkEnd w:id="56"/>
    </w:p>
    <w:p w14:paraId="16DE6479" w14:textId="2AEC85D6" w:rsidR="000015CF" w:rsidRDefault="00D67D26" w:rsidP="000015CF">
      <w:pPr>
        <w:pStyle w:val="Nidungvnbn"/>
        <w:rPr>
          <w:lang w:val="vi-VN"/>
        </w:rPr>
      </w:pPr>
      <w:r w:rsidRPr="00D67D26">
        <w:rPr>
          <w:lang w:val="vi-VN"/>
        </w:rPr>
        <w:t>Write about: report management privileges. No figure needed.</w:t>
      </w:r>
    </w:p>
    <w:p w14:paraId="4EC44510" w14:textId="77777777" w:rsidR="00B57F49" w:rsidRDefault="00B57F49" w:rsidP="000015CF">
      <w:pPr>
        <w:pStyle w:val="Nidungvnbn"/>
        <w:rPr>
          <w:lang w:val="vi-VN"/>
        </w:rPr>
      </w:pPr>
      <w:r w:rsidRPr="00B57F49">
        <w:rPr>
          <w:lang w:val="vi-VN"/>
        </w:rPr>
        <w:t>Typical privileges:</w:t>
      </w:r>
    </w:p>
    <w:p w14:paraId="71BB8CBE" w14:textId="77777777" w:rsidR="00B57F49" w:rsidRDefault="00B57F49" w:rsidP="000015CF">
      <w:pPr>
        <w:pStyle w:val="Nidungvnbn"/>
        <w:rPr>
          <w:lang w:val="vi-VN"/>
        </w:rPr>
      </w:pPr>
      <w:r w:rsidRPr="00B57F49">
        <w:rPr>
          <w:lang w:val="vi-VN"/>
        </w:rPr>
        <w:t xml:space="preserve">- View Reports </w:t>
      </w:r>
    </w:p>
    <w:p w14:paraId="5518C214" w14:textId="77777777" w:rsidR="00B57F49" w:rsidRDefault="00B57F49" w:rsidP="000015CF">
      <w:pPr>
        <w:pStyle w:val="Nidungvnbn"/>
        <w:rPr>
          <w:lang w:val="vi-VN"/>
        </w:rPr>
      </w:pPr>
      <w:r w:rsidRPr="00B57F49">
        <w:rPr>
          <w:lang w:val="vi-VN"/>
        </w:rPr>
        <w:t xml:space="preserve">- Add Reports </w:t>
      </w:r>
    </w:p>
    <w:p w14:paraId="2A91BB81" w14:textId="431343B1" w:rsidR="00B57F49" w:rsidRPr="000015CF" w:rsidRDefault="00B57F49" w:rsidP="000015CF">
      <w:pPr>
        <w:pStyle w:val="Nidungvnbn"/>
        <w:rPr>
          <w:lang w:val="vi-VN"/>
        </w:rPr>
      </w:pPr>
      <w:r w:rsidRPr="00B57F49">
        <w:rPr>
          <w:lang w:val="vi-VN"/>
        </w:rPr>
        <w:t>- Edit Reports</w:t>
      </w:r>
    </w:p>
    <w:p w14:paraId="42A10341" w14:textId="77777777" w:rsidR="000015CF" w:rsidRDefault="000015CF" w:rsidP="000015CF">
      <w:pPr>
        <w:pStyle w:val="Heading3"/>
        <w:rPr>
          <w:lang w:val="vi-VN"/>
        </w:rPr>
      </w:pPr>
      <w:bookmarkStart w:id="57" w:name="_Toc228986505"/>
      <w:r w:rsidRPr="004E1E2B">
        <w:t>Base_UserManager</w:t>
      </w:r>
      <w:bookmarkEnd w:id="57"/>
    </w:p>
    <w:p w14:paraId="56C98C39" w14:textId="06633E7A" w:rsidR="004E1E2B" w:rsidRDefault="0072536F" w:rsidP="004E1E2B">
      <w:pPr>
        <w:pStyle w:val="Nidungvnbn"/>
        <w:rPr>
          <w:lang w:val="vi-VN"/>
        </w:rPr>
      </w:pPr>
      <w:r w:rsidRPr="0072536F">
        <w:rPr>
          <w:lang w:val="vi-VN"/>
        </w:rPr>
        <w:t>Write about: user administration. No figure needed.</w:t>
      </w:r>
    </w:p>
    <w:p w14:paraId="50AE8D0F" w14:textId="77777777" w:rsidR="002E780C" w:rsidRDefault="002E780C" w:rsidP="004E1E2B">
      <w:pPr>
        <w:pStyle w:val="Nidungvnbn"/>
        <w:rPr>
          <w:lang w:val="vi-VN"/>
        </w:rPr>
      </w:pPr>
      <w:r w:rsidRPr="002E780C">
        <w:rPr>
          <w:lang w:val="vi-VN"/>
        </w:rPr>
        <w:t xml:space="preserve">Typical privileges: </w:t>
      </w:r>
    </w:p>
    <w:p w14:paraId="1AEDAA56" w14:textId="77777777" w:rsidR="002E780C" w:rsidRDefault="002E780C" w:rsidP="004E1E2B">
      <w:pPr>
        <w:pStyle w:val="Nidungvnbn"/>
        <w:rPr>
          <w:lang w:val="vi-VN"/>
        </w:rPr>
      </w:pPr>
      <w:r w:rsidRPr="002E780C">
        <w:rPr>
          <w:lang w:val="vi-VN"/>
        </w:rPr>
        <w:t xml:space="preserve">- View Users </w:t>
      </w:r>
    </w:p>
    <w:p w14:paraId="342A161B" w14:textId="77777777" w:rsidR="002E780C" w:rsidRDefault="002E780C" w:rsidP="004E1E2B">
      <w:pPr>
        <w:pStyle w:val="Nidungvnbn"/>
        <w:rPr>
          <w:lang w:val="vi-VN"/>
        </w:rPr>
      </w:pPr>
      <w:r w:rsidRPr="002E780C">
        <w:rPr>
          <w:lang w:val="vi-VN"/>
        </w:rPr>
        <w:t xml:space="preserve">- Add Users </w:t>
      </w:r>
    </w:p>
    <w:p w14:paraId="640BC36A" w14:textId="77777777" w:rsidR="002E780C" w:rsidRDefault="002E780C" w:rsidP="004E1E2B">
      <w:pPr>
        <w:pStyle w:val="Nidungvnbn"/>
        <w:rPr>
          <w:lang w:val="vi-VN"/>
        </w:rPr>
      </w:pPr>
      <w:r w:rsidRPr="002E780C">
        <w:rPr>
          <w:lang w:val="vi-VN"/>
        </w:rPr>
        <w:t xml:space="preserve">- Edit Users </w:t>
      </w:r>
    </w:p>
    <w:p w14:paraId="08C7B325" w14:textId="4D9EE6DE" w:rsidR="002E780C" w:rsidRPr="00AB2108" w:rsidRDefault="002E780C" w:rsidP="004E1E2B">
      <w:pPr>
        <w:pStyle w:val="Nidungvnbn"/>
        <w:rPr>
          <w:lang w:val="vi-VN"/>
        </w:rPr>
      </w:pPr>
      <w:r w:rsidRPr="002E780C">
        <w:rPr>
          <w:lang w:val="vi-VN"/>
        </w:rPr>
        <w:t>- Edit User Passwords</w:t>
      </w:r>
    </w:p>
    <w:p w14:paraId="213B46B0" w14:textId="55445354" w:rsidR="00F61327" w:rsidRDefault="00F61327" w:rsidP="00F61327">
      <w:pPr>
        <w:pStyle w:val="Heading2"/>
      </w:pPr>
      <w:bookmarkStart w:id="58" w:name="_Toc228986506"/>
      <w:r w:rsidRPr="00F61327">
        <w:t>Healthcare Role Hierarchy</w:t>
      </w:r>
      <w:bookmarkEnd w:id="58"/>
    </w:p>
    <w:p w14:paraId="1A0B6E07" w14:textId="77777777" w:rsidR="0072536F" w:rsidRPr="0072536F" w:rsidRDefault="0072536F" w:rsidP="0072536F">
      <w:pPr>
        <w:pStyle w:val="Nidungvnbn"/>
        <w:rPr>
          <w:b/>
          <w:bCs/>
          <w:lang w:val="vi-VN"/>
        </w:rPr>
      </w:pPr>
      <w:r w:rsidRPr="0072536F">
        <w:rPr>
          <w:b/>
          <w:bCs/>
          <w:lang w:val="vi-VN"/>
        </w:rPr>
        <w:t xml:space="preserve">For each subsection: </w:t>
      </w:r>
    </w:p>
    <w:p w14:paraId="64469446" w14:textId="77777777" w:rsidR="0072536F" w:rsidRDefault="0072536F" w:rsidP="0072536F">
      <w:pPr>
        <w:pStyle w:val="Nidungvnbn"/>
        <w:numPr>
          <w:ilvl w:val="0"/>
          <w:numId w:val="45"/>
        </w:numPr>
        <w:rPr>
          <w:lang w:val="vi-VN"/>
        </w:rPr>
      </w:pPr>
      <w:r w:rsidRPr="0072536F">
        <w:rPr>
          <w:lang w:val="vi-VN"/>
        </w:rPr>
        <w:t xml:space="preserve">explain inherited base roles. </w:t>
      </w:r>
    </w:p>
    <w:p w14:paraId="17B3F40E" w14:textId="617BC522" w:rsidR="0072536F" w:rsidRPr="0072536F" w:rsidRDefault="0072536F" w:rsidP="0072536F">
      <w:pPr>
        <w:pStyle w:val="Nidungvnbn"/>
        <w:numPr>
          <w:ilvl w:val="0"/>
          <w:numId w:val="45"/>
        </w:numPr>
        <w:rPr>
          <w:lang w:val="vi-VN"/>
        </w:rPr>
      </w:pPr>
      <w:r w:rsidRPr="0072536F">
        <w:rPr>
          <w:lang w:val="vi-VN"/>
        </w:rPr>
        <w:t>explain additional privileges.</w:t>
      </w:r>
    </w:p>
    <w:p w14:paraId="7A139E1C" w14:textId="789A629A" w:rsidR="00F61327" w:rsidRDefault="00F61327" w:rsidP="00F61327">
      <w:pPr>
        <w:pStyle w:val="Heading3"/>
        <w:rPr>
          <w:lang w:val="vi-VN"/>
        </w:rPr>
      </w:pPr>
      <w:bookmarkStart w:id="59" w:name="_Toc228986507"/>
      <w:r w:rsidRPr="00F61327">
        <w:rPr>
          <w:lang w:val="vi-VN"/>
        </w:rPr>
        <w:t>Nurse</w:t>
      </w:r>
      <w:bookmarkEnd w:id="59"/>
    </w:p>
    <w:p w14:paraId="5DA57FA5" w14:textId="64039E50" w:rsidR="00F61327" w:rsidRDefault="00644C5A" w:rsidP="00F61327">
      <w:pPr>
        <w:pStyle w:val="Nidungvnbn"/>
        <w:rPr>
          <w:lang w:val="vi-VN"/>
        </w:rPr>
      </w:pPr>
      <w:r w:rsidRPr="00644C5A">
        <w:rPr>
          <w:lang w:val="vi-VN"/>
        </w:rPr>
        <w:t>No figure.</w:t>
      </w:r>
    </w:p>
    <w:p w14:paraId="36CC2507" w14:textId="77777777" w:rsidR="00A016E1" w:rsidRDefault="00A016E1" w:rsidP="00F61327">
      <w:pPr>
        <w:pStyle w:val="Nidungvnbn"/>
        <w:rPr>
          <w:lang w:val="vi-VN"/>
        </w:rPr>
      </w:pPr>
      <w:r w:rsidRPr="00A016E1">
        <w:rPr>
          <w:lang w:val="vi-VN"/>
        </w:rPr>
        <w:lastRenderedPageBreak/>
        <w:t xml:space="preserve">Implemented inheritance: </w:t>
      </w:r>
    </w:p>
    <w:p w14:paraId="586D3632" w14:textId="77777777" w:rsidR="00A016E1" w:rsidRDefault="00A016E1" w:rsidP="00F61327">
      <w:pPr>
        <w:pStyle w:val="Nidungvnbn"/>
        <w:rPr>
          <w:lang w:val="vi-VN"/>
        </w:rPr>
      </w:pPr>
      <w:r w:rsidRPr="00A016E1">
        <w:rPr>
          <w:lang w:val="vi-VN"/>
        </w:rPr>
        <w:t xml:space="preserve">- Base_PatientManager </w:t>
      </w:r>
    </w:p>
    <w:p w14:paraId="4EC53A0B" w14:textId="77777777" w:rsidR="00A016E1" w:rsidRDefault="00A016E1" w:rsidP="00F61327">
      <w:pPr>
        <w:pStyle w:val="Nidungvnbn"/>
        <w:rPr>
          <w:lang w:val="vi-VN"/>
        </w:rPr>
      </w:pPr>
      <w:r w:rsidRPr="00A016E1">
        <w:rPr>
          <w:lang w:val="vi-VN"/>
        </w:rPr>
        <w:t xml:space="preserve">- Base_LabWorker </w:t>
      </w:r>
    </w:p>
    <w:p w14:paraId="52CEFB34" w14:textId="77777777" w:rsidR="00A016E1" w:rsidRDefault="00A016E1" w:rsidP="00F61327">
      <w:pPr>
        <w:pStyle w:val="Nidungvnbn"/>
        <w:rPr>
          <w:lang w:val="vi-VN"/>
        </w:rPr>
      </w:pPr>
      <w:r w:rsidRPr="00A016E1">
        <w:rPr>
          <w:lang w:val="vi-VN"/>
        </w:rPr>
        <w:t xml:space="preserve">Additional privileges: </w:t>
      </w:r>
    </w:p>
    <w:p w14:paraId="1CFA65C7" w14:textId="77777777" w:rsidR="00A016E1" w:rsidRDefault="00A016E1" w:rsidP="00F61327">
      <w:pPr>
        <w:pStyle w:val="Nidungvnbn"/>
        <w:rPr>
          <w:lang w:val="vi-VN"/>
        </w:rPr>
      </w:pPr>
      <w:r w:rsidRPr="00A016E1">
        <w:rPr>
          <w:lang w:val="vi-VN"/>
        </w:rPr>
        <w:t xml:space="preserve">- View Observations </w:t>
      </w:r>
    </w:p>
    <w:p w14:paraId="439B9D2F" w14:textId="77777777" w:rsidR="00A016E1" w:rsidRDefault="00A016E1" w:rsidP="00F61327">
      <w:pPr>
        <w:pStyle w:val="Nidungvnbn"/>
        <w:rPr>
          <w:lang w:val="vi-VN"/>
        </w:rPr>
      </w:pPr>
      <w:r w:rsidRPr="00A016E1">
        <w:rPr>
          <w:lang w:val="vi-VN"/>
        </w:rPr>
        <w:t xml:space="preserve">- Add Observations </w:t>
      </w:r>
    </w:p>
    <w:p w14:paraId="1ECA9F5D" w14:textId="4D1F44B4" w:rsidR="00A016E1" w:rsidRPr="00AB2108" w:rsidRDefault="00A016E1" w:rsidP="00F61327">
      <w:pPr>
        <w:pStyle w:val="Nidungvnbn"/>
        <w:rPr>
          <w:lang w:val="vi-VN"/>
        </w:rPr>
      </w:pPr>
      <w:r w:rsidRPr="00A016E1">
        <w:rPr>
          <w:lang w:val="vi-VN"/>
        </w:rPr>
        <w:t>- Edit Observations</w:t>
      </w:r>
    </w:p>
    <w:p w14:paraId="4E7B3C74" w14:textId="45902F13" w:rsidR="00F61327" w:rsidRPr="00F61327" w:rsidRDefault="00F61327" w:rsidP="00F61327">
      <w:pPr>
        <w:pStyle w:val="Heading3"/>
        <w:rPr>
          <w:lang w:val="vi-VN"/>
        </w:rPr>
      </w:pPr>
      <w:bookmarkStart w:id="60" w:name="_Toc228986508"/>
      <w:r>
        <w:t>Doctor</w:t>
      </w:r>
      <w:bookmarkEnd w:id="60"/>
    </w:p>
    <w:p w14:paraId="68CB0581" w14:textId="30AFB2AE" w:rsidR="00F61327" w:rsidRDefault="00644C5A" w:rsidP="00F61327">
      <w:pPr>
        <w:pStyle w:val="Nidungvnbn"/>
        <w:rPr>
          <w:lang w:val="vi-VN"/>
        </w:rPr>
      </w:pPr>
      <w:r w:rsidRPr="00644C5A">
        <w:rPr>
          <w:lang w:val="vi-VN"/>
        </w:rPr>
        <w:t>No figure.</w:t>
      </w:r>
    </w:p>
    <w:p w14:paraId="0527FE2D" w14:textId="77777777" w:rsidR="00A016E1" w:rsidRDefault="00A016E1" w:rsidP="00F61327">
      <w:pPr>
        <w:pStyle w:val="Nidungvnbn"/>
        <w:rPr>
          <w:lang w:val="vi-VN"/>
        </w:rPr>
      </w:pPr>
      <w:r w:rsidRPr="00A016E1">
        <w:rPr>
          <w:lang w:val="vi-VN"/>
        </w:rPr>
        <w:t xml:space="preserve">Implemented inheritance: </w:t>
      </w:r>
    </w:p>
    <w:p w14:paraId="6967A5E4" w14:textId="77777777" w:rsidR="00A016E1" w:rsidRDefault="00A016E1" w:rsidP="00F61327">
      <w:pPr>
        <w:pStyle w:val="Nidungvnbn"/>
        <w:rPr>
          <w:lang w:val="vi-VN"/>
        </w:rPr>
      </w:pPr>
      <w:r w:rsidRPr="00A016E1">
        <w:rPr>
          <w:lang w:val="vi-VN"/>
        </w:rPr>
        <w:t xml:space="preserve">- Base_PatientEditor </w:t>
      </w:r>
    </w:p>
    <w:p w14:paraId="5AC1D33C" w14:textId="77777777" w:rsidR="00A016E1" w:rsidRDefault="00A016E1" w:rsidP="00F61327">
      <w:pPr>
        <w:pStyle w:val="Nidungvnbn"/>
        <w:rPr>
          <w:lang w:val="vi-VN"/>
        </w:rPr>
      </w:pPr>
      <w:r w:rsidRPr="00A016E1">
        <w:rPr>
          <w:lang w:val="vi-VN"/>
        </w:rPr>
        <w:t xml:space="preserve">- Base_PatientManager </w:t>
      </w:r>
    </w:p>
    <w:p w14:paraId="7C6C1169" w14:textId="77777777" w:rsidR="00A016E1" w:rsidRDefault="00A016E1" w:rsidP="00F61327">
      <w:pPr>
        <w:pStyle w:val="Nidungvnbn"/>
        <w:rPr>
          <w:lang w:val="vi-VN"/>
        </w:rPr>
      </w:pPr>
      <w:r w:rsidRPr="00A016E1">
        <w:rPr>
          <w:lang w:val="vi-VN"/>
        </w:rPr>
        <w:t xml:space="preserve">- Base_EncounterWorker </w:t>
      </w:r>
    </w:p>
    <w:p w14:paraId="6231BD8F" w14:textId="77777777" w:rsidR="00A016E1" w:rsidRDefault="00A016E1" w:rsidP="00F61327">
      <w:pPr>
        <w:pStyle w:val="Nidungvnbn"/>
        <w:rPr>
          <w:lang w:val="vi-VN"/>
        </w:rPr>
      </w:pPr>
      <w:r w:rsidRPr="00A016E1">
        <w:rPr>
          <w:lang w:val="vi-VN"/>
        </w:rPr>
        <w:t xml:space="preserve">- Base_LabWorker </w:t>
      </w:r>
    </w:p>
    <w:p w14:paraId="635A548F" w14:textId="77777777" w:rsidR="00A016E1" w:rsidRDefault="00A016E1" w:rsidP="00F61327">
      <w:pPr>
        <w:pStyle w:val="Nidungvnbn"/>
        <w:rPr>
          <w:lang w:val="vi-VN"/>
        </w:rPr>
      </w:pPr>
      <w:r w:rsidRPr="00A016E1">
        <w:rPr>
          <w:lang w:val="vi-VN"/>
        </w:rPr>
        <w:t xml:space="preserve">Additional privileges: </w:t>
      </w:r>
    </w:p>
    <w:p w14:paraId="6EB38C8A" w14:textId="77777777" w:rsidR="00A016E1" w:rsidRDefault="00A016E1" w:rsidP="00F61327">
      <w:pPr>
        <w:pStyle w:val="Nidungvnbn"/>
        <w:rPr>
          <w:lang w:val="vi-VN"/>
        </w:rPr>
      </w:pPr>
      <w:r w:rsidRPr="00A016E1">
        <w:rPr>
          <w:lang w:val="vi-VN"/>
        </w:rPr>
        <w:t xml:space="preserve">- View Visits </w:t>
      </w:r>
    </w:p>
    <w:p w14:paraId="60A797C8" w14:textId="77777777" w:rsidR="00A016E1" w:rsidRDefault="00A016E1" w:rsidP="00F61327">
      <w:pPr>
        <w:pStyle w:val="Nidungvnbn"/>
        <w:rPr>
          <w:lang w:val="vi-VN"/>
        </w:rPr>
      </w:pPr>
      <w:r w:rsidRPr="00A016E1">
        <w:rPr>
          <w:lang w:val="vi-VN"/>
        </w:rPr>
        <w:t xml:space="preserve">- Add Visits </w:t>
      </w:r>
    </w:p>
    <w:p w14:paraId="00647B2B" w14:textId="79237760" w:rsidR="00A016E1" w:rsidRPr="00AB2108" w:rsidRDefault="00A016E1" w:rsidP="00F61327">
      <w:pPr>
        <w:pStyle w:val="Nidungvnbn"/>
        <w:rPr>
          <w:lang w:val="vi-VN"/>
        </w:rPr>
      </w:pPr>
      <w:r w:rsidRPr="00A016E1">
        <w:rPr>
          <w:lang w:val="vi-VN"/>
        </w:rPr>
        <w:t>- Edit Visits</w:t>
      </w:r>
    </w:p>
    <w:p w14:paraId="4F9F1E1F" w14:textId="5475165C" w:rsidR="00F61327" w:rsidRDefault="00F61327" w:rsidP="00F61327">
      <w:pPr>
        <w:pStyle w:val="Heading3"/>
        <w:rPr>
          <w:lang w:val="vi-VN"/>
        </w:rPr>
      </w:pPr>
      <w:bookmarkStart w:id="61" w:name="_Toc228986509"/>
      <w:r w:rsidRPr="00F61327">
        <w:t>Health Secretary</w:t>
      </w:r>
      <w:bookmarkEnd w:id="61"/>
    </w:p>
    <w:p w14:paraId="2653798F" w14:textId="2D4878D3" w:rsidR="00F61327" w:rsidRDefault="00644C5A" w:rsidP="00F61327">
      <w:pPr>
        <w:pStyle w:val="Nidungvnbn"/>
        <w:rPr>
          <w:lang w:val="vi-VN"/>
        </w:rPr>
      </w:pPr>
      <w:r w:rsidRPr="00644C5A">
        <w:rPr>
          <w:lang w:val="vi-VN"/>
        </w:rPr>
        <w:t>No figure.</w:t>
      </w:r>
    </w:p>
    <w:p w14:paraId="6B6B24CF" w14:textId="585BCA46" w:rsidR="00F61327" w:rsidRDefault="00F61327" w:rsidP="00F61327">
      <w:pPr>
        <w:pStyle w:val="Heading3"/>
        <w:rPr>
          <w:lang w:val="vi-VN"/>
        </w:rPr>
      </w:pPr>
      <w:bookmarkStart w:id="62" w:name="_Toc228986510"/>
      <w:r w:rsidRPr="00F61327">
        <w:rPr>
          <w:lang w:val="vi-VN"/>
        </w:rPr>
        <w:t>Physiotherapist</w:t>
      </w:r>
      <w:bookmarkEnd w:id="62"/>
    </w:p>
    <w:p w14:paraId="08700C71" w14:textId="6BD92D95" w:rsidR="00F61327" w:rsidRPr="00AB2108" w:rsidRDefault="00644C5A" w:rsidP="00F61327">
      <w:pPr>
        <w:pStyle w:val="Nidungvnbn"/>
        <w:rPr>
          <w:lang w:val="vi-VN"/>
        </w:rPr>
      </w:pPr>
      <w:r w:rsidRPr="00644C5A">
        <w:rPr>
          <w:lang w:val="vi-VN"/>
        </w:rPr>
        <w:t>No figure.</w:t>
      </w:r>
    </w:p>
    <w:p w14:paraId="4D9A0C9D" w14:textId="71C6F281" w:rsidR="00F61327" w:rsidRDefault="00F61327" w:rsidP="00F61327">
      <w:pPr>
        <w:pStyle w:val="Heading3"/>
        <w:rPr>
          <w:lang w:val="vi-VN"/>
        </w:rPr>
      </w:pPr>
      <w:bookmarkStart w:id="63" w:name="_Toc228986511"/>
      <w:r w:rsidRPr="00F61327">
        <w:t>Psychologist</w:t>
      </w:r>
      <w:bookmarkEnd w:id="63"/>
    </w:p>
    <w:p w14:paraId="052F40DF" w14:textId="1DFEC874" w:rsidR="00F61327" w:rsidRPr="00F61327" w:rsidRDefault="009C4F57" w:rsidP="00F61327">
      <w:pPr>
        <w:pStyle w:val="Nidungvnbn"/>
        <w:rPr>
          <w:lang w:val="vi-VN"/>
        </w:rPr>
      </w:pPr>
      <w:r w:rsidRPr="009C4F57">
        <w:rPr>
          <w:lang w:val="vi-VN"/>
        </w:rPr>
        <w:t>No figure.</w:t>
      </w:r>
    </w:p>
    <w:p w14:paraId="117D7B32" w14:textId="7B0DF036" w:rsidR="00F61327" w:rsidRDefault="00F61327" w:rsidP="00F61327">
      <w:pPr>
        <w:pStyle w:val="Heading3"/>
        <w:rPr>
          <w:lang w:val="vi-VN"/>
        </w:rPr>
      </w:pPr>
      <w:bookmarkStart w:id="64" w:name="_Toc228986512"/>
      <w:r w:rsidRPr="00F61327">
        <w:t>Radiologist</w:t>
      </w:r>
      <w:bookmarkEnd w:id="64"/>
    </w:p>
    <w:p w14:paraId="15EBF5A0" w14:textId="6891F579" w:rsidR="00F61327" w:rsidRPr="004E1E2B" w:rsidRDefault="009C4F57" w:rsidP="00F61327">
      <w:pPr>
        <w:pStyle w:val="Nidungvnbn"/>
        <w:rPr>
          <w:lang w:val="vi-VN"/>
        </w:rPr>
      </w:pPr>
      <w:r w:rsidRPr="009C4F57">
        <w:rPr>
          <w:lang w:val="vi-VN"/>
        </w:rPr>
        <w:t>No figure.</w:t>
      </w:r>
    </w:p>
    <w:p w14:paraId="183AB80B" w14:textId="01B77361" w:rsidR="00F61327" w:rsidRDefault="00F61327" w:rsidP="00F61327">
      <w:pPr>
        <w:pStyle w:val="Heading3"/>
        <w:rPr>
          <w:lang w:val="vi-VN"/>
        </w:rPr>
      </w:pPr>
      <w:bookmarkStart w:id="65" w:name="_Toc228986513"/>
      <w:r w:rsidRPr="00F61327">
        <w:rPr>
          <w:lang w:val="vi-VN"/>
        </w:rPr>
        <w:lastRenderedPageBreak/>
        <w:t>Dentist</w:t>
      </w:r>
      <w:bookmarkEnd w:id="65"/>
    </w:p>
    <w:p w14:paraId="1FB34B53" w14:textId="5CA3E168" w:rsidR="00F61327" w:rsidRPr="00AB2108" w:rsidRDefault="009C4F57" w:rsidP="00F61327">
      <w:pPr>
        <w:pStyle w:val="Nidungvnbn"/>
        <w:rPr>
          <w:lang w:val="vi-VN"/>
        </w:rPr>
      </w:pPr>
      <w:r w:rsidRPr="009C4F57">
        <w:rPr>
          <w:lang w:val="vi-VN"/>
        </w:rPr>
        <w:t>No figure.</w:t>
      </w:r>
    </w:p>
    <w:p w14:paraId="3C5D7403" w14:textId="4BEF96A2" w:rsidR="00F61327" w:rsidRDefault="00F61327" w:rsidP="00F61327">
      <w:pPr>
        <w:pStyle w:val="Heading3"/>
        <w:rPr>
          <w:lang w:val="vi-VN"/>
        </w:rPr>
      </w:pPr>
      <w:bookmarkStart w:id="66" w:name="_Toc228986514"/>
      <w:r w:rsidRPr="00F61327">
        <w:t>Ambulance Personnel</w:t>
      </w:r>
      <w:bookmarkEnd w:id="66"/>
    </w:p>
    <w:p w14:paraId="3FCDC7E8" w14:textId="36BEAC7D" w:rsidR="00F61327" w:rsidRPr="00F61327" w:rsidRDefault="009C4F57" w:rsidP="00F61327">
      <w:pPr>
        <w:pStyle w:val="Nidungvnbn"/>
        <w:rPr>
          <w:lang w:val="vi-VN"/>
        </w:rPr>
      </w:pPr>
      <w:r w:rsidRPr="009C4F57">
        <w:rPr>
          <w:lang w:val="vi-VN"/>
        </w:rPr>
        <w:t>No figure.</w:t>
      </w:r>
    </w:p>
    <w:p w14:paraId="2F03580B" w14:textId="0941A399" w:rsidR="00F61327" w:rsidRDefault="00F61327" w:rsidP="00F61327">
      <w:pPr>
        <w:pStyle w:val="Heading3"/>
        <w:rPr>
          <w:lang w:val="vi-VN"/>
        </w:rPr>
      </w:pPr>
      <w:bookmarkStart w:id="67" w:name="_Toc228986515"/>
      <w:r w:rsidRPr="00F61327">
        <w:t>System Administrator</w:t>
      </w:r>
      <w:bookmarkEnd w:id="67"/>
    </w:p>
    <w:p w14:paraId="5A68B8E8" w14:textId="00500A17" w:rsidR="00F61327" w:rsidRPr="00F61327" w:rsidRDefault="009C4F57" w:rsidP="00F61327">
      <w:pPr>
        <w:pStyle w:val="Nidungvnbn"/>
        <w:rPr>
          <w:lang w:val="vi-VN"/>
        </w:rPr>
      </w:pPr>
      <w:r w:rsidRPr="009C4F57">
        <w:rPr>
          <w:lang w:val="vi-VN"/>
        </w:rPr>
        <w:t>No figure.</w:t>
      </w:r>
    </w:p>
    <w:p w14:paraId="556BCCCF" w14:textId="691D7616" w:rsidR="00F61327" w:rsidRDefault="00F61327" w:rsidP="00F61327">
      <w:pPr>
        <w:pStyle w:val="Heading3"/>
        <w:rPr>
          <w:lang w:val="vi-VN"/>
        </w:rPr>
      </w:pPr>
      <w:bookmarkStart w:id="68" w:name="_Toc228986516"/>
      <w:r w:rsidRPr="00F61327">
        <w:t>Registration Clerk</w:t>
      </w:r>
      <w:bookmarkEnd w:id="68"/>
    </w:p>
    <w:p w14:paraId="1A44AC6A" w14:textId="55103180" w:rsidR="00F61327" w:rsidRDefault="009C4F57" w:rsidP="00F61327">
      <w:pPr>
        <w:pStyle w:val="Nidungvnbn"/>
        <w:rPr>
          <w:lang w:val="vi-VN"/>
        </w:rPr>
      </w:pPr>
      <w:r w:rsidRPr="009C4F57">
        <w:rPr>
          <w:lang w:val="vi-VN"/>
        </w:rPr>
        <w:t>No figure.</w:t>
      </w:r>
    </w:p>
    <w:p w14:paraId="42643CBA" w14:textId="77777777" w:rsidR="003D6226" w:rsidRDefault="003D6226" w:rsidP="003D6226">
      <w:pPr>
        <w:pStyle w:val="Nidungvnbn"/>
        <w:rPr>
          <w:lang w:val="vi-VN"/>
        </w:rPr>
      </w:pPr>
      <w:r w:rsidRPr="00A016E1">
        <w:rPr>
          <w:lang w:val="vi-VN"/>
        </w:rPr>
        <w:t xml:space="preserve">Implemented inheritance: </w:t>
      </w:r>
    </w:p>
    <w:p w14:paraId="1A7A7CA6" w14:textId="77777777" w:rsidR="003D6226" w:rsidRDefault="003D6226" w:rsidP="003D6226">
      <w:pPr>
        <w:pStyle w:val="Nidungvnbn"/>
        <w:rPr>
          <w:lang w:val="vi-VN"/>
        </w:rPr>
      </w:pPr>
      <w:r w:rsidRPr="00A016E1">
        <w:rPr>
          <w:lang w:val="vi-VN"/>
        </w:rPr>
        <w:t xml:space="preserve">- Base_UserManager </w:t>
      </w:r>
    </w:p>
    <w:p w14:paraId="680C9C55" w14:textId="77777777" w:rsidR="003D6226" w:rsidRDefault="003D6226" w:rsidP="003D6226">
      <w:pPr>
        <w:pStyle w:val="Nidungvnbn"/>
        <w:rPr>
          <w:lang w:val="vi-VN"/>
        </w:rPr>
      </w:pPr>
      <w:r w:rsidRPr="00A016E1">
        <w:rPr>
          <w:lang w:val="vi-VN"/>
        </w:rPr>
        <w:t xml:space="preserve">- Base_PatientEditor </w:t>
      </w:r>
    </w:p>
    <w:p w14:paraId="46D65347" w14:textId="77777777" w:rsidR="003D6226" w:rsidRDefault="003D6226" w:rsidP="003D6226">
      <w:pPr>
        <w:pStyle w:val="Nidungvnbn"/>
        <w:rPr>
          <w:lang w:val="vi-VN"/>
        </w:rPr>
      </w:pPr>
      <w:r w:rsidRPr="00A016E1">
        <w:rPr>
          <w:lang w:val="vi-VN"/>
        </w:rPr>
        <w:t xml:space="preserve">Additional privileges: </w:t>
      </w:r>
    </w:p>
    <w:p w14:paraId="2745A1F0" w14:textId="77777777" w:rsidR="003D6226" w:rsidRDefault="003D6226" w:rsidP="003D6226">
      <w:pPr>
        <w:pStyle w:val="Nidungvnbn"/>
        <w:rPr>
          <w:lang w:val="vi-VN"/>
        </w:rPr>
      </w:pPr>
      <w:r w:rsidRPr="00A016E1">
        <w:rPr>
          <w:lang w:val="vi-VN"/>
        </w:rPr>
        <w:t xml:space="preserve">- View Appointments </w:t>
      </w:r>
    </w:p>
    <w:p w14:paraId="3562312E" w14:textId="77777777" w:rsidR="003D6226" w:rsidRDefault="003D6226" w:rsidP="003D6226">
      <w:pPr>
        <w:pStyle w:val="Nidungvnbn"/>
        <w:rPr>
          <w:lang w:val="vi-VN"/>
        </w:rPr>
      </w:pPr>
      <w:r w:rsidRPr="00A016E1">
        <w:rPr>
          <w:lang w:val="vi-VN"/>
        </w:rPr>
        <w:t xml:space="preserve">- Add Appointments </w:t>
      </w:r>
    </w:p>
    <w:p w14:paraId="13058602" w14:textId="77777777" w:rsidR="003D6226" w:rsidRPr="004E1E2B" w:rsidRDefault="003D6226" w:rsidP="003D6226">
      <w:pPr>
        <w:pStyle w:val="Nidungvnbn"/>
        <w:rPr>
          <w:lang w:val="vi-VN"/>
        </w:rPr>
      </w:pPr>
      <w:r w:rsidRPr="00A016E1">
        <w:rPr>
          <w:lang w:val="vi-VN"/>
        </w:rPr>
        <w:t>- Edit Appointments</w:t>
      </w:r>
    </w:p>
    <w:p w14:paraId="147C4685" w14:textId="77777777" w:rsidR="003D6226" w:rsidRPr="00F61327" w:rsidRDefault="003D6226" w:rsidP="00F61327">
      <w:pPr>
        <w:pStyle w:val="Nidungvnbn"/>
        <w:rPr>
          <w:lang w:val="vi-VN"/>
        </w:rPr>
      </w:pPr>
    </w:p>
    <w:p w14:paraId="54EFE41B" w14:textId="02DFA17C" w:rsidR="00F61327" w:rsidRDefault="00F61327" w:rsidP="00F61327">
      <w:pPr>
        <w:pStyle w:val="Heading2"/>
      </w:pPr>
      <w:bookmarkStart w:id="69" w:name="_Toc228986517"/>
      <w:r w:rsidRPr="00F61327">
        <w:t>Benefits of the Hierarchical RBAC Model</w:t>
      </w:r>
      <w:bookmarkEnd w:id="69"/>
    </w:p>
    <w:p w14:paraId="7DDCD533" w14:textId="77777777" w:rsidR="00850F49" w:rsidRPr="00850F49" w:rsidRDefault="00850F49" w:rsidP="00850F49">
      <w:pPr>
        <w:pStyle w:val="Nidungvnbn"/>
        <w:rPr>
          <w:lang w:val="vi-VN"/>
        </w:rPr>
      </w:pPr>
    </w:p>
    <w:p w14:paraId="29E32C7D" w14:textId="77777777" w:rsidR="00850F49" w:rsidRPr="00850F49" w:rsidRDefault="00850F49" w:rsidP="00F61327">
      <w:pPr>
        <w:pStyle w:val="Nidungvnbn"/>
        <w:rPr>
          <w:b/>
          <w:bCs/>
          <w:lang w:val="vi-VN"/>
        </w:rPr>
      </w:pPr>
      <w:r w:rsidRPr="00850F49">
        <w:rPr>
          <w:b/>
          <w:bCs/>
          <w:lang w:val="vi-VN"/>
        </w:rPr>
        <w:t xml:space="preserve">Write about: </w:t>
      </w:r>
    </w:p>
    <w:p w14:paraId="75AFDE36" w14:textId="77777777" w:rsidR="00850F49" w:rsidRDefault="00850F49" w:rsidP="00850F49">
      <w:pPr>
        <w:pStyle w:val="Nidungvnbn"/>
        <w:numPr>
          <w:ilvl w:val="0"/>
          <w:numId w:val="46"/>
        </w:numPr>
        <w:rPr>
          <w:lang w:val="vi-VN"/>
        </w:rPr>
      </w:pPr>
      <w:r w:rsidRPr="00850F49">
        <w:rPr>
          <w:lang w:val="vi-VN"/>
        </w:rPr>
        <w:t xml:space="preserve">maintainability </w:t>
      </w:r>
    </w:p>
    <w:p w14:paraId="695178E9" w14:textId="75987AE7" w:rsidR="00850F49" w:rsidRDefault="00850F49" w:rsidP="00850F49">
      <w:pPr>
        <w:pStyle w:val="Nidungvnbn"/>
        <w:numPr>
          <w:ilvl w:val="0"/>
          <w:numId w:val="46"/>
        </w:numPr>
        <w:rPr>
          <w:lang w:val="vi-VN"/>
        </w:rPr>
      </w:pPr>
      <w:r w:rsidRPr="00850F49">
        <w:rPr>
          <w:lang w:val="vi-VN"/>
        </w:rPr>
        <w:t xml:space="preserve">inheritance </w:t>
      </w:r>
    </w:p>
    <w:p w14:paraId="49B6DC5B" w14:textId="073076FD" w:rsidR="00850F49" w:rsidRDefault="00850F49" w:rsidP="00850F49">
      <w:pPr>
        <w:pStyle w:val="Nidungvnbn"/>
        <w:numPr>
          <w:ilvl w:val="0"/>
          <w:numId w:val="46"/>
        </w:numPr>
        <w:rPr>
          <w:lang w:val="vi-VN"/>
        </w:rPr>
      </w:pPr>
      <w:r w:rsidRPr="00850F49">
        <w:rPr>
          <w:lang w:val="vi-VN"/>
        </w:rPr>
        <w:t xml:space="preserve">centralized privilege management </w:t>
      </w:r>
    </w:p>
    <w:p w14:paraId="135663A2" w14:textId="7438FFB6" w:rsidR="00850F49" w:rsidRDefault="00850F49" w:rsidP="00850F49">
      <w:pPr>
        <w:pStyle w:val="Nidungvnbn"/>
        <w:numPr>
          <w:ilvl w:val="0"/>
          <w:numId w:val="46"/>
        </w:numPr>
        <w:rPr>
          <w:lang w:val="vi-VN"/>
        </w:rPr>
      </w:pPr>
      <w:r w:rsidRPr="00850F49">
        <w:rPr>
          <w:lang w:val="vi-VN"/>
        </w:rPr>
        <w:t xml:space="preserve">scalability </w:t>
      </w:r>
    </w:p>
    <w:p w14:paraId="1A051A39" w14:textId="7B800C79" w:rsidR="0040402B" w:rsidRDefault="00850F49" w:rsidP="00F61327">
      <w:pPr>
        <w:pStyle w:val="Nidungvnbn"/>
        <w:rPr>
          <w:lang w:val="vi-VN"/>
        </w:rPr>
      </w:pPr>
      <w:r w:rsidRPr="00850F49">
        <w:rPr>
          <w:lang w:val="vi-VN"/>
        </w:rPr>
        <w:t>No figure needed.</w:t>
      </w:r>
    </w:p>
    <w:p w14:paraId="0E62B32A" w14:textId="099A13A6" w:rsidR="00F61327" w:rsidRPr="0040402B" w:rsidRDefault="0040402B" w:rsidP="0040402B">
      <w:pPr>
        <w:spacing w:before="0" w:after="200" w:line="276" w:lineRule="auto"/>
        <w:rPr>
          <w:sz w:val="26"/>
          <w:szCs w:val="26"/>
          <w:lang w:val="vi-VN"/>
        </w:rPr>
      </w:pPr>
      <w:r>
        <w:rPr>
          <w:lang w:val="vi-VN"/>
        </w:rPr>
        <w:br w:type="page"/>
      </w:r>
    </w:p>
    <w:p w14:paraId="65BF1FD5" w14:textId="29E2BA67" w:rsidR="004E1E2B" w:rsidRPr="004E1E2B" w:rsidRDefault="004E1E2B" w:rsidP="004E1E2B">
      <w:pPr>
        <w:spacing w:before="0" w:after="200" w:line="276" w:lineRule="auto"/>
        <w:rPr>
          <w:b/>
          <w:i/>
          <w:sz w:val="28"/>
          <w:szCs w:val="26"/>
          <w:lang w:val="vi-VN"/>
        </w:rPr>
      </w:pPr>
    </w:p>
    <w:p w14:paraId="58092807" w14:textId="6468661C" w:rsidR="004E1E2B" w:rsidRDefault="00F61327" w:rsidP="004E1E2B">
      <w:pPr>
        <w:pStyle w:val="Heading1"/>
      </w:pPr>
      <w:bookmarkStart w:id="70" w:name="_Toc228986518"/>
      <w:r w:rsidRPr="00F61327">
        <w:t>ROLE HIERARCHY IMPLEMENTATION IN OPENMRS</w:t>
      </w:r>
      <w:bookmarkEnd w:id="70"/>
    </w:p>
    <w:p w14:paraId="725172E0" w14:textId="5B631B9A" w:rsidR="004E1E2B" w:rsidRDefault="00F61327" w:rsidP="004E1E2B">
      <w:pPr>
        <w:pStyle w:val="Heading2"/>
      </w:pPr>
      <w:bookmarkStart w:id="71" w:name="_Toc228986519"/>
      <w:r w:rsidRPr="00F61327">
        <w:t>OpenMRS Role Management</w:t>
      </w:r>
      <w:bookmarkEnd w:id="71"/>
    </w:p>
    <w:p w14:paraId="0815BD09" w14:textId="77777777" w:rsidR="00CB5369" w:rsidRPr="00CB5369" w:rsidRDefault="00CB5369" w:rsidP="00F61327">
      <w:pPr>
        <w:pStyle w:val="Nidungvnbn"/>
        <w:rPr>
          <w:b/>
          <w:bCs/>
          <w:lang w:val="vi-VN"/>
        </w:rPr>
      </w:pPr>
      <w:r w:rsidRPr="00CB5369">
        <w:rPr>
          <w:b/>
          <w:bCs/>
          <w:lang w:val="vi-VN"/>
        </w:rPr>
        <w:t xml:space="preserve">Write about: </w:t>
      </w:r>
    </w:p>
    <w:p w14:paraId="55274C76" w14:textId="77777777" w:rsidR="00CB5369" w:rsidRDefault="00CB5369" w:rsidP="00CB5369">
      <w:pPr>
        <w:pStyle w:val="Nidungvnbn"/>
        <w:numPr>
          <w:ilvl w:val="0"/>
          <w:numId w:val="47"/>
        </w:numPr>
        <w:rPr>
          <w:lang w:val="vi-VN"/>
        </w:rPr>
      </w:pPr>
      <w:r w:rsidRPr="00CB5369">
        <w:rPr>
          <w:lang w:val="vi-VN"/>
        </w:rPr>
        <w:t xml:space="preserve">implementation phase. </w:t>
      </w:r>
    </w:p>
    <w:p w14:paraId="582E9B8E" w14:textId="0F12893B" w:rsidR="00CB5369" w:rsidRDefault="00CB5369" w:rsidP="00CB5369">
      <w:pPr>
        <w:pStyle w:val="Nidungvnbn"/>
        <w:numPr>
          <w:ilvl w:val="0"/>
          <w:numId w:val="47"/>
        </w:numPr>
        <w:rPr>
          <w:lang w:val="vi-VN"/>
        </w:rPr>
      </w:pPr>
      <w:r w:rsidRPr="00CB5369">
        <w:rPr>
          <w:lang w:val="vi-VN"/>
        </w:rPr>
        <w:t xml:space="preserve">Manage Roles interface. </w:t>
      </w:r>
    </w:p>
    <w:p w14:paraId="6F527EC9" w14:textId="3E0B7259" w:rsidR="00CB5369" w:rsidRDefault="00CB5369" w:rsidP="00CB5369">
      <w:pPr>
        <w:pStyle w:val="Nidungvnbn"/>
        <w:numPr>
          <w:ilvl w:val="0"/>
          <w:numId w:val="47"/>
        </w:numPr>
        <w:rPr>
          <w:lang w:val="vi-VN"/>
        </w:rPr>
      </w:pPr>
      <w:r w:rsidRPr="00CB5369">
        <w:rPr>
          <w:lang w:val="vi-VN"/>
        </w:rPr>
        <w:t xml:space="preserve">inheritance setup. </w:t>
      </w:r>
    </w:p>
    <w:p w14:paraId="310AAEB2" w14:textId="77777777" w:rsidR="00CB5369" w:rsidRPr="00CB5369" w:rsidRDefault="00CB5369" w:rsidP="00F61327">
      <w:pPr>
        <w:pStyle w:val="Nidungvnbn"/>
        <w:rPr>
          <w:b/>
          <w:bCs/>
          <w:lang w:val="vi-VN"/>
        </w:rPr>
      </w:pPr>
      <w:r w:rsidRPr="00CB5369">
        <w:rPr>
          <w:b/>
          <w:bCs/>
          <w:lang w:val="vi-VN"/>
        </w:rPr>
        <w:t xml:space="preserve">Figure Placement </w:t>
      </w:r>
    </w:p>
    <w:p w14:paraId="65F2EB2E" w14:textId="16906F53" w:rsidR="00F61327" w:rsidRDefault="00CB5369" w:rsidP="00F61327">
      <w:pPr>
        <w:pStyle w:val="Nidungvnbn"/>
        <w:rPr>
          <w:lang w:val="vi-VN"/>
        </w:rPr>
      </w:pPr>
      <w:r w:rsidRPr="00CB5369">
        <w:rPr>
          <w:lang w:val="vi-VN"/>
        </w:rPr>
        <w:t xml:space="preserve">Figure </w:t>
      </w:r>
      <w:r>
        <w:rPr>
          <w:lang w:val="vi-VN"/>
        </w:rPr>
        <w:t xml:space="preserve">- </w:t>
      </w:r>
      <w:r w:rsidRPr="00CB5369">
        <w:rPr>
          <w:lang w:val="vi-VN"/>
        </w:rPr>
        <w:t>Role Hierarchy Overview in OpenMRS (hierarchy.png)</w:t>
      </w:r>
    </w:p>
    <w:p w14:paraId="204AAECA" w14:textId="11DAE7A7" w:rsidR="003D6226" w:rsidRPr="00F61327" w:rsidRDefault="003D6226" w:rsidP="00F61327">
      <w:pPr>
        <w:pStyle w:val="Nidungvnbn"/>
        <w:rPr>
          <w:lang w:val="vi-VN"/>
        </w:rPr>
      </w:pPr>
      <w:r w:rsidRPr="003D6226">
        <w:rPr>
          <w:lang w:val="vi-VN"/>
        </w:rPr>
        <w:t>The screenshots demonstrate that OpenMRS supports RBAC inheritance by allowing roles to inherit privileges from parent roles.</w:t>
      </w:r>
    </w:p>
    <w:p w14:paraId="39B0EF84" w14:textId="14C7FA85" w:rsidR="004E1E2B" w:rsidRDefault="00F61327" w:rsidP="004E1E2B">
      <w:pPr>
        <w:pStyle w:val="Heading2"/>
      </w:pPr>
      <w:bookmarkStart w:id="72" w:name="_Toc228986520"/>
      <w:r w:rsidRPr="00F61327">
        <w:t>Base Role Implementation</w:t>
      </w:r>
      <w:bookmarkEnd w:id="72"/>
    </w:p>
    <w:p w14:paraId="53E16368" w14:textId="71832A1D" w:rsidR="004E1E2B" w:rsidRDefault="00F61327" w:rsidP="004E1E2B">
      <w:pPr>
        <w:pStyle w:val="Heading3"/>
        <w:rPr>
          <w:lang w:val="vi-VN"/>
        </w:rPr>
      </w:pPr>
      <w:bookmarkStart w:id="73" w:name="_Toc228986521"/>
      <w:r w:rsidRPr="00F61327">
        <w:rPr>
          <w:lang w:val="vi-VN"/>
        </w:rPr>
        <w:t>Base_PatientViewer Configuration</w:t>
      </w:r>
      <w:bookmarkEnd w:id="73"/>
    </w:p>
    <w:p w14:paraId="662949AF" w14:textId="77777777" w:rsidR="00CB5369" w:rsidRPr="00CB5369" w:rsidRDefault="00CB5369" w:rsidP="004E1E2B">
      <w:pPr>
        <w:pStyle w:val="Nidungvnbn"/>
        <w:rPr>
          <w:b/>
          <w:bCs/>
          <w:lang w:val="vi-VN"/>
        </w:rPr>
      </w:pPr>
      <w:r w:rsidRPr="00CB5369">
        <w:rPr>
          <w:b/>
          <w:bCs/>
          <w:lang w:val="vi-VN"/>
        </w:rPr>
        <w:t xml:space="preserve">Write about: </w:t>
      </w:r>
    </w:p>
    <w:p w14:paraId="6DE2E701" w14:textId="77777777" w:rsidR="00CB5369" w:rsidRDefault="00CB5369" w:rsidP="00CB5369">
      <w:pPr>
        <w:pStyle w:val="Nidungvnbn"/>
        <w:numPr>
          <w:ilvl w:val="0"/>
          <w:numId w:val="48"/>
        </w:numPr>
        <w:rPr>
          <w:lang w:val="vi-VN"/>
        </w:rPr>
      </w:pPr>
      <w:r w:rsidRPr="00CB5369">
        <w:rPr>
          <w:lang w:val="vi-VN"/>
        </w:rPr>
        <w:t xml:space="preserve">configured privileges. </w:t>
      </w:r>
    </w:p>
    <w:p w14:paraId="05798DDC" w14:textId="77777777" w:rsidR="00CB5369" w:rsidRDefault="00CB5369" w:rsidP="00CB5369">
      <w:pPr>
        <w:pStyle w:val="Nidungvnbn"/>
        <w:numPr>
          <w:ilvl w:val="0"/>
          <w:numId w:val="48"/>
        </w:numPr>
        <w:rPr>
          <w:lang w:val="vi-VN"/>
        </w:rPr>
      </w:pPr>
      <w:r w:rsidRPr="00CB5369">
        <w:rPr>
          <w:lang w:val="vi-VN"/>
        </w:rPr>
        <w:t xml:space="preserve">inheritance base. </w:t>
      </w:r>
    </w:p>
    <w:p w14:paraId="7F6FC548" w14:textId="77777777" w:rsidR="00CB5369" w:rsidRPr="00CB5369" w:rsidRDefault="00CB5369" w:rsidP="004E1E2B">
      <w:pPr>
        <w:pStyle w:val="Nidungvnbn"/>
        <w:rPr>
          <w:b/>
          <w:bCs/>
          <w:lang w:val="vi-VN"/>
        </w:rPr>
      </w:pPr>
      <w:r w:rsidRPr="00CB5369">
        <w:rPr>
          <w:b/>
          <w:bCs/>
          <w:lang w:val="vi-VN"/>
        </w:rPr>
        <w:t xml:space="preserve">Figure Placement </w:t>
      </w:r>
    </w:p>
    <w:p w14:paraId="08AF7F6D" w14:textId="6F49F9B9" w:rsidR="004E1E2B" w:rsidRDefault="00CB5369" w:rsidP="004E1E2B">
      <w:pPr>
        <w:pStyle w:val="Nidungvnbn"/>
        <w:rPr>
          <w:lang w:val="vi-VN"/>
        </w:rPr>
      </w:pPr>
      <w:r w:rsidRPr="00CB5369">
        <w:rPr>
          <w:lang w:val="vi-VN"/>
        </w:rPr>
        <w:t xml:space="preserve">Figure </w:t>
      </w:r>
      <w:r>
        <w:rPr>
          <w:lang w:val="vi-VN"/>
        </w:rPr>
        <w:t xml:space="preserve">- </w:t>
      </w:r>
      <w:r w:rsidRPr="00CB5369">
        <w:rPr>
          <w:lang w:val="vi-VN"/>
        </w:rPr>
        <w:t>Base_PatientViewer Configuration (base_patientviewer.png)</w:t>
      </w:r>
    </w:p>
    <w:p w14:paraId="0A4C1F72" w14:textId="76EFA286" w:rsidR="003D6226" w:rsidRPr="00AB2108" w:rsidRDefault="003D6226" w:rsidP="004E1E2B">
      <w:pPr>
        <w:pStyle w:val="Nidungvnbn"/>
        <w:rPr>
          <w:lang w:val="vi-VN"/>
        </w:rPr>
      </w:pPr>
      <w:r w:rsidRPr="003D6226">
        <w:rPr>
          <w:lang w:val="vi-VN"/>
        </w:rPr>
        <w:t>This configuration demonstrates the minimal privilege set required for patient viewing functionality.</w:t>
      </w:r>
    </w:p>
    <w:p w14:paraId="4FB828A0" w14:textId="7F04C150" w:rsidR="004E1E2B" w:rsidRDefault="00F61327" w:rsidP="004E1E2B">
      <w:pPr>
        <w:pStyle w:val="Heading3"/>
        <w:rPr>
          <w:lang w:val="vi-VN"/>
        </w:rPr>
      </w:pPr>
      <w:bookmarkStart w:id="74" w:name="_Toc228986522"/>
      <w:r w:rsidRPr="00F61327">
        <w:t>Base_PatientEditor Configuration</w:t>
      </w:r>
      <w:bookmarkEnd w:id="74"/>
    </w:p>
    <w:p w14:paraId="14CEF677" w14:textId="77777777" w:rsidR="00CB5369" w:rsidRPr="00CB5369" w:rsidRDefault="00CB5369" w:rsidP="00CB5369">
      <w:pPr>
        <w:pStyle w:val="Nidungvnbn"/>
        <w:rPr>
          <w:b/>
          <w:bCs/>
          <w:lang w:val="vi-VN"/>
        </w:rPr>
      </w:pPr>
      <w:r w:rsidRPr="00CB5369">
        <w:rPr>
          <w:b/>
          <w:bCs/>
          <w:lang w:val="vi-VN"/>
        </w:rPr>
        <w:t xml:space="preserve">Write about: </w:t>
      </w:r>
    </w:p>
    <w:p w14:paraId="2D6C32CF" w14:textId="77777777" w:rsidR="00CB5369" w:rsidRDefault="00CB5369" w:rsidP="00CB5369">
      <w:pPr>
        <w:pStyle w:val="Nidungvnbn"/>
        <w:numPr>
          <w:ilvl w:val="0"/>
          <w:numId w:val="49"/>
        </w:numPr>
        <w:rPr>
          <w:lang w:val="vi-VN"/>
        </w:rPr>
      </w:pPr>
      <w:r w:rsidRPr="00CB5369">
        <w:rPr>
          <w:lang w:val="vi-VN"/>
        </w:rPr>
        <w:t xml:space="preserve">inherits Base_PatientViewer. </w:t>
      </w:r>
    </w:p>
    <w:p w14:paraId="558B3B17" w14:textId="77777777" w:rsidR="00CB5369" w:rsidRDefault="00CB5369" w:rsidP="00CB5369">
      <w:pPr>
        <w:pStyle w:val="Nidungvnbn"/>
        <w:numPr>
          <w:ilvl w:val="0"/>
          <w:numId w:val="49"/>
        </w:numPr>
        <w:rPr>
          <w:lang w:val="vi-VN"/>
        </w:rPr>
      </w:pPr>
      <w:r w:rsidRPr="00CB5369">
        <w:rPr>
          <w:lang w:val="vi-VN"/>
        </w:rPr>
        <w:t xml:space="preserve">adds patient modification privileges. </w:t>
      </w:r>
    </w:p>
    <w:p w14:paraId="54F1A14B" w14:textId="77777777" w:rsidR="00CB5369" w:rsidRPr="00CB5369" w:rsidRDefault="00CB5369" w:rsidP="00CB5369">
      <w:pPr>
        <w:pStyle w:val="Nidungvnbn"/>
        <w:rPr>
          <w:b/>
          <w:bCs/>
          <w:lang w:val="vi-VN"/>
        </w:rPr>
      </w:pPr>
      <w:r w:rsidRPr="00CB5369">
        <w:rPr>
          <w:b/>
          <w:bCs/>
          <w:lang w:val="vi-VN"/>
        </w:rPr>
        <w:t xml:space="preserve">Figure Placement </w:t>
      </w:r>
    </w:p>
    <w:p w14:paraId="682D288F" w14:textId="23D44482" w:rsidR="00CB5369" w:rsidRDefault="00CB5369" w:rsidP="00CB5369">
      <w:pPr>
        <w:pStyle w:val="Nidungvnbn"/>
        <w:rPr>
          <w:lang w:val="vi-VN"/>
        </w:rPr>
      </w:pPr>
      <w:r w:rsidRPr="00CB5369">
        <w:rPr>
          <w:lang w:val="vi-VN"/>
        </w:rPr>
        <w:lastRenderedPageBreak/>
        <w:t xml:space="preserve">Figure </w:t>
      </w:r>
      <w:r>
        <w:rPr>
          <w:lang w:val="vi-VN"/>
        </w:rPr>
        <w:t xml:space="preserve">- </w:t>
      </w:r>
      <w:r w:rsidRPr="00CB5369">
        <w:rPr>
          <w:lang w:val="vi-VN"/>
        </w:rPr>
        <w:t>Base_PatientEditor Configuration (base_patienteditor.png)</w:t>
      </w:r>
    </w:p>
    <w:p w14:paraId="07D75DDA" w14:textId="33851A14" w:rsidR="003D6226" w:rsidRPr="00CB5369" w:rsidRDefault="003D6226" w:rsidP="00CB5369">
      <w:pPr>
        <w:pStyle w:val="Nidungvnbn"/>
        <w:rPr>
          <w:lang w:val="vi-VN"/>
        </w:rPr>
      </w:pPr>
      <w:r w:rsidRPr="003D6226">
        <w:rPr>
          <w:lang w:val="vi-VN"/>
        </w:rPr>
        <w:t>The screenshot verifies that Base_PatientEditor inherits Base_PatientViewer privileges automatically.</w:t>
      </w:r>
    </w:p>
    <w:p w14:paraId="2549CA10" w14:textId="000FF23B" w:rsidR="00F61327" w:rsidRDefault="00F61327" w:rsidP="00F61327">
      <w:pPr>
        <w:pStyle w:val="Heading2"/>
      </w:pPr>
      <w:bookmarkStart w:id="75" w:name="_Toc228986523"/>
      <w:r w:rsidRPr="00F61327">
        <w:t>Healthcare Role Configuration</w:t>
      </w:r>
      <w:bookmarkEnd w:id="75"/>
    </w:p>
    <w:p w14:paraId="1AD98735" w14:textId="740CAFDD" w:rsidR="00F61327" w:rsidRDefault="00F61327" w:rsidP="00F61327">
      <w:pPr>
        <w:pStyle w:val="Heading3"/>
        <w:rPr>
          <w:lang w:val="vi-VN"/>
        </w:rPr>
      </w:pPr>
      <w:bookmarkStart w:id="76" w:name="_Toc228986524"/>
      <w:r w:rsidRPr="00F61327">
        <w:rPr>
          <w:lang w:val="vi-VN"/>
        </w:rPr>
        <w:t>Nurse Role Configuration</w:t>
      </w:r>
      <w:bookmarkEnd w:id="76"/>
    </w:p>
    <w:p w14:paraId="2D4511F4" w14:textId="77777777" w:rsidR="00DE4DE5" w:rsidRPr="00DE4DE5" w:rsidRDefault="00DE4DE5" w:rsidP="00F61327">
      <w:pPr>
        <w:pStyle w:val="Nidungvnbn"/>
        <w:rPr>
          <w:b/>
          <w:bCs/>
          <w:lang w:val="vi-VN"/>
        </w:rPr>
      </w:pPr>
      <w:r w:rsidRPr="00DE4DE5">
        <w:rPr>
          <w:b/>
          <w:bCs/>
          <w:lang w:val="vi-VN"/>
        </w:rPr>
        <w:t xml:space="preserve">Write about: </w:t>
      </w:r>
    </w:p>
    <w:p w14:paraId="070C7896" w14:textId="77777777" w:rsidR="00DE4DE5" w:rsidRDefault="00DE4DE5" w:rsidP="00DE4DE5">
      <w:pPr>
        <w:pStyle w:val="Nidungvnbn"/>
        <w:numPr>
          <w:ilvl w:val="0"/>
          <w:numId w:val="50"/>
        </w:numPr>
        <w:rPr>
          <w:lang w:val="vi-VN"/>
        </w:rPr>
      </w:pPr>
      <w:r w:rsidRPr="00DE4DE5">
        <w:rPr>
          <w:lang w:val="vi-VN"/>
        </w:rPr>
        <w:t xml:space="preserve">inherited lab/patient roles. </w:t>
      </w:r>
    </w:p>
    <w:p w14:paraId="76907B2D" w14:textId="77777777" w:rsidR="00DE4DE5" w:rsidRDefault="00DE4DE5" w:rsidP="00DE4DE5">
      <w:pPr>
        <w:pStyle w:val="Nidungvnbn"/>
        <w:numPr>
          <w:ilvl w:val="0"/>
          <w:numId w:val="50"/>
        </w:numPr>
        <w:rPr>
          <w:lang w:val="vi-VN"/>
        </w:rPr>
      </w:pPr>
      <w:r w:rsidRPr="00DE4DE5">
        <w:rPr>
          <w:lang w:val="vi-VN"/>
        </w:rPr>
        <w:t xml:space="preserve">observation permissions. </w:t>
      </w:r>
    </w:p>
    <w:p w14:paraId="632F7518" w14:textId="77777777" w:rsidR="00DE4DE5" w:rsidRPr="00DE4DE5" w:rsidRDefault="00DE4DE5" w:rsidP="00F61327">
      <w:pPr>
        <w:pStyle w:val="Nidungvnbn"/>
        <w:rPr>
          <w:b/>
          <w:bCs/>
          <w:lang w:val="vi-VN"/>
        </w:rPr>
      </w:pPr>
      <w:r w:rsidRPr="00DE4DE5">
        <w:rPr>
          <w:b/>
          <w:bCs/>
          <w:lang w:val="vi-VN"/>
        </w:rPr>
        <w:t xml:space="preserve">Figure Placement </w:t>
      </w:r>
    </w:p>
    <w:p w14:paraId="2624AE7F" w14:textId="179150C5" w:rsidR="00F61327" w:rsidRDefault="00DE4DE5" w:rsidP="00F61327">
      <w:pPr>
        <w:pStyle w:val="Nidungvnbn"/>
        <w:rPr>
          <w:lang w:val="vi-VN"/>
        </w:rPr>
      </w:pPr>
      <w:r w:rsidRPr="00DE4DE5">
        <w:rPr>
          <w:lang w:val="vi-VN"/>
        </w:rPr>
        <w:t xml:space="preserve">Figure </w:t>
      </w:r>
      <w:r>
        <w:rPr>
          <w:lang w:val="vi-VN"/>
        </w:rPr>
        <w:t>-</w:t>
      </w:r>
      <w:r w:rsidRPr="00DE4DE5">
        <w:rPr>
          <w:lang w:val="vi-VN"/>
        </w:rPr>
        <w:t xml:space="preserve"> Nurse Role Hierarchy Configuration (nurse_role.png)</w:t>
      </w:r>
    </w:p>
    <w:p w14:paraId="651B7ABE" w14:textId="175A6A27" w:rsidR="003D6226" w:rsidRPr="00AB2108" w:rsidRDefault="003D6226" w:rsidP="00F61327">
      <w:pPr>
        <w:pStyle w:val="Nidungvnbn"/>
        <w:rPr>
          <w:lang w:val="vi-VN"/>
        </w:rPr>
      </w:pPr>
      <w:r w:rsidRPr="003D6226">
        <w:rPr>
          <w:lang w:val="vi-VN"/>
        </w:rPr>
        <w:t>The Nurse role demonstrates practical privilege aggregation by combining patient management and laboratory-related permissions.</w:t>
      </w:r>
    </w:p>
    <w:p w14:paraId="6846FCBD" w14:textId="4E52872B" w:rsidR="00F61327" w:rsidRDefault="00F61327" w:rsidP="00F61327">
      <w:pPr>
        <w:pStyle w:val="Heading3"/>
        <w:rPr>
          <w:lang w:val="vi-VN"/>
        </w:rPr>
      </w:pPr>
      <w:bookmarkStart w:id="77" w:name="_Toc228986525"/>
      <w:r w:rsidRPr="00F61327">
        <w:t>Doctor Role Configuration</w:t>
      </w:r>
      <w:bookmarkEnd w:id="77"/>
    </w:p>
    <w:p w14:paraId="7DEE1DF2" w14:textId="77777777" w:rsidR="008474A2" w:rsidRPr="008474A2" w:rsidRDefault="008474A2" w:rsidP="00F61327">
      <w:pPr>
        <w:pStyle w:val="Nidungvnbn"/>
        <w:rPr>
          <w:b/>
          <w:bCs/>
          <w:lang w:val="vi-VN"/>
        </w:rPr>
      </w:pPr>
      <w:r w:rsidRPr="008474A2">
        <w:rPr>
          <w:b/>
          <w:bCs/>
          <w:lang w:val="vi-VN"/>
        </w:rPr>
        <w:t xml:space="preserve">Write about: </w:t>
      </w:r>
    </w:p>
    <w:p w14:paraId="17284F35" w14:textId="77777777" w:rsidR="008474A2" w:rsidRDefault="008474A2" w:rsidP="00F61327">
      <w:pPr>
        <w:pStyle w:val="Nidungvnbn"/>
        <w:rPr>
          <w:lang w:val="vi-VN"/>
        </w:rPr>
      </w:pPr>
      <w:r w:rsidRPr="008474A2">
        <w:rPr>
          <w:lang w:val="vi-VN"/>
        </w:rPr>
        <w:t xml:space="preserve">inherited encounter/lab/patient roles. </w:t>
      </w:r>
    </w:p>
    <w:p w14:paraId="6566822E" w14:textId="77777777" w:rsidR="008474A2" w:rsidRDefault="008474A2" w:rsidP="00F61327">
      <w:pPr>
        <w:pStyle w:val="Nidungvnbn"/>
        <w:rPr>
          <w:lang w:val="vi-VN"/>
        </w:rPr>
      </w:pPr>
      <w:r w:rsidRPr="008474A2">
        <w:rPr>
          <w:lang w:val="vi-VN"/>
        </w:rPr>
        <w:t xml:space="preserve">visit management privileges. </w:t>
      </w:r>
    </w:p>
    <w:p w14:paraId="2AF4DF78" w14:textId="77777777" w:rsidR="008474A2" w:rsidRPr="008474A2" w:rsidRDefault="008474A2" w:rsidP="00F61327">
      <w:pPr>
        <w:pStyle w:val="Nidungvnbn"/>
        <w:rPr>
          <w:b/>
          <w:bCs/>
          <w:lang w:val="vi-VN"/>
        </w:rPr>
      </w:pPr>
      <w:r w:rsidRPr="008474A2">
        <w:rPr>
          <w:b/>
          <w:bCs/>
          <w:lang w:val="vi-VN"/>
        </w:rPr>
        <w:t xml:space="preserve">Figure Placement </w:t>
      </w:r>
    </w:p>
    <w:p w14:paraId="39D965CB" w14:textId="6B7BFB83" w:rsidR="00F61327" w:rsidRDefault="008474A2" w:rsidP="00F61327">
      <w:pPr>
        <w:pStyle w:val="Nidungvnbn"/>
        <w:rPr>
          <w:lang w:val="vi-VN"/>
        </w:rPr>
      </w:pPr>
      <w:r w:rsidRPr="008474A2">
        <w:rPr>
          <w:lang w:val="vi-VN"/>
        </w:rPr>
        <w:t xml:space="preserve">Figure </w:t>
      </w:r>
      <w:r>
        <w:rPr>
          <w:lang w:val="vi-VN"/>
        </w:rPr>
        <w:t>-</w:t>
      </w:r>
      <w:r w:rsidRPr="008474A2">
        <w:rPr>
          <w:lang w:val="vi-VN"/>
        </w:rPr>
        <w:t xml:space="preserve"> Doctor Role Hierarchy Configuration (doctor_role.png)</w:t>
      </w:r>
    </w:p>
    <w:p w14:paraId="6227320C" w14:textId="4C1D2B23" w:rsidR="003D6226" w:rsidRPr="00F61327" w:rsidRDefault="003D6226" w:rsidP="00F61327">
      <w:pPr>
        <w:pStyle w:val="Nidungvnbn"/>
        <w:rPr>
          <w:lang w:val="vi-VN"/>
        </w:rPr>
      </w:pPr>
      <w:r w:rsidRPr="003D6226">
        <w:rPr>
          <w:lang w:val="vi-VN"/>
        </w:rPr>
        <w:t>The Doctor role demonstrates multi-role inheritance with encounter, patient, and laboratory capabilities combined into a single healthcare role.</w:t>
      </w:r>
    </w:p>
    <w:p w14:paraId="29F5A4DA" w14:textId="0AC7B3EA" w:rsidR="00F61327" w:rsidRDefault="00F61327" w:rsidP="00F61327">
      <w:pPr>
        <w:pStyle w:val="Heading3"/>
        <w:rPr>
          <w:lang w:val="vi-VN"/>
        </w:rPr>
      </w:pPr>
      <w:bookmarkStart w:id="78" w:name="_Toc228986526"/>
      <w:r w:rsidRPr="00F61327">
        <w:t>Registration Clerk Role Configuration</w:t>
      </w:r>
      <w:bookmarkEnd w:id="78"/>
    </w:p>
    <w:p w14:paraId="7BC0C90E" w14:textId="77777777" w:rsidR="006400CA" w:rsidRPr="006400CA" w:rsidRDefault="006400CA" w:rsidP="00F61327">
      <w:pPr>
        <w:pStyle w:val="Nidungvnbn"/>
        <w:rPr>
          <w:b/>
          <w:bCs/>
          <w:lang w:val="vi-VN"/>
        </w:rPr>
      </w:pPr>
      <w:r w:rsidRPr="006400CA">
        <w:rPr>
          <w:b/>
          <w:bCs/>
          <w:lang w:val="vi-VN"/>
        </w:rPr>
        <w:t xml:space="preserve">Write about: </w:t>
      </w:r>
    </w:p>
    <w:p w14:paraId="22AB1307" w14:textId="77777777" w:rsidR="006400CA" w:rsidRDefault="006400CA" w:rsidP="006400CA">
      <w:pPr>
        <w:pStyle w:val="Nidungvnbn"/>
        <w:numPr>
          <w:ilvl w:val="0"/>
          <w:numId w:val="51"/>
        </w:numPr>
        <w:rPr>
          <w:lang w:val="vi-VN"/>
        </w:rPr>
      </w:pPr>
      <w:r w:rsidRPr="006400CA">
        <w:rPr>
          <w:lang w:val="vi-VN"/>
        </w:rPr>
        <w:t xml:space="preserve">user management + patient management. </w:t>
      </w:r>
    </w:p>
    <w:p w14:paraId="309F660B" w14:textId="77777777" w:rsidR="006400CA" w:rsidRDefault="006400CA" w:rsidP="006400CA">
      <w:pPr>
        <w:pStyle w:val="Nidungvnbn"/>
        <w:numPr>
          <w:ilvl w:val="0"/>
          <w:numId w:val="51"/>
        </w:numPr>
        <w:rPr>
          <w:lang w:val="vi-VN"/>
        </w:rPr>
      </w:pPr>
      <w:r w:rsidRPr="006400CA">
        <w:rPr>
          <w:lang w:val="vi-VN"/>
        </w:rPr>
        <w:t xml:space="preserve">appointment privileges. </w:t>
      </w:r>
    </w:p>
    <w:p w14:paraId="0A644C11" w14:textId="77777777" w:rsidR="006400CA" w:rsidRPr="006400CA" w:rsidRDefault="006400CA" w:rsidP="00F61327">
      <w:pPr>
        <w:pStyle w:val="Nidungvnbn"/>
        <w:rPr>
          <w:b/>
          <w:bCs/>
          <w:lang w:val="vi-VN"/>
        </w:rPr>
      </w:pPr>
      <w:r w:rsidRPr="006400CA">
        <w:rPr>
          <w:b/>
          <w:bCs/>
          <w:lang w:val="vi-VN"/>
        </w:rPr>
        <w:t xml:space="preserve">Figure Placement </w:t>
      </w:r>
    </w:p>
    <w:p w14:paraId="07055465" w14:textId="1BD4281E" w:rsidR="00F61327" w:rsidRDefault="006400CA" w:rsidP="00F61327">
      <w:pPr>
        <w:pStyle w:val="Nidungvnbn"/>
        <w:rPr>
          <w:lang w:val="vi-VN"/>
        </w:rPr>
      </w:pPr>
      <w:r w:rsidRPr="006400CA">
        <w:rPr>
          <w:lang w:val="vi-VN"/>
        </w:rPr>
        <w:t xml:space="preserve">Figure </w:t>
      </w:r>
      <w:r>
        <w:rPr>
          <w:lang w:val="vi-VN"/>
        </w:rPr>
        <w:t>-</w:t>
      </w:r>
      <w:r w:rsidRPr="006400CA">
        <w:rPr>
          <w:lang w:val="vi-VN"/>
        </w:rPr>
        <w:t xml:space="preserve"> Registration Clerk Role Configuration (registration_clerk.png)</w:t>
      </w:r>
    </w:p>
    <w:p w14:paraId="00CDD58E" w14:textId="2B9A5F91" w:rsidR="003D6226" w:rsidRPr="00F61327" w:rsidRDefault="003D6226" w:rsidP="00F61327">
      <w:pPr>
        <w:pStyle w:val="Nidungvnbn"/>
        <w:rPr>
          <w:lang w:val="vi-VN"/>
        </w:rPr>
      </w:pPr>
      <w:r w:rsidRPr="003D6226">
        <w:rPr>
          <w:lang w:val="vi-VN"/>
        </w:rPr>
        <w:lastRenderedPageBreak/>
        <w:t>The Registration Clerk role combines administrative user management permissions with patient registration functionality.</w:t>
      </w:r>
    </w:p>
    <w:p w14:paraId="392FB242" w14:textId="2C3DB396" w:rsidR="00F61327" w:rsidRDefault="00F61327" w:rsidP="00F61327">
      <w:pPr>
        <w:pStyle w:val="Heading2"/>
      </w:pPr>
      <w:bookmarkStart w:id="79" w:name="_Toc228986527"/>
      <w:r w:rsidRPr="00F61327">
        <w:t>Role Inheritance Verification</w:t>
      </w:r>
      <w:bookmarkEnd w:id="79"/>
    </w:p>
    <w:p w14:paraId="6AFF492F" w14:textId="77777777" w:rsidR="006400CA" w:rsidRPr="006400CA" w:rsidRDefault="006400CA" w:rsidP="00F61327">
      <w:pPr>
        <w:pStyle w:val="Nidungvnbn"/>
        <w:rPr>
          <w:b/>
          <w:bCs/>
          <w:lang w:val="vi-VN"/>
        </w:rPr>
      </w:pPr>
      <w:r w:rsidRPr="006400CA">
        <w:rPr>
          <w:b/>
          <w:bCs/>
          <w:lang w:val="vi-VN"/>
        </w:rPr>
        <w:t xml:space="preserve">Write about: </w:t>
      </w:r>
    </w:p>
    <w:p w14:paraId="5B9C1974" w14:textId="77777777" w:rsidR="006400CA" w:rsidRDefault="006400CA" w:rsidP="006400CA">
      <w:pPr>
        <w:pStyle w:val="Nidungvnbn"/>
        <w:numPr>
          <w:ilvl w:val="0"/>
          <w:numId w:val="52"/>
        </w:numPr>
        <w:rPr>
          <w:lang w:val="vi-VN"/>
        </w:rPr>
      </w:pPr>
      <w:r w:rsidRPr="006400CA">
        <w:rPr>
          <w:lang w:val="vi-VN"/>
        </w:rPr>
        <w:t xml:space="preserve">inherited privileges shown automatically. </w:t>
      </w:r>
    </w:p>
    <w:p w14:paraId="490DAFA7" w14:textId="77777777" w:rsidR="006400CA" w:rsidRDefault="006400CA" w:rsidP="006400CA">
      <w:pPr>
        <w:pStyle w:val="Nidungvnbn"/>
        <w:numPr>
          <w:ilvl w:val="0"/>
          <w:numId w:val="52"/>
        </w:numPr>
        <w:rPr>
          <w:lang w:val="vi-VN"/>
        </w:rPr>
      </w:pPr>
      <w:r w:rsidRPr="006400CA">
        <w:rPr>
          <w:lang w:val="vi-VN"/>
        </w:rPr>
        <w:t xml:space="preserve">reduced duplicate assignment. </w:t>
      </w:r>
    </w:p>
    <w:p w14:paraId="761B231E" w14:textId="2D186B0B" w:rsidR="00F61327" w:rsidRDefault="006400CA" w:rsidP="00F61327">
      <w:pPr>
        <w:pStyle w:val="Nidungvnbn"/>
        <w:rPr>
          <w:lang w:val="vi-VN"/>
        </w:rPr>
      </w:pPr>
      <w:r w:rsidRPr="006400CA">
        <w:rPr>
          <w:lang w:val="vi-VN"/>
        </w:rPr>
        <w:t>No new figure required.</w:t>
      </w:r>
    </w:p>
    <w:p w14:paraId="2E1F9334" w14:textId="6D25CB22" w:rsidR="003D6226" w:rsidRPr="00F61327" w:rsidRDefault="003D6226" w:rsidP="00F61327">
      <w:pPr>
        <w:pStyle w:val="Nidungvnbn"/>
        <w:rPr>
          <w:lang w:val="vi-VN"/>
        </w:rPr>
      </w:pPr>
      <w:r w:rsidRPr="003D6226">
        <w:rPr>
          <w:lang w:val="vi-VN"/>
        </w:rPr>
        <w:t>OpenMRS automatically displayed inherited privileges through parent role relationships, reducing manual configuration complexity.</w:t>
      </w:r>
    </w:p>
    <w:p w14:paraId="52B1E8A9" w14:textId="12366E12" w:rsidR="00F61327" w:rsidRDefault="00F61327" w:rsidP="00F61327">
      <w:pPr>
        <w:pStyle w:val="Heading2"/>
      </w:pPr>
      <w:bookmarkStart w:id="80" w:name="_Toc228986528"/>
      <w:r w:rsidRPr="00F61327">
        <w:t>Exported Configuration Files</w:t>
      </w:r>
      <w:bookmarkEnd w:id="80"/>
    </w:p>
    <w:p w14:paraId="1F3FAF68" w14:textId="36DA429A" w:rsidR="00F61327" w:rsidRDefault="00F61327" w:rsidP="00F61327">
      <w:pPr>
        <w:pStyle w:val="Heading3"/>
        <w:rPr>
          <w:lang w:val="vi-VN"/>
        </w:rPr>
      </w:pPr>
      <w:bookmarkStart w:id="81" w:name="_Toc228986529"/>
      <w:r w:rsidRPr="00F61327">
        <w:t>roles.json</w:t>
      </w:r>
      <w:bookmarkEnd w:id="81"/>
    </w:p>
    <w:p w14:paraId="1E704B40" w14:textId="61FA0845" w:rsidR="006400CA" w:rsidRPr="006400CA" w:rsidRDefault="006400CA" w:rsidP="006400CA">
      <w:pPr>
        <w:pStyle w:val="Nidungvnbn"/>
        <w:rPr>
          <w:lang w:val="vi-VN"/>
        </w:rPr>
      </w:pPr>
      <w:r w:rsidRPr="006400CA">
        <w:rPr>
          <w:lang w:val="vi-VN"/>
        </w:rPr>
        <w:t>Write about: manual export structure. reproducibility. role recreation support.</w:t>
      </w:r>
    </w:p>
    <w:p w14:paraId="6938DBBB" w14:textId="0F2EA7B7" w:rsidR="00F61327" w:rsidRPr="00F61327" w:rsidRDefault="006400CA" w:rsidP="00F61327">
      <w:pPr>
        <w:pStyle w:val="Nidungvnbn"/>
        <w:rPr>
          <w:lang w:val="vi-VN"/>
        </w:rPr>
      </w:pPr>
      <w:r w:rsidRPr="006400CA">
        <w:rPr>
          <w:lang w:val="vi-VN"/>
        </w:rPr>
        <w:t xml:space="preserve">Figure </w:t>
      </w:r>
      <w:r>
        <w:rPr>
          <w:lang w:val="vi-VN"/>
        </w:rPr>
        <w:t>- roles.json</w:t>
      </w:r>
    </w:p>
    <w:p w14:paraId="4552828E" w14:textId="594D79F7" w:rsidR="00F61327" w:rsidRDefault="00F61327" w:rsidP="00F61327">
      <w:pPr>
        <w:pStyle w:val="Heading3"/>
        <w:rPr>
          <w:lang w:val="vi-VN"/>
        </w:rPr>
      </w:pPr>
      <w:bookmarkStart w:id="82" w:name="_Toc228986530"/>
      <w:r w:rsidRPr="00F61327">
        <w:t>users.json</w:t>
      </w:r>
      <w:bookmarkEnd w:id="82"/>
    </w:p>
    <w:p w14:paraId="624D3E6F" w14:textId="30F0C5F1" w:rsidR="006400CA" w:rsidRPr="006400CA" w:rsidRDefault="006400CA" w:rsidP="006400CA">
      <w:pPr>
        <w:pStyle w:val="Nidungvnbn"/>
        <w:rPr>
          <w:lang w:val="vi-VN"/>
        </w:rPr>
      </w:pPr>
      <w:r w:rsidRPr="006400CA">
        <w:rPr>
          <w:lang w:val="vi-VN"/>
        </w:rPr>
        <w:t>Write about: user-role mapping export. collaborative setup.</w:t>
      </w:r>
    </w:p>
    <w:p w14:paraId="4D71B7D3" w14:textId="111D81EB" w:rsidR="006400CA" w:rsidRPr="00F61327" w:rsidRDefault="006400CA" w:rsidP="006400CA">
      <w:pPr>
        <w:pStyle w:val="Nidungvnbn"/>
        <w:rPr>
          <w:lang w:val="vi-VN"/>
        </w:rPr>
      </w:pPr>
      <w:r w:rsidRPr="006400CA">
        <w:rPr>
          <w:lang w:val="vi-VN"/>
        </w:rPr>
        <w:t xml:space="preserve">Figure </w:t>
      </w:r>
      <w:r>
        <w:rPr>
          <w:lang w:val="vi-VN"/>
        </w:rPr>
        <w:t>- users.json</w:t>
      </w:r>
    </w:p>
    <w:p w14:paraId="73E258B3" w14:textId="77777777" w:rsidR="006400CA" w:rsidRPr="006400CA" w:rsidRDefault="006400CA" w:rsidP="006400CA">
      <w:pPr>
        <w:pStyle w:val="Nidungvnbn"/>
        <w:rPr>
          <w:lang w:val="vi-VN"/>
        </w:rPr>
      </w:pPr>
    </w:p>
    <w:p w14:paraId="20DF7421" w14:textId="77777777" w:rsidR="00F61327" w:rsidRPr="00F61327" w:rsidRDefault="00F61327" w:rsidP="00F61327">
      <w:pPr>
        <w:pStyle w:val="Nidungvnbn"/>
        <w:rPr>
          <w:lang w:val="vi-VN"/>
        </w:rPr>
      </w:pPr>
    </w:p>
    <w:p w14:paraId="3204A3AC" w14:textId="18BFC9E4" w:rsidR="00F61327" w:rsidRDefault="00F61327">
      <w:pPr>
        <w:spacing w:before="0" w:after="200" w:line="276" w:lineRule="auto"/>
        <w:rPr>
          <w:sz w:val="26"/>
          <w:szCs w:val="26"/>
          <w:lang w:val="vi-VN"/>
        </w:rPr>
      </w:pPr>
      <w:r>
        <w:rPr>
          <w:lang w:val="vi-VN"/>
        </w:rPr>
        <w:br w:type="page"/>
      </w:r>
    </w:p>
    <w:p w14:paraId="6CCDBBDA" w14:textId="2984B7EF" w:rsidR="00F61327" w:rsidRDefault="00F61327" w:rsidP="00F61327">
      <w:pPr>
        <w:pStyle w:val="Heading1"/>
      </w:pPr>
      <w:bookmarkStart w:id="83" w:name="_Toc228986531"/>
      <w:r w:rsidRPr="00F61327">
        <w:lastRenderedPageBreak/>
        <w:t>CHALLENGES AND IMPROVEMENTS</w:t>
      </w:r>
      <w:bookmarkEnd w:id="83"/>
    </w:p>
    <w:p w14:paraId="2BAC8186" w14:textId="5F5210B5" w:rsidR="00F61327" w:rsidRDefault="00F61327" w:rsidP="00F61327">
      <w:pPr>
        <w:pStyle w:val="Heading2"/>
      </w:pPr>
      <w:bookmarkStart w:id="84" w:name="_Toc228986532"/>
      <w:r w:rsidRPr="00F61327">
        <w:t>Challenges Encountered</w:t>
      </w:r>
      <w:bookmarkEnd w:id="84"/>
    </w:p>
    <w:p w14:paraId="43F9E1E4" w14:textId="1B00F888" w:rsidR="00DD19D0" w:rsidRPr="00DD19D0" w:rsidRDefault="00DD19D0" w:rsidP="00DD19D0">
      <w:pPr>
        <w:pStyle w:val="Nidungvnbn"/>
        <w:rPr>
          <w:lang w:val="vi-VN"/>
        </w:rPr>
      </w:pPr>
      <w:r w:rsidRPr="00DD19D0">
        <w:rPr>
          <w:lang w:val="vi-VN"/>
        </w:rPr>
        <w:t>For each subsection: summarize issue. explain impact. No figures required.</w:t>
      </w:r>
    </w:p>
    <w:p w14:paraId="3A8C562A" w14:textId="17136AC9" w:rsidR="00F61327" w:rsidRDefault="00692AF7" w:rsidP="00F61327">
      <w:pPr>
        <w:pStyle w:val="Heading3"/>
        <w:rPr>
          <w:lang w:val="vi-VN"/>
        </w:rPr>
      </w:pPr>
      <w:bookmarkStart w:id="85" w:name="_Toc228986533"/>
      <w:r w:rsidRPr="00692AF7">
        <w:rPr>
          <w:lang w:val="vi-VN"/>
        </w:rPr>
        <w:t>Privilege Explosion</w:t>
      </w:r>
      <w:bookmarkEnd w:id="85"/>
    </w:p>
    <w:p w14:paraId="44EC8908" w14:textId="2AEBD203" w:rsidR="00F61327" w:rsidRDefault="00692AF7" w:rsidP="00F61327">
      <w:pPr>
        <w:pStyle w:val="Heading3"/>
        <w:rPr>
          <w:lang w:val="vi-VN"/>
        </w:rPr>
      </w:pPr>
      <w:bookmarkStart w:id="86" w:name="_Toc228986534"/>
      <w:r w:rsidRPr="00692AF7">
        <w:rPr>
          <w:lang w:val="vi-VN"/>
        </w:rPr>
        <w:t>Hidden Privilege Dependencies</w:t>
      </w:r>
      <w:bookmarkEnd w:id="86"/>
    </w:p>
    <w:p w14:paraId="2F432F29" w14:textId="31582375" w:rsidR="003D6226" w:rsidRPr="003D6226" w:rsidRDefault="003D6226" w:rsidP="003D6226">
      <w:pPr>
        <w:pStyle w:val="Nidungvnbn"/>
        <w:rPr>
          <w:lang w:val="vi-VN"/>
        </w:rPr>
      </w:pPr>
      <w:r w:rsidRPr="003D6226">
        <w:rPr>
          <w:lang w:val="vi-VN"/>
        </w:rPr>
        <w:t>Example encountered during implementation: Assigning only “View Patients” was insufficient because OpenMRS additionally required “Get Patients” internally before patient information became accessible.</w:t>
      </w:r>
    </w:p>
    <w:p w14:paraId="611F52E4" w14:textId="61763EE1" w:rsidR="00F61327" w:rsidRDefault="00692AF7" w:rsidP="00F61327">
      <w:pPr>
        <w:pStyle w:val="Heading3"/>
        <w:rPr>
          <w:lang w:val="vi-VN"/>
        </w:rPr>
      </w:pPr>
      <w:bookmarkStart w:id="87" w:name="_Toc228986535"/>
      <w:r w:rsidRPr="00692AF7">
        <w:rPr>
          <w:lang w:val="vi-VN"/>
        </w:rPr>
        <w:t>Role Duplication</w:t>
      </w:r>
      <w:bookmarkEnd w:id="87"/>
    </w:p>
    <w:p w14:paraId="0540632E" w14:textId="0E37528F" w:rsidR="00F61327" w:rsidRDefault="00692AF7" w:rsidP="00F61327">
      <w:pPr>
        <w:pStyle w:val="Heading3"/>
        <w:rPr>
          <w:lang w:val="vi-VN"/>
        </w:rPr>
      </w:pPr>
      <w:bookmarkStart w:id="88" w:name="_Toc228986536"/>
      <w:r w:rsidRPr="00692AF7">
        <w:rPr>
          <w:lang w:val="vi-VN"/>
        </w:rPr>
        <w:t>Frontend and Backend Inconsistency</w:t>
      </w:r>
      <w:bookmarkEnd w:id="88"/>
    </w:p>
    <w:p w14:paraId="702953EA" w14:textId="77777777" w:rsidR="003D6226" w:rsidRDefault="003D6226" w:rsidP="003D6226">
      <w:pPr>
        <w:pStyle w:val="Nidungvnbn"/>
        <w:rPr>
          <w:lang w:val="vi-VN"/>
        </w:rPr>
      </w:pPr>
      <w:r w:rsidRPr="003D6226">
        <w:rPr>
          <w:lang w:val="vi-VN"/>
        </w:rPr>
        <w:t xml:space="preserve">Observed behavior during testing: </w:t>
      </w:r>
    </w:p>
    <w:p w14:paraId="1A1B6BC9" w14:textId="77777777" w:rsidR="003D6226" w:rsidRDefault="003D6226" w:rsidP="003D6226">
      <w:pPr>
        <w:pStyle w:val="Nidungvnbn"/>
        <w:rPr>
          <w:lang w:val="vi-VN"/>
        </w:rPr>
      </w:pPr>
      <w:r w:rsidRPr="003D6226">
        <w:rPr>
          <w:lang w:val="vi-VN"/>
        </w:rPr>
        <w:t xml:space="preserve">- missing patient menus </w:t>
      </w:r>
    </w:p>
    <w:p w14:paraId="69B60BE8" w14:textId="77777777" w:rsidR="003D6226" w:rsidRDefault="003D6226" w:rsidP="003D6226">
      <w:pPr>
        <w:pStyle w:val="Nidungvnbn"/>
        <w:rPr>
          <w:lang w:val="vi-VN"/>
        </w:rPr>
      </w:pPr>
      <w:r w:rsidRPr="003D6226">
        <w:rPr>
          <w:lang w:val="vi-VN"/>
        </w:rPr>
        <w:t xml:space="preserve">- automatic redirects to login pages </w:t>
      </w:r>
    </w:p>
    <w:p w14:paraId="630AEA0A" w14:textId="2902C115" w:rsidR="003D6226" w:rsidRPr="003D6226" w:rsidRDefault="003D6226" w:rsidP="003D6226">
      <w:pPr>
        <w:pStyle w:val="Nidungvnbn"/>
        <w:rPr>
          <w:lang w:val="vi-VN"/>
        </w:rPr>
      </w:pPr>
      <w:r w:rsidRPr="003D6226">
        <w:rPr>
          <w:lang w:val="vi-VN"/>
        </w:rPr>
        <w:t>- inaccessible patient interfaces even when backend privileges were correctly assigned.</w:t>
      </w:r>
    </w:p>
    <w:p w14:paraId="11FF3661" w14:textId="6F7DB7EE" w:rsidR="00F61327" w:rsidRDefault="00692AF7" w:rsidP="00F61327">
      <w:pPr>
        <w:pStyle w:val="Heading3"/>
        <w:rPr>
          <w:lang w:val="vi-VN"/>
        </w:rPr>
      </w:pPr>
      <w:bookmarkStart w:id="89" w:name="_Toc228986537"/>
      <w:r w:rsidRPr="00692AF7">
        <w:rPr>
          <w:lang w:val="vi-VN"/>
        </w:rPr>
        <w:t>UI Scalability Problems</w:t>
      </w:r>
      <w:bookmarkEnd w:id="89"/>
    </w:p>
    <w:p w14:paraId="2B941542" w14:textId="509BA4F1" w:rsidR="003D6226" w:rsidRPr="003D6226" w:rsidRDefault="003D6226" w:rsidP="003D6226">
      <w:pPr>
        <w:pStyle w:val="Nidungvnbn"/>
        <w:rPr>
          <w:lang w:val="vi-VN"/>
        </w:rPr>
      </w:pPr>
      <w:r w:rsidRPr="003D6226">
        <w:rPr>
          <w:lang w:val="vi-VN"/>
        </w:rPr>
        <w:t>The role management interface contained hundreds of privileges displayed simultaneously as checkbox lists, making navigation and auditing difficult.</w:t>
      </w:r>
    </w:p>
    <w:p w14:paraId="4407B85B" w14:textId="0025A35F" w:rsidR="00F61327" w:rsidRDefault="00692AF7" w:rsidP="00F61327">
      <w:pPr>
        <w:pStyle w:val="Heading3"/>
        <w:rPr>
          <w:lang w:val="vi-VN"/>
        </w:rPr>
      </w:pPr>
      <w:bookmarkStart w:id="90" w:name="_Toc228986538"/>
      <w:r w:rsidRPr="00692AF7">
        <w:rPr>
          <w:lang w:val="vi-VN"/>
        </w:rPr>
        <w:t>Difficulty in Auditing</w:t>
      </w:r>
      <w:bookmarkEnd w:id="90"/>
    </w:p>
    <w:p w14:paraId="0C6B9A7E" w14:textId="67517AD9" w:rsidR="00F61327" w:rsidRDefault="00692AF7" w:rsidP="00F61327">
      <w:pPr>
        <w:pStyle w:val="Heading2"/>
      </w:pPr>
      <w:bookmarkStart w:id="91" w:name="_Toc228986539"/>
      <w:r>
        <w:t>S</w:t>
      </w:r>
      <w:r w:rsidRPr="00692AF7">
        <w:t>uggested Improvements</w:t>
      </w:r>
      <w:bookmarkEnd w:id="91"/>
    </w:p>
    <w:p w14:paraId="5170327F" w14:textId="7FE40111" w:rsidR="00DD19D0" w:rsidRPr="00DD19D0" w:rsidRDefault="00DD19D0" w:rsidP="00DD19D0">
      <w:pPr>
        <w:pStyle w:val="Nidungvnbn"/>
        <w:rPr>
          <w:lang w:val="vi-VN"/>
        </w:rPr>
      </w:pPr>
      <w:r w:rsidRPr="00DD19D0">
        <w:rPr>
          <w:lang w:val="vi-VN"/>
        </w:rPr>
        <w:t>For each subsection: explain improvement proposal. explain security benefit. No figures required.</w:t>
      </w:r>
    </w:p>
    <w:p w14:paraId="1712800F" w14:textId="5A96EF0E" w:rsidR="00F61327" w:rsidRDefault="00692AF7" w:rsidP="00F61327">
      <w:pPr>
        <w:pStyle w:val="Heading3"/>
        <w:rPr>
          <w:lang w:val="vi-VN"/>
        </w:rPr>
      </w:pPr>
      <w:bookmarkStart w:id="92" w:name="_Toc228986540"/>
      <w:r w:rsidRPr="00692AF7">
        <w:rPr>
          <w:lang w:val="vi-VN"/>
        </w:rPr>
        <w:t>Role Templates</w:t>
      </w:r>
      <w:bookmarkEnd w:id="92"/>
    </w:p>
    <w:p w14:paraId="3BC78056" w14:textId="06748E2A" w:rsidR="00F61327" w:rsidRDefault="00692AF7" w:rsidP="00F61327">
      <w:pPr>
        <w:pStyle w:val="Heading3"/>
        <w:rPr>
          <w:lang w:val="vi-VN"/>
        </w:rPr>
      </w:pPr>
      <w:bookmarkStart w:id="93" w:name="_Toc228986541"/>
      <w:r w:rsidRPr="00692AF7">
        <w:rPr>
          <w:lang w:val="vi-VN"/>
        </w:rPr>
        <w:t>Role Hierarchy Visualization</w:t>
      </w:r>
      <w:bookmarkEnd w:id="93"/>
    </w:p>
    <w:p w14:paraId="6F93489E" w14:textId="439D13FA" w:rsidR="00F61327" w:rsidRDefault="00692AF7" w:rsidP="00F61327">
      <w:pPr>
        <w:pStyle w:val="Heading3"/>
        <w:rPr>
          <w:lang w:val="vi-VN"/>
        </w:rPr>
      </w:pPr>
      <w:bookmarkStart w:id="94" w:name="_Toc228986542"/>
      <w:r w:rsidRPr="00692AF7">
        <w:rPr>
          <w:lang w:val="vi-VN"/>
        </w:rPr>
        <w:lastRenderedPageBreak/>
        <w:t>RBAC and ABAC Integration</w:t>
      </w:r>
      <w:bookmarkEnd w:id="94"/>
    </w:p>
    <w:p w14:paraId="0055CC64" w14:textId="2BED7F01" w:rsidR="00F61327" w:rsidRDefault="00692AF7" w:rsidP="00F61327">
      <w:pPr>
        <w:pStyle w:val="Heading3"/>
        <w:rPr>
          <w:lang w:val="vi-VN"/>
        </w:rPr>
      </w:pPr>
      <w:bookmarkStart w:id="95" w:name="_Toc228986543"/>
      <w:r w:rsidRPr="00692AF7">
        <w:rPr>
          <w:lang w:val="vi-VN"/>
        </w:rPr>
        <w:t>Logging and Auditing Improvements</w:t>
      </w:r>
      <w:bookmarkEnd w:id="95"/>
    </w:p>
    <w:p w14:paraId="28349298" w14:textId="40FA4126" w:rsidR="00F61327" w:rsidRDefault="00F61327" w:rsidP="00F61327">
      <w:pPr>
        <w:pStyle w:val="Heading2"/>
      </w:pPr>
      <w:bookmarkStart w:id="96" w:name="_Toc228986544"/>
      <w:r w:rsidRPr="00F61327">
        <w:t>Lessons Learned</w:t>
      </w:r>
      <w:bookmarkEnd w:id="96"/>
    </w:p>
    <w:p w14:paraId="3BD5255D" w14:textId="51ADDBE7" w:rsidR="00DD19D0" w:rsidRDefault="00DD19D0" w:rsidP="00DD19D0">
      <w:pPr>
        <w:pStyle w:val="Nidungvnbn"/>
        <w:rPr>
          <w:lang w:val="vi-VN"/>
        </w:rPr>
      </w:pPr>
      <w:r w:rsidRPr="00DD19D0">
        <w:rPr>
          <w:lang w:val="vi-VN"/>
        </w:rPr>
        <w:t>Write about: practical RBAC und</w:t>
      </w:r>
      <w:r>
        <w:rPr>
          <w:lang w:val="vi-VN"/>
        </w:rPr>
        <w:t>erstanding,</w:t>
      </w:r>
      <w:r w:rsidRPr="00DD19D0">
        <w:rPr>
          <w:lang w:val="vi-VN"/>
        </w:rPr>
        <w:t xml:space="preserve"> inheritance </w:t>
      </w:r>
      <w:r>
        <w:rPr>
          <w:lang w:val="vi-VN"/>
        </w:rPr>
        <w:t>importance,</w:t>
      </w:r>
      <w:r w:rsidRPr="00DD19D0">
        <w:rPr>
          <w:lang w:val="vi-VN"/>
        </w:rPr>
        <w:t xml:space="preserve"> healthcare security complexity. No figure needed.</w:t>
      </w:r>
    </w:p>
    <w:p w14:paraId="5B99052B" w14:textId="77777777" w:rsidR="003D6226" w:rsidRDefault="003D6226" w:rsidP="00DD19D0">
      <w:pPr>
        <w:pStyle w:val="Nidungvnbn"/>
        <w:rPr>
          <w:lang w:val="vi-VN"/>
        </w:rPr>
      </w:pPr>
      <w:r w:rsidRPr="003D6226">
        <w:rPr>
          <w:lang w:val="vi-VN"/>
        </w:rPr>
        <w:t xml:space="preserve">The assignment provided practical understanding of: </w:t>
      </w:r>
    </w:p>
    <w:p w14:paraId="71099F25" w14:textId="77777777" w:rsidR="003D6226" w:rsidRDefault="003D6226" w:rsidP="00DD19D0">
      <w:pPr>
        <w:pStyle w:val="Nidungvnbn"/>
        <w:rPr>
          <w:lang w:val="vi-VN"/>
        </w:rPr>
      </w:pPr>
      <w:r w:rsidRPr="003D6226">
        <w:rPr>
          <w:lang w:val="vi-VN"/>
        </w:rPr>
        <w:t xml:space="preserve">- privilege inheritance </w:t>
      </w:r>
    </w:p>
    <w:p w14:paraId="2955F114" w14:textId="77777777" w:rsidR="003D6226" w:rsidRDefault="003D6226" w:rsidP="00DD19D0">
      <w:pPr>
        <w:pStyle w:val="Nidungvnbn"/>
        <w:rPr>
          <w:lang w:val="vi-VN"/>
        </w:rPr>
      </w:pPr>
      <w:r w:rsidRPr="003D6226">
        <w:rPr>
          <w:lang w:val="vi-VN"/>
        </w:rPr>
        <w:t xml:space="preserve">- dependency-aware RBAC configuration </w:t>
      </w:r>
    </w:p>
    <w:p w14:paraId="7D0EB267" w14:textId="77777777" w:rsidR="003D6226" w:rsidRDefault="003D6226" w:rsidP="00DD19D0">
      <w:pPr>
        <w:pStyle w:val="Nidungvnbn"/>
        <w:rPr>
          <w:lang w:val="vi-VN"/>
        </w:rPr>
      </w:pPr>
      <w:r w:rsidRPr="003D6226">
        <w:rPr>
          <w:lang w:val="vi-VN"/>
        </w:rPr>
        <w:t xml:space="preserve">- real-world healthcare access control complexity </w:t>
      </w:r>
    </w:p>
    <w:p w14:paraId="4F7845C2" w14:textId="610E4F8D" w:rsidR="003D6226" w:rsidRPr="00DD19D0" w:rsidRDefault="003D6226" w:rsidP="00DD19D0">
      <w:pPr>
        <w:pStyle w:val="Nidungvnbn"/>
        <w:rPr>
          <w:lang w:val="vi-VN"/>
        </w:rPr>
      </w:pPr>
      <w:r w:rsidRPr="003D6226">
        <w:rPr>
          <w:lang w:val="vi-VN"/>
        </w:rPr>
        <w:t>- scalability issues in enterprise RBAC systems</w:t>
      </w:r>
    </w:p>
    <w:p w14:paraId="62DFF5FB" w14:textId="77777777" w:rsidR="00F61327" w:rsidRPr="00F61327" w:rsidRDefault="00F61327" w:rsidP="00F61327">
      <w:pPr>
        <w:pStyle w:val="Nidungvnbn"/>
        <w:rPr>
          <w:lang w:val="vi-VN"/>
        </w:rPr>
      </w:pPr>
    </w:p>
    <w:p w14:paraId="10B0E1A9" w14:textId="709EDB0C" w:rsidR="00F61327" w:rsidRDefault="00F61327">
      <w:pPr>
        <w:spacing w:before="0" w:after="200" w:line="276" w:lineRule="auto"/>
        <w:rPr>
          <w:sz w:val="26"/>
          <w:szCs w:val="26"/>
          <w:lang w:val="vi-VN"/>
        </w:rPr>
      </w:pPr>
      <w:r>
        <w:rPr>
          <w:lang w:val="vi-VN"/>
        </w:rPr>
        <w:br w:type="page"/>
      </w:r>
    </w:p>
    <w:p w14:paraId="3BA39017" w14:textId="68499196" w:rsidR="00F61327" w:rsidRDefault="00692AF7" w:rsidP="00F61327">
      <w:pPr>
        <w:pStyle w:val="Heading1"/>
      </w:pPr>
      <w:bookmarkStart w:id="97" w:name="_Toc228986545"/>
      <w:r w:rsidRPr="00692AF7">
        <w:lastRenderedPageBreak/>
        <w:t>CONCLUSION</w:t>
      </w:r>
      <w:bookmarkEnd w:id="97"/>
    </w:p>
    <w:p w14:paraId="0CDBA26B" w14:textId="42815B05" w:rsidR="00F61327" w:rsidRDefault="00692AF7" w:rsidP="00F61327">
      <w:pPr>
        <w:pStyle w:val="Heading2"/>
      </w:pPr>
      <w:bookmarkStart w:id="98" w:name="_Toc228986546"/>
      <w:r w:rsidRPr="00692AF7">
        <w:t>Summary of Achievements</w:t>
      </w:r>
      <w:bookmarkEnd w:id="98"/>
    </w:p>
    <w:p w14:paraId="60F2911A" w14:textId="6C7AFB30" w:rsidR="00F61327" w:rsidRPr="00F61327" w:rsidRDefault="00DD19D0" w:rsidP="00F61327">
      <w:pPr>
        <w:pStyle w:val="Nidungvnbn"/>
        <w:rPr>
          <w:lang w:val="vi-VN"/>
        </w:rPr>
      </w:pPr>
      <w:r w:rsidRPr="00DD19D0">
        <w:rPr>
          <w:lang w:val="vi-VN"/>
        </w:rPr>
        <w:t>Write about: successful RBAC impl</w:t>
      </w:r>
      <w:r>
        <w:rPr>
          <w:lang w:val="vi-VN"/>
        </w:rPr>
        <w:t>ementation,</w:t>
      </w:r>
      <w:r w:rsidRPr="00DD19D0">
        <w:rPr>
          <w:lang w:val="vi-VN"/>
        </w:rPr>
        <w:t xml:space="preserve"> role hierarchy </w:t>
      </w:r>
      <w:r>
        <w:rPr>
          <w:lang w:val="vi-VN"/>
        </w:rPr>
        <w:t xml:space="preserve">design, </w:t>
      </w:r>
      <w:r w:rsidRPr="00DD19D0">
        <w:rPr>
          <w:lang w:val="vi-VN"/>
        </w:rPr>
        <w:t xml:space="preserve">OpenMRS privilege </w:t>
      </w:r>
      <w:r>
        <w:rPr>
          <w:lang w:val="vi-VN"/>
        </w:rPr>
        <w:t>analysis,</w:t>
      </w:r>
      <w:r w:rsidRPr="00DD19D0">
        <w:rPr>
          <w:lang w:val="vi-VN"/>
        </w:rPr>
        <w:t xml:space="preserve"> No figure needed.</w:t>
      </w:r>
    </w:p>
    <w:p w14:paraId="54B56F0E" w14:textId="3C650E14" w:rsidR="00F61327" w:rsidRDefault="00692AF7" w:rsidP="00F61327">
      <w:pPr>
        <w:pStyle w:val="Heading2"/>
      </w:pPr>
      <w:bookmarkStart w:id="99" w:name="_Toc228986547"/>
      <w:r w:rsidRPr="00692AF7">
        <w:t>Practical Understanding of RBAC</w:t>
      </w:r>
      <w:bookmarkEnd w:id="99"/>
    </w:p>
    <w:p w14:paraId="19465E7D" w14:textId="4F48CDA5" w:rsidR="004E1E2B" w:rsidRDefault="00DD19D0" w:rsidP="00F61327">
      <w:pPr>
        <w:pStyle w:val="Nidungvnbn"/>
        <w:ind w:firstLine="0"/>
        <w:rPr>
          <w:lang w:val="vi-VN"/>
        </w:rPr>
      </w:pPr>
      <w:r w:rsidRPr="00DD19D0">
        <w:rPr>
          <w:lang w:val="vi-VN"/>
        </w:rPr>
        <w:t xml:space="preserve">Write about: real-world healthcare access </w:t>
      </w:r>
      <w:r>
        <w:rPr>
          <w:lang w:val="vi-VN"/>
        </w:rPr>
        <w:t>control,</w:t>
      </w:r>
      <w:r w:rsidRPr="00DD19D0">
        <w:rPr>
          <w:lang w:val="vi-VN"/>
        </w:rPr>
        <w:t xml:space="preserve"> privilege dependency </w:t>
      </w:r>
      <w:r>
        <w:rPr>
          <w:lang w:val="vi-VN"/>
        </w:rPr>
        <w:t>awareness,</w:t>
      </w:r>
      <w:r w:rsidRPr="00DD19D0">
        <w:rPr>
          <w:lang w:val="vi-VN"/>
        </w:rPr>
        <w:t xml:space="preserve"> No figure needed.</w:t>
      </w:r>
    </w:p>
    <w:p w14:paraId="62B68455" w14:textId="700BF4E8" w:rsidR="00692AF7" w:rsidRDefault="00692AF7" w:rsidP="00692AF7">
      <w:pPr>
        <w:pStyle w:val="Heading2"/>
      </w:pPr>
      <w:bookmarkStart w:id="100" w:name="_Toc228986548"/>
      <w:r w:rsidRPr="00692AF7">
        <w:t>Future Improvements</w:t>
      </w:r>
      <w:bookmarkEnd w:id="100"/>
    </w:p>
    <w:p w14:paraId="42943208" w14:textId="5556C4B2" w:rsidR="00692AF7" w:rsidRDefault="00DD19D0" w:rsidP="00F61327">
      <w:pPr>
        <w:pStyle w:val="Nidungvnbn"/>
        <w:ind w:firstLine="0"/>
        <w:rPr>
          <w:lang w:val="vi-VN"/>
        </w:rPr>
      </w:pPr>
      <w:r w:rsidRPr="00DD19D0">
        <w:rPr>
          <w:lang w:val="vi-VN"/>
        </w:rPr>
        <w:t>Write about: ABAC i</w:t>
      </w:r>
      <w:r>
        <w:rPr>
          <w:lang w:val="vi-VN"/>
        </w:rPr>
        <w:t>ntegration,</w:t>
      </w:r>
      <w:r w:rsidRPr="00DD19D0">
        <w:rPr>
          <w:lang w:val="vi-VN"/>
        </w:rPr>
        <w:t xml:space="preserve"> visualization </w:t>
      </w:r>
      <w:r>
        <w:rPr>
          <w:lang w:val="vi-VN"/>
        </w:rPr>
        <w:t>systems,</w:t>
      </w:r>
      <w:r w:rsidRPr="00DD19D0">
        <w:rPr>
          <w:lang w:val="vi-VN"/>
        </w:rPr>
        <w:t xml:space="preserve"> auditing enhancement. No figure needed.</w:t>
      </w:r>
      <w:r w:rsidR="00692AF7">
        <w:rPr>
          <w:lang w:val="vi-VN"/>
        </w:rPr>
        <w:br/>
      </w:r>
    </w:p>
    <w:p w14:paraId="2F269A6B" w14:textId="2CC9F01E" w:rsidR="00692AF7" w:rsidRPr="00692AF7" w:rsidRDefault="00692AF7" w:rsidP="00692AF7">
      <w:pPr>
        <w:spacing w:before="0" w:after="200" w:line="276" w:lineRule="auto"/>
        <w:rPr>
          <w:sz w:val="26"/>
          <w:szCs w:val="26"/>
          <w:lang w:val="vi-VN"/>
        </w:rPr>
      </w:pPr>
      <w:r>
        <w:rPr>
          <w:lang w:val="vi-VN"/>
        </w:rPr>
        <w:br w:type="page"/>
      </w:r>
    </w:p>
    <w:p w14:paraId="078A302C" w14:textId="0623486B" w:rsidR="00F97D99" w:rsidRPr="007A24FD" w:rsidRDefault="00F97D99" w:rsidP="007A24FD">
      <w:pPr>
        <w:spacing w:before="0" w:after="200" w:line="276" w:lineRule="auto"/>
        <w:rPr>
          <w:b/>
          <w:noProof/>
          <w:sz w:val="28"/>
          <w:szCs w:val="28"/>
          <w:lang w:val="vi-VN"/>
        </w:rPr>
      </w:pPr>
    </w:p>
    <w:bookmarkStart w:id="101" w:name="_Toc228986549" w:displacedByCustomXml="next"/>
    <w:sdt>
      <w:sdtPr>
        <w:rPr>
          <w:b w:val="0"/>
          <w:sz w:val="24"/>
          <w:szCs w:val="24"/>
          <w:lang w:val="en-US"/>
        </w:rPr>
        <w:id w:val="-750733138"/>
        <w:docPartObj>
          <w:docPartGallery w:val="Bibliographies"/>
          <w:docPartUnique/>
        </w:docPartObj>
      </w:sdtPr>
      <w:sdtContent>
        <w:p w14:paraId="2EDCED4D" w14:textId="4095F136" w:rsidR="00A14D15" w:rsidRPr="00AD02DA" w:rsidRDefault="00AD02DA" w:rsidP="009E38FB">
          <w:pPr>
            <w:pStyle w:val="Heading1"/>
            <w:numPr>
              <w:ilvl w:val="0"/>
              <w:numId w:val="0"/>
            </w:numPr>
            <w:tabs>
              <w:tab w:val="left" w:pos="2073"/>
            </w:tabs>
            <w:jc w:val="center"/>
            <w:rPr>
              <w:lang w:val="en-US"/>
            </w:rPr>
          </w:pPr>
          <w:r>
            <w:t>R</w:t>
          </w:r>
          <w:r>
            <w:rPr>
              <w:lang w:val="en-US"/>
            </w:rPr>
            <w:t>EFERENCES</w:t>
          </w:r>
          <w:bookmarkEnd w:id="101"/>
        </w:p>
        <w:sdt>
          <w:sdtPr>
            <w:rPr>
              <w:b/>
              <w:sz w:val="32"/>
              <w:szCs w:val="32"/>
              <w:lang w:val="vi-VN"/>
            </w:rPr>
            <w:id w:val="-573587230"/>
            <w:bibliography/>
          </w:sdtPr>
          <w:sdtEndPr>
            <w:rPr>
              <w:b w:val="0"/>
              <w:sz w:val="24"/>
              <w:szCs w:val="24"/>
              <w:lang w:val="en-US"/>
            </w:rPr>
          </w:sdtEndPr>
          <w:sdtContent>
            <w:p w14:paraId="7E262A4B" w14:textId="66993065" w:rsidR="008A30E7" w:rsidRPr="008A30E7" w:rsidRDefault="008A30E7" w:rsidP="008A30E7">
              <w:pPr>
                <w:spacing w:line="360" w:lineRule="auto"/>
                <w:rPr>
                  <w:lang w:val="vi-VN"/>
                </w:rPr>
              </w:pPr>
            </w:p>
            <w:p w14:paraId="4EDFEBB5" w14:textId="712864D1" w:rsidR="00AD02DA" w:rsidRPr="00D11443" w:rsidRDefault="00000000" w:rsidP="004A5FF3">
              <w:pPr>
                <w:spacing w:line="360" w:lineRule="auto"/>
                <w:rPr>
                  <w:noProof/>
                </w:rPr>
              </w:pPr>
            </w:p>
          </w:sdtContent>
        </w:sdt>
      </w:sdtContent>
    </w:sdt>
    <w:sdt>
      <w:sdtPr>
        <w:rPr>
          <w:b/>
          <w:sz w:val="32"/>
          <w:szCs w:val="32"/>
          <w:lang w:val="vi-VN"/>
        </w:rPr>
        <w:id w:val="825858730"/>
        <w:bibliography/>
      </w:sdtPr>
      <w:sdtEndPr>
        <w:rPr>
          <w:b w:val="0"/>
          <w:sz w:val="24"/>
          <w:szCs w:val="24"/>
          <w:lang w:val="en-US"/>
        </w:rPr>
      </w:sdtEndPr>
      <w:sdtContent>
        <w:p w14:paraId="58175673" w14:textId="0021252B" w:rsidR="00066543" w:rsidRDefault="00066543" w:rsidP="00066543">
          <w:pPr>
            <w:spacing w:line="360" w:lineRule="auto"/>
          </w:pPr>
        </w:p>
        <w:p w14:paraId="72DCE489" w14:textId="125C5186" w:rsidR="00E84070" w:rsidRDefault="00066543" w:rsidP="00066543">
          <w:pPr>
            <w:spacing w:line="360" w:lineRule="auto"/>
          </w:pPr>
          <w:r>
            <w:t>‌</w:t>
          </w:r>
        </w:p>
        <w:p w14:paraId="7B1D26EE" w14:textId="6B9DFE69" w:rsidR="00BD04B5" w:rsidRDefault="00E84070" w:rsidP="00E84070">
          <w:pPr>
            <w:spacing w:line="360" w:lineRule="auto"/>
          </w:pPr>
          <w:r>
            <w:t>‌</w:t>
          </w:r>
        </w:p>
      </w:sdtContent>
    </w:sdt>
    <w:p w14:paraId="1C989A6D" w14:textId="256914ED" w:rsidR="006654A9" w:rsidRDefault="006654A9" w:rsidP="00546D2F">
      <w:pPr>
        <w:pStyle w:val="Nidungvnbn"/>
      </w:pPr>
    </w:p>
    <w:p w14:paraId="1EB0C772" w14:textId="782DA100" w:rsidR="009D22C1" w:rsidRDefault="009D22C1" w:rsidP="009D22C1">
      <w:pPr>
        <w:pStyle w:val="Nidungvnbn"/>
        <w:ind w:firstLine="0"/>
      </w:pPr>
    </w:p>
    <w:p w14:paraId="2E5EAFBC" w14:textId="7EE02678" w:rsidR="00E65CE3" w:rsidRDefault="009D22C1" w:rsidP="009D22C1">
      <w:pPr>
        <w:pStyle w:val="Nidungvnbn"/>
        <w:ind w:firstLine="0"/>
      </w:pPr>
      <w:r>
        <w:t>‌</w:t>
      </w:r>
    </w:p>
    <w:p w14:paraId="0181DCEE" w14:textId="40519693" w:rsidR="00EB4AB9" w:rsidRDefault="00EB4AB9" w:rsidP="00EB4AB9">
      <w:pPr>
        <w:pStyle w:val="Nidungvnbn"/>
        <w:ind w:firstLine="0"/>
      </w:pPr>
    </w:p>
    <w:p w14:paraId="435ACFDC" w14:textId="6E054909" w:rsidR="00EB4AB9" w:rsidRDefault="00EB4AB9" w:rsidP="00EB4AB9">
      <w:pPr>
        <w:pStyle w:val="Nidungvnbn"/>
        <w:ind w:firstLine="0"/>
      </w:pPr>
      <w:r>
        <w:t>‌</w:t>
      </w:r>
    </w:p>
    <w:p w14:paraId="4A2249E9" w14:textId="70D8BE86" w:rsidR="00EB4AB9" w:rsidRDefault="00EB4AB9" w:rsidP="00EB4AB9">
      <w:pPr>
        <w:pStyle w:val="Nidungvnbn"/>
        <w:ind w:firstLine="0"/>
      </w:pPr>
      <w:r>
        <w:t>‌</w:t>
      </w:r>
    </w:p>
    <w:p w14:paraId="1E326825" w14:textId="01C1FAA4" w:rsidR="00781D36" w:rsidRDefault="00EB4AB9" w:rsidP="00EB4AB9">
      <w:pPr>
        <w:pStyle w:val="Nidungvnbn"/>
        <w:ind w:firstLine="0"/>
        <w:jc w:val="left"/>
      </w:pPr>
      <w:r>
        <w:t>‌</w:t>
      </w:r>
    </w:p>
    <w:p w14:paraId="4B548CF5" w14:textId="0ED20F9D" w:rsidR="006654A9" w:rsidRDefault="00781D36" w:rsidP="00781D36">
      <w:pPr>
        <w:pStyle w:val="Nidungvnbn"/>
        <w:ind w:firstLine="0"/>
      </w:pPr>
      <w:r>
        <w:t>‌</w:t>
      </w:r>
    </w:p>
    <w:p w14:paraId="1C227CDD" w14:textId="77777777" w:rsidR="00E946FB" w:rsidRDefault="00E946FB" w:rsidP="00546D2F">
      <w:pPr>
        <w:pStyle w:val="Nidungvnbn"/>
      </w:pPr>
    </w:p>
    <w:p w14:paraId="595D2909" w14:textId="77777777" w:rsidR="00E946FB" w:rsidRDefault="00E946FB" w:rsidP="00546D2F">
      <w:pPr>
        <w:pStyle w:val="Nidungvnbn"/>
      </w:pPr>
    </w:p>
    <w:sectPr w:rsidR="00E946FB"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CBC1D" w14:textId="77777777" w:rsidR="00EA5609" w:rsidRDefault="00EA5609" w:rsidP="00453AB1">
      <w:r>
        <w:separator/>
      </w:r>
    </w:p>
  </w:endnote>
  <w:endnote w:type="continuationSeparator" w:id="0">
    <w:p w14:paraId="02ADE5DC" w14:textId="77777777" w:rsidR="00EA5609" w:rsidRDefault="00EA5609" w:rsidP="00453AB1">
      <w:r>
        <w:continuationSeparator/>
      </w:r>
    </w:p>
  </w:endnote>
  <w:endnote w:type="continuationNotice" w:id="1">
    <w:p w14:paraId="1889D3EC" w14:textId="77777777" w:rsidR="00EA5609" w:rsidRDefault="00EA56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2A132" w14:textId="77777777" w:rsidR="00EA5609" w:rsidRDefault="00EA5609" w:rsidP="00453AB1">
      <w:r>
        <w:separator/>
      </w:r>
    </w:p>
  </w:footnote>
  <w:footnote w:type="continuationSeparator" w:id="0">
    <w:p w14:paraId="4AC4AA09" w14:textId="77777777" w:rsidR="00EA5609" w:rsidRDefault="00EA5609" w:rsidP="00453AB1">
      <w:r>
        <w:continuationSeparator/>
      </w:r>
    </w:p>
  </w:footnote>
  <w:footnote w:type="continuationNotice" w:id="1">
    <w:p w14:paraId="471BA051" w14:textId="77777777" w:rsidR="00EA5609" w:rsidRDefault="00EA56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D471" w14:textId="77777777" w:rsidR="00A26360" w:rsidRPr="00453AB1" w:rsidRDefault="00A26360">
    <w:pPr>
      <w:pStyle w:val="Header"/>
      <w:jc w:val="center"/>
      <w:rPr>
        <w:rStyle w:val="NidungvnbnChar"/>
      </w:rPr>
    </w:pPr>
  </w:p>
  <w:p w14:paraId="4442DF9F" w14:textId="77777777" w:rsidR="00A26360" w:rsidRDefault="00A26360"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426B288E" w14:textId="77777777" w:rsidR="00A26360" w:rsidRDefault="00A26360">
        <w:pPr>
          <w:pStyle w:val="Header"/>
          <w:jc w:val="center"/>
        </w:pPr>
        <w:r>
          <w:fldChar w:fldCharType="begin"/>
        </w:r>
        <w:r>
          <w:instrText xml:space="preserve"> PAGE   \* MERGEFORMAT </w:instrText>
        </w:r>
        <w:r>
          <w:fldChar w:fldCharType="separate"/>
        </w:r>
        <w:r>
          <w:rPr>
            <w:noProof/>
          </w:rPr>
          <w:t>ii</w:t>
        </w:r>
        <w:r>
          <w:rPr>
            <w:noProof/>
          </w:rPr>
          <w:fldChar w:fldCharType="end"/>
        </w:r>
      </w:p>
    </w:sdtContent>
  </w:sdt>
  <w:p w14:paraId="23FFAEBF" w14:textId="77777777" w:rsidR="00A26360" w:rsidRDefault="00A26360"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78806AB1" w14:textId="77777777" w:rsidR="00A26360" w:rsidRPr="00453AB1" w:rsidRDefault="00A26360">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7189F11F" w14:textId="77777777" w:rsidR="00A26360" w:rsidRDefault="00A26360"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4A5"/>
    <w:multiLevelType w:val="hybridMultilevel"/>
    <w:tmpl w:val="63FC4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23617C"/>
    <w:multiLevelType w:val="hybridMultilevel"/>
    <w:tmpl w:val="201AE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113AB8"/>
    <w:multiLevelType w:val="hybridMultilevel"/>
    <w:tmpl w:val="DA849A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471ECB"/>
    <w:multiLevelType w:val="hybridMultilevel"/>
    <w:tmpl w:val="041E49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166D43"/>
    <w:multiLevelType w:val="hybridMultilevel"/>
    <w:tmpl w:val="E65258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1724AE"/>
    <w:multiLevelType w:val="multilevel"/>
    <w:tmpl w:val="08224686"/>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6" w15:restartNumberingAfterBreak="0">
    <w:nsid w:val="1393335C"/>
    <w:multiLevelType w:val="hybridMultilevel"/>
    <w:tmpl w:val="2DE627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61146C"/>
    <w:multiLevelType w:val="hybridMultilevel"/>
    <w:tmpl w:val="55B2E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6086EF8"/>
    <w:multiLevelType w:val="hybridMultilevel"/>
    <w:tmpl w:val="FB2C72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8279E1"/>
    <w:multiLevelType w:val="hybridMultilevel"/>
    <w:tmpl w:val="243444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073047F"/>
    <w:multiLevelType w:val="hybridMultilevel"/>
    <w:tmpl w:val="5E401B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4B15DA5"/>
    <w:multiLevelType w:val="hybridMultilevel"/>
    <w:tmpl w:val="77567B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8E764CC"/>
    <w:multiLevelType w:val="hybridMultilevel"/>
    <w:tmpl w:val="8474FD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380A80"/>
    <w:multiLevelType w:val="hybridMultilevel"/>
    <w:tmpl w:val="11E4B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26512DA"/>
    <w:multiLevelType w:val="hybridMultilevel"/>
    <w:tmpl w:val="ACC6AA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72A7EC8"/>
    <w:multiLevelType w:val="hybridMultilevel"/>
    <w:tmpl w:val="48D0DF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8863DD6"/>
    <w:multiLevelType w:val="hybridMultilevel"/>
    <w:tmpl w:val="1B56F8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9CA36A9"/>
    <w:multiLevelType w:val="hybridMultilevel"/>
    <w:tmpl w:val="6F8CCE8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CF07AE8"/>
    <w:multiLevelType w:val="hybridMultilevel"/>
    <w:tmpl w:val="C3C043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D5C3A3F"/>
    <w:multiLevelType w:val="hybridMultilevel"/>
    <w:tmpl w:val="79FE99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18F50FA"/>
    <w:multiLevelType w:val="hybridMultilevel"/>
    <w:tmpl w:val="991080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3ED0B50"/>
    <w:multiLevelType w:val="hybridMultilevel"/>
    <w:tmpl w:val="58BA7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4330A75"/>
    <w:multiLevelType w:val="hybridMultilevel"/>
    <w:tmpl w:val="D5326E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8BB7D3F"/>
    <w:multiLevelType w:val="hybridMultilevel"/>
    <w:tmpl w:val="385EF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9563D71"/>
    <w:multiLevelType w:val="hybridMultilevel"/>
    <w:tmpl w:val="CFBE21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9BD2E96"/>
    <w:multiLevelType w:val="hybridMultilevel"/>
    <w:tmpl w:val="FF168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CA63780"/>
    <w:multiLevelType w:val="hybridMultilevel"/>
    <w:tmpl w:val="CEB8F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C40476"/>
    <w:multiLevelType w:val="hybridMultilevel"/>
    <w:tmpl w:val="AE72DB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2FB2728"/>
    <w:multiLevelType w:val="hybridMultilevel"/>
    <w:tmpl w:val="A7BED2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30A7D2D"/>
    <w:multiLevelType w:val="hybridMultilevel"/>
    <w:tmpl w:val="0302D2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48006DA"/>
    <w:multiLevelType w:val="hybridMultilevel"/>
    <w:tmpl w:val="FE7ED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DB4F2E"/>
    <w:multiLevelType w:val="hybridMultilevel"/>
    <w:tmpl w:val="F34C4D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8532FD0"/>
    <w:multiLevelType w:val="hybridMultilevel"/>
    <w:tmpl w:val="F06E2E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27082B"/>
    <w:multiLevelType w:val="hybridMultilevel"/>
    <w:tmpl w:val="01E404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A663965"/>
    <w:multiLevelType w:val="hybridMultilevel"/>
    <w:tmpl w:val="4E1CE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ED29C0"/>
    <w:multiLevelType w:val="hybridMultilevel"/>
    <w:tmpl w:val="B010D7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FE94876"/>
    <w:multiLevelType w:val="hybridMultilevel"/>
    <w:tmpl w:val="35B860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31B3E20"/>
    <w:multiLevelType w:val="hybridMultilevel"/>
    <w:tmpl w:val="08BA29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5997910"/>
    <w:multiLevelType w:val="hybridMultilevel"/>
    <w:tmpl w:val="37C4C5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60773EF"/>
    <w:multiLevelType w:val="hybridMultilevel"/>
    <w:tmpl w:val="CC905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6796E54"/>
    <w:multiLevelType w:val="hybridMultilevel"/>
    <w:tmpl w:val="B1B85E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8D2187F"/>
    <w:multiLevelType w:val="hybridMultilevel"/>
    <w:tmpl w:val="E15C36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8FB2AE5"/>
    <w:multiLevelType w:val="hybridMultilevel"/>
    <w:tmpl w:val="A97C9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A9F31C2"/>
    <w:multiLevelType w:val="hybridMultilevel"/>
    <w:tmpl w:val="32E257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F333773"/>
    <w:multiLevelType w:val="hybridMultilevel"/>
    <w:tmpl w:val="FA10BA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FA13B7B"/>
    <w:multiLevelType w:val="hybridMultilevel"/>
    <w:tmpl w:val="22DCCF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05006FC"/>
    <w:multiLevelType w:val="hybridMultilevel"/>
    <w:tmpl w:val="5E22BA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7387C58"/>
    <w:multiLevelType w:val="hybridMultilevel"/>
    <w:tmpl w:val="2F74E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EB4EEC"/>
    <w:multiLevelType w:val="hybridMultilevel"/>
    <w:tmpl w:val="E91C543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85D6380"/>
    <w:multiLevelType w:val="hybridMultilevel"/>
    <w:tmpl w:val="B2A855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EAB3A51"/>
    <w:multiLevelType w:val="hybridMultilevel"/>
    <w:tmpl w:val="03C4C3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F9C5A86"/>
    <w:multiLevelType w:val="hybridMultilevel"/>
    <w:tmpl w:val="4410A3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11188497">
    <w:abstractNumId w:val="5"/>
  </w:num>
  <w:num w:numId="2" w16cid:durableId="1212186508">
    <w:abstractNumId w:val="1"/>
  </w:num>
  <w:num w:numId="3" w16cid:durableId="1364134748">
    <w:abstractNumId w:val="30"/>
  </w:num>
  <w:num w:numId="4" w16cid:durableId="1353072719">
    <w:abstractNumId w:val="47"/>
  </w:num>
  <w:num w:numId="5" w16cid:durableId="1774084534">
    <w:abstractNumId w:val="34"/>
  </w:num>
  <w:num w:numId="6" w16cid:durableId="1670016211">
    <w:abstractNumId w:val="27"/>
  </w:num>
  <w:num w:numId="7" w16cid:durableId="1493520029">
    <w:abstractNumId w:val="12"/>
  </w:num>
  <w:num w:numId="8" w16cid:durableId="1248802495">
    <w:abstractNumId w:val="16"/>
  </w:num>
  <w:num w:numId="9" w16cid:durableId="1440838094">
    <w:abstractNumId w:val="36"/>
  </w:num>
  <w:num w:numId="10" w16cid:durableId="891963930">
    <w:abstractNumId w:val="0"/>
  </w:num>
  <w:num w:numId="11" w16cid:durableId="1346440969">
    <w:abstractNumId w:val="21"/>
  </w:num>
  <w:num w:numId="12" w16cid:durableId="1647467094">
    <w:abstractNumId w:val="25"/>
  </w:num>
  <w:num w:numId="13" w16cid:durableId="225336499">
    <w:abstractNumId w:val="39"/>
  </w:num>
  <w:num w:numId="14" w16cid:durableId="1513379969">
    <w:abstractNumId w:val="45"/>
  </w:num>
  <w:num w:numId="15" w16cid:durableId="1488471663">
    <w:abstractNumId w:val="10"/>
  </w:num>
  <w:num w:numId="16" w16cid:durableId="2137219140">
    <w:abstractNumId w:val="3"/>
  </w:num>
  <w:num w:numId="17" w16cid:durableId="288122321">
    <w:abstractNumId w:val="8"/>
  </w:num>
  <w:num w:numId="18" w16cid:durableId="1929922984">
    <w:abstractNumId w:val="32"/>
  </w:num>
  <w:num w:numId="19" w16cid:durableId="1256481383">
    <w:abstractNumId w:val="49"/>
  </w:num>
  <w:num w:numId="20" w16cid:durableId="852842455">
    <w:abstractNumId w:val="26"/>
  </w:num>
  <w:num w:numId="21" w16cid:durableId="975724914">
    <w:abstractNumId w:val="13"/>
  </w:num>
  <w:num w:numId="22" w16cid:durableId="352927740">
    <w:abstractNumId w:val="33"/>
  </w:num>
  <w:num w:numId="23" w16cid:durableId="1566447570">
    <w:abstractNumId w:val="4"/>
  </w:num>
  <w:num w:numId="24" w16cid:durableId="1151216948">
    <w:abstractNumId w:val="2"/>
  </w:num>
  <w:num w:numId="25" w16cid:durableId="1078210985">
    <w:abstractNumId w:val="31"/>
  </w:num>
  <w:num w:numId="26" w16cid:durableId="1007371543">
    <w:abstractNumId w:val="22"/>
  </w:num>
  <w:num w:numId="27" w16cid:durableId="571162682">
    <w:abstractNumId w:val="17"/>
  </w:num>
  <w:num w:numId="28" w16cid:durableId="930813551">
    <w:abstractNumId w:val="48"/>
  </w:num>
  <w:num w:numId="29" w16cid:durableId="1626085813">
    <w:abstractNumId w:val="6"/>
  </w:num>
  <w:num w:numId="30" w16cid:durableId="2069910061">
    <w:abstractNumId w:val="18"/>
  </w:num>
  <w:num w:numId="31" w16cid:durableId="141777880">
    <w:abstractNumId w:val="19"/>
  </w:num>
  <w:num w:numId="32" w16cid:durableId="2065594078">
    <w:abstractNumId w:val="50"/>
  </w:num>
  <w:num w:numId="33" w16cid:durableId="347561473">
    <w:abstractNumId w:val="9"/>
  </w:num>
  <w:num w:numId="34" w16cid:durableId="750346925">
    <w:abstractNumId w:val="20"/>
  </w:num>
  <w:num w:numId="35" w16cid:durableId="781727253">
    <w:abstractNumId w:val="7"/>
  </w:num>
  <w:num w:numId="36" w16cid:durableId="127088225">
    <w:abstractNumId w:val="28"/>
  </w:num>
  <w:num w:numId="37" w16cid:durableId="1065959198">
    <w:abstractNumId w:val="11"/>
  </w:num>
  <w:num w:numId="38" w16cid:durableId="1352337627">
    <w:abstractNumId w:val="37"/>
  </w:num>
  <w:num w:numId="39" w16cid:durableId="2108848462">
    <w:abstractNumId w:val="44"/>
  </w:num>
  <w:num w:numId="40" w16cid:durableId="451635628">
    <w:abstractNumId w:val="24"/>
  </w:num>
  <w:num w:numId="41" w16cid:durableId="955527247">
    <w:abstractNumId w:val="46"/>
  </w:num>
  <w:num w:numId="42" w16cid:durableId="176434414">
    <w:abstractNumId w:val="29"/>
  </w:num>
  <w:num w:numId="43" w16cid:durableId="1333148156">
    <w:abstractNumId w:val="23"/>
  </w:num>
  <w:num w:numId="44" w16cid:durableId="179126858">
    <w:abstractNumId w:val="38"/>
  </w:num>
  <w:num w:numId="45" w16cid:durableId="1815753320">
    <w:abstractNumId w:val="51"/>
  </w:num>
  <w:num w:numId="46" w16cid:durableId="603002306">
    <w:abstractNumId w:val="35"/>
  </w:num>
  <w:num w:numId="47" w16cid:durableId="1321734182">
    <w:abstractNumId w:val="14"/>
  </w:num>
  <w:num w:numId="48" w16cid:durableId="1661611920">
    <w:abstractNumId w:val="42"/>
  </w:num>
  <w:num w:numId="49" w16cid:durableId="1578637034">
    <w:abstractNumId w:val="15"/>
  </w:num>
  <w:num w:numId="50" w16cid:durableId="1778525275">
    <w:abstractNumId w:val="40"/>
  </w:num>
  <w:num w:numId="51" w16cid:durableId="1907647984">
    <w:abstractNumId w:val="41"/>
  </w:num>
  <w:num w:numId="52" w16cid:durableId="872883851">
    <w:abstractNumId w:val="4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70A"/>
    <w:rsid w:val="00000130"/>
    <w:rsid w:val="00000968"/>
    <w:rsid w:val="0000156B"/>
    <w:rsid w:val="000015CF"/>
    <w:rsid w:val="00001DC2"/>
    <w:rsid w:val="00002010"/>
    <w:rsid w:val="00002021"/>
    <w:rsid w:val="00002B02"/>
    <w:rsid w:val="00002EA2"/>
    <w:rsid w:val="0000312A"/>
    <w:rsid w:val="000039A2"/>
    <w:rsid w:val="000044BC"/>
    <w:rsid w:val="00004681"/>
    <w:rsid w:val="00004C1F"/>
    <w:rsid w:val="000056F0"/>
    <w:rsid w:val="0000765F"/>
    <w:rsid w:val="000077F4"/>
    <w:rsid w:val="00007843"/>
    <w:rsid w:val="000111A7"/>
    <w:rsid w:val="00011A0A"/>
    <w:rsid w:val="00011E77"/>
    <w:rsid w:val="000124B9"/>
    <w:rsid w:val="0001316D"/>
    <w:rsid w:val="000132F8"/>
    <w:rsid w:val="00013676"/>
    <w:rsid w:val="00013E73"/>
    <w:rsid w:val="000150E9"/>
    <w:rsid w:val="00015270"/>
    <w:rsid w:val="000156CF"/>
    <w:rsid w:val="00015CD4"/>
    <w:rsid w:val="0001666C"/>
    <w:rsid w:val="0001684B"/>
    <w:rsid w:val="00016BF5"/>
    <w:rsid w:val="000171F4"/>
    <w:rsid w:val="000204C9"/>
    <w:rsid w:val="00021062"/>
    <w:rsid w:val="000213DE"/>
    <w:rsid w:val="0002174C"/>
    <w:rsid w:val="0002217D"/>
    <w:rsid w:val="000231FF"/>
    <w:rsid w:val="00024496"/>
    <w:rsid w:val="000261E6"/>
    <w:rsid w:val="00026979"/>
    <w:rsid w:val="00027B2C"/>
    <w:rsid w:val="00027F9B"/>
    <w:rsid w:val="00031F05"/>
    <w:rsid w:val="00031FDC"/>
    <w:rsid w:val="00033F75"/>
    <w:rsid w:val="00034144"/>
    <w:rsid w:val="00034532"/>
    <w:rsid w:val="000361D7"/>
    <w:rsid w:val="00040EB5"/>
    <w:rsid w:val="000414F4"/>
    <w:rsid w:val="00041EB1"/>
    <w:rsid w:val="0004200F"/>
    <w:rsid w:val="000420BE"/>
    <w:rsid w:val="000422BA"/>
    <w:rsid w:val="00042419"/>
    <w:rsid w:val="000433F9"/>
    <w:rsid w:val="000442A8"/>
    <w:rsid w:val="00044678"/>
    <w:rsid w:val="000456A6"/>
    <w:rsid w:val="00045BD9"/>
    <w:rsid w:val="00046397"/>
    <w:rsid w:val="00046ED5"/>
    <w:rsid w:val="00047066"/>
    <w:rsid w:val="00047379"/>
    <w:rsid w:val="00047537"/>
    <w:rsid w:val="0004761E"/>
    <w:rsid w:val="0005003C"/>
    <w:rsid w:val="0005142E"/>
    <w:rsid w:val="00051580"/>
    <w:rsid w:val="00051BE9"/>
    <w:rsid w:val="000521A9"/>
    <w:rsid w:val="00052618"/>
    <w:rsid w:val="00054B0C"/>
    <w:rsid w:val="0005582D"/>
    <w:rsid w:val="00056447"/>
    <w:rsid w:val="00056D16"/>
    <w:rsid w:val="00057883"/>
    <w:rsid w:val="00057D4B"/>
    <w:rsid w:val="00057D56"/>
    <w:rsid w:val="00060743"/>
    <w:rsid w:val="00061022"/>
    <w:rsid w:val="000627B5"/>
    <w:rsid w:val="000631B9"/>
    <w:rsid w:val="00063CBB"/>
    <w:rsid w:val="00064708"/>
    <w:rsid w:val="00064B27"/>
    <w:rsid w:val="0006537D"/>
    <w:rsid w:val="00065622"/>
    <w:rsid w:val="000658F0"/>
    <w:rsid w:val="00065BFD"/>
    <w:rsid w:val="00065C4E"/>
    <w:rsid w:val="00066121"/>
    <w:rsid w:val="00066543"/>
    <w:rsid w:val="000665D4"/>
    <w:rsid w:val="000666ED"/>
    <w:rsid w:val="00066C03"/>
    <w:rsid w:val="00067AB3"/>
    <w:rsid w:val="000701D6"/>
    <w:rsid w:val="00070C3B"/>
    <w:rsid w:val="00071B8A"/>
    <w:rsid w:val="00072992"/>
    <w:rsid w:val="000730BB"/>
    <w:rsid w:val="000734DC"/>
    <w:rsid w:val="0007361C"/>
    <w:rsid w:val="00073630"/>
    <w:rsid w:val="00073FE9"/>
    <w:rsid w:val="00074187"/>
    <w:rsid w:val="00074C33"/>
    <w:rsid w:val="0007504D"/>
    <w:rsid w:val="0007657D"/>
    <w:rsid w:val="000774E2"/>
    <w:rsid w:val="00077AA3"/>
    <w:rsid w:val="00077D66"/>
    <w:rsid w:val="000804E7"/>
    <w:rsid w:val="00081620"/>
    <w:rsid w:val="00081EA7"/>
    <w:rsid w:val="000823C0"/>
    <w:rsid w:val="00083A8F"/>
    <w:rsid w:val="0008402C"/>
    <w:rsid w:val="00084968"/>
    <w:rsid w:val="00084F86"/>
    <w:rsid w:val="00085D35"/>
    <w:rsid w:val="00085D53"/>
    <w:rsid w:val="000870AA"/>
    <w:rsid w:val="0008715E"/>
    <w:rsid w:val="00090153"/>
    <w:rsid w:val="000906E6"/>
    <w:rsid w:val="000907EF"/>
    <w:rsid w:val="000913DA"/>
    <w:rsid w:val="00091A34"/>
    <w:rsid w:val="00091C9E"/>
    <w:rsid w:val="00091FAD"/>
    <w:rsid w:val="000923FE"/>
    <w:rsid w:val="00092475"/>
    <w:rsid w:val="00092971"/>
    <w:rsid w:val="0009391D"/>
    <w:rsid w:val="00094020"/>
    <w:rsid w:val="00094DB5"/>
    <w:rsid w:val="00095A18"/>
    <w:rsid w:val="0009795A"/>
    <w:rsid w:val="00097FC7"/>
    <w:rsid w:val="000A0E30"/>
    <w:rsid w:val="000A29CB"/>
    <w:rsid w:val="000A3525"/>
    <w:rsid w:val="000A3C13"/>
    <w:rsid w:val="000A47B3"/>
    <w:rsid w:val="000A60C8"/>
    <w:rsid w:val="000A618A"/>
    <w:rsid w:val="000A6A29"/>
    <w:rsid w:val="000A732B"/>
    <w:rsid w:val="000A7FF2"/>
    <w:rsid w:val="000B073B"/>
    <w:rsid w:val="000B08F9"/>
    <w:rsid w:val="000B1191"/>
    <w:rsid w:val="000B1C1D"/>
    <w:rsid w:val="000B301A"/>
    <w:rsid w:val="000B390C"/>
    <w:rsid w:val="000B3982"/>
    <w:rsid w:val="000B3CF4"/>
    <w:rsid w:val="000B4BB9"/>
    <w:rsid w:val="000B6057"/>
    <w:rsid w:val="000B6543"/>
    <w:rsid w:val="000B66E1"/>
    <w:rsid w:val="000B6B48"/>
    <w:rsid w:val="000B7B7F"/>
    <w:rsid w:val="000B7F13"/>
    <w:rsid w:val="000C0355"/>
    <w:rsid w:val="000C0C34"/>
    <w:rsid w:val="000C1055"/>
    <w:rsid w:val="000C2123"/>
    <w:rsid w:val="000C21EA"/>
    <w:rsid w:val="000C2555"/>
    <w:rsid w:val="000C2B82"/>
    <w:rsid w:val="000C2CB1"/>
    <w:rsid w:val="000C34C6"/>
    <w:rsid w:val="000C3945"/>
    <w:rsid w:val="000C3B2F"/>
    <w:rsid w:val="000C568E"/>
    <w:rsid w:val="000C5B26"/>
    <w:rsid w:val="000C5E29"/>
    <w:rsid w:val="000C76CD"/>
    <w:rsid w:val="000D1886"/>
    <w:rsid w:val="000D1ED7"/>
    <w:rsid w:val="000D2AC4"/>
    <w:rsid w:val="000D320B"/>
    <w:rsid w:val="000D3A65"/>
    <w:rsid w:val="000D47A0"/>
    <w:rsid w:val="000D6BF1"/>
    <w:rsid w:val="000D77D4"/>
    <w:rsid w:val="000D7EE6"/>
    <w:rsid w:val="000E13B0"/>
    <w:rsid w:val="000E17B3"/>
    <w:rsid w:val="000E1FF7"/>
    <w:rsid w:val="000E2182"/>
    <w:rsid w:val="000E33C1"/>
    <w:rsid w:val="000E33CB"/>
    <w:rsid w:val="000E40AE"/>
    <w:rsid w:val="000E4CB8"/>
    <w:rsid w:val="000E511A"/>
    <w:rsid w:val="000E52E8"/>
    <w:rsid w:val="000E5962"/>
    <w:rsid w:val="000E5CFB"/>
    <w:rsid w:val="000E6606"/>
    <w:rsid w:val="000E6F7D"/>
    <w:rsid w:val="000F0A67"/>
    <w:rsid w:val="000F0D85"/>
    <w:rsid w:val="000F2871"/>
    <w:rsid w:val="000F28FB"/>
    <w:rsid w:val="000F2956"/>
    <w:rsid w:val="000F2CBA"/>
    <w:rsid w:val="000F306A"/>
    <w:rsid w:val="000F35A0"/>
    <w:rsid w:val="000F39E1"/>
    <w:rsid w:val="000F3E31"/>
    <w:rsid w:val="000F3F86"/>
    <w:rsid w:val="000F4A6A"/>
    <w:rsid w:val="000F5157"/>
    <w:rsid w:val="000F5B40"/>
    <w:rsid w:val="000F5D1A"/>
    <w:rsid w:val="000F60C1"/>
    <w:rsid w:val="000F60EB"/>
    <w:rsid w:val="000F641C"/>
    <w:rsid w:val="000F698A"/>
    <w:rsid w:val="000F73D8"/>
    <w:rsid w:val="001016EC"/>
    <w:rsid w:val="00101FC8"/>
    <w:rsid w:val="0010236F"/>
    <w:rsid w:val="001025F9"/>
    <w:rsid w:val="00102699"/>
    <w:rsid w:val="0010371E"/>
    <w:rsid w:val="00103A94"/>
    <w:rsid w:val="00103C0D"/>
    <w:rsid w:val="00104554"/>
    <w:rsid w:val="001051F2"/>
    <w:rsid w:val="00105E8E"/>
    <w:rsid w:val="00107680"/>
    <w:rsid w:val="0011004B"/>
    <w:rsid w:val="00110112"/>
    <w:rsid w:val="00110E10"/>
    <w:rsid w:val="001118C4"/>
    <w:rsid w:val="001118F7"/>
    <w:rsid w:val="001122F0"/>
    <w:rsid w:val="00112396"/>
    <w:rsid w:val="0011384F"/>
    <w:rsid w:val="00113B04"/>
    <w:rsid w:val="0011544E"/>
    <w:rsid w:val="00115628"/>
    <w:rsid w:val="00115DCC"/>
    <w:rsid w:val="00115F33"/>
    <w:rsid w:val="00116113"/>
    <w:rsid w:val="001161B4"/>
    <w:rsid w:val="001164DB"/>
    <w:rsid w:val="00116504"/>
    <w:rsid w:val="001165FB"/>
    <w:rsid w:val="00116807"/>
    <w:rsid w:val="00116AE1"/>
    <w:rsid w:val="00117074"/>
    <w:rsid w:val="00117272"/>
    <w:rsid w:val="0011744D"/>
    <w:rsid w:val="00117A41"/>
    <w:rsid w:val="00117FB9"/>
    <w:rsid w:val="001204A7"/>
    <w:rsid w:val="00122744"/>
    <w:rsid w:val="00122756"/>
    <w:rsid w:val="00124585"/>
    <w:rsid w:val="00124FC7"/>
    <w:rsid w:val="00125347"/>
    <w:rsid w:val="00125477"/>
    <w:rsid w:val="00125EA6"/>
    <w:rsid w:val="00126015"/>
    <w:rsid w:val="00126188"/>
    <w:rsid w:val="001270E8"/>
    <w:rsid w:val="0012730F"/>
    <w:rsid w:val="001278ED"/>
    <w:rsid w:val="0012794D"/>
    <w:rsid w:val="00130118"/>
    <w:rsid w:val="001302B8"/>
    <w:rsid w:val="00130634"/>
    <w:rsid w:val="0013089F"/>
    <w:rsid w:val="001311F7"/>
    <w:rsid w:val="00131BFE"/>
    <w:rsid w:val="001321C0"/>
    <w:rsid w:val="001321ED"/>
    <w:rsid w:val="001322B0"/>
    <w:rsid w:val="00132777"/>
    <w:rsid w:val="00132831"/>
    <w:rsid w:val="00132CB3"/>
    <w:rsid w:val="001330D5"/>
    <w:rsid w:val="00133484"/>
    <w:rsid w:val="00134864"/>
    <w:rsid w:val="00134BFA"/>
    <w:rsid w:val="00135B3E"/>
    <w:rsid w:val="00135C97"/>
    <w:rsid w:val="00135CD7"/>
    <w:rsid w:val="001360CC"/>
    <w:rsid w:val="00137E91"/>
    <w:rsid w:val="001404FB"/>
    <w:rsid w:val="00141512"/>
    <w:rsid w:val="00142E52"/>
    <w:rsid w:val="00143182"/>
    <w:rsid w:val="00143CAC"/>
    <w:rsid w:val="00143E30"/>
    <w:rsid w:val="001444BC"/>
    <w:rsid w:val="00144C8C"/>
    <w:rsid w:val="001451E4"/>
    <w:rsid w:val="001458E8"/>
    <w:rsid w:val="00145FFA"/>
    <w:rsid w:val="00146E0A"/>
    <w:rsid w:val="00147372"/>
    <w:rsid w:val="001478DC"/>
    <w:rsid w:val="001509DE"/>
    <w:rsid w:val="0015181A"/>
    <w:rsid w:val="001518DB"/>
    <w:rsid w:val="00152B04"/>
    <w:rsid w:val="00153AEF"/>
    <w:rsid w:val="00154802"/>
    <w:rsid w:val="0015481E"/>
    <w:rsid w:val="00155368"/>
    <w:rsid w:val="001553DA"/>
    <w:rsid w:val="001561C3"/>
    <w:rsid w:val="001564A9"/>
    <w:rsid w:val="00157527"/>
    <w:rsid w:val="00157C09"/>
    <w:rsid w:val="0016124B"/>
    <w:rsid w:val="001655CC"/>
    <w:rsid w:val="00165ADE"/>
    <w:rsid w:val="00166BA7"/>
    <w:rsid w:val="00166DC0"/>
    <w:rsid w:val="0016725A"/>
    <w:rsid w:val="00170C04"/>
    <w:rsid w:val="00171A87"/>
    <w:rsid w:val="00173A8D"/>
    <w:rsid w:val="001743B7"/>
    <w:rsid w:val="00175C0A"/>
    <w:rsid w:val="00176AE6"/>
    <w:rsid w:val="00176B39"/>
    <w:rsid w:val="00176D95"/>
    <w:rsid w:val="001772C3"/>
    <w:rsid w:val="00177980"/>
    <w:rsid w:val="00180145"/>
    <w:rsid w:val="0018058B"/>
    <w:rsid w:val="00180B9F"/>
    <w:rsid w:val="00180E05"/>
    <w:rsid w:val="001826EE"/>
    <w:rsid w:val="00182E8B"/>
    <w:rsid w:val="00182F23"/>
    <w:rsid w:val="001831E2"/>
    <w:rsid w:val="00183877"/>
    <w:rsid w:val="00183E2E"/>
    <w:rsid w:val="0018400B"/>
    <w:rsid w:val="00184290"/>
    <w:rsid w:val="001848C9"/>
    <w:rsid w:val="00185770"/>
    <w:rsid w:val="00186684"/>
    <w:rsid w:val="00186697"/>
    <w:rsid w:val="00186ED1"/>
    <w:rsid w:val="00187EF7"/>
    <w:rsid w:val="00187FA6"/>
    <w:rsid w:val="0019042E"/>
    <w:rsid w:val="0019113C"/>
    <w:rsid w:val="0019114D"/>
    <w:rsid w:val="00191908"/>
    <w:rsid w:val="0019298A"/>
    <w:rsid w:val="00193289"/>
    <w:rsid w:val="001943AE"/>
    <w:rsid w:val="001949DB"/>
    <w:rsid w:val="001958F5"/>
    <w:rsid w:val="00196824"/>
    <w:rsid w:val="00196B19"/>
    <w:rsid w:val="00197438"/>
    <w:rsid w:val="00197686"/>
    <w:rsid w:val="001A1498"/>
    <w:rsid w:val="001A1C53"/>
    <w:rsid w:val="001A1FF7"/>
    <w:rsid w:val="001A2795"/>
    <w:rsid w:val="001A2B89"/>
    <w:rsid w:val="001A48C1"/>
    <w:rsid w:val="001A4CF9"/>
    <w:rsid w:val="001A4EEB"/>
    <w:rsid w:val="001A66D6"/>
    <w:rsid w:val="001A7555"/>
    <w:rsid w:val="001A7C53"/>
    <w:rsid w:val="001B172C"/>
    <w:rsid w:val="001B1CF0"/>
    <w:rsid w:val="001B2A3A"/>
    <w:rsid w:val="001B354D"/>
    <w:rsid w:val="001B395F"/>
    <w:rsid w:val="001B4444"/>
    <w:rsid w:val="001B4CCF"/>
    <w:rsid w:val="001B5879"/>
    <w:rsid w:val="001B6392"/>
    <w:rsid w:val="001B645F"/>
    <w:rsid w:val="001B64C3"/>
    <w:rsid w:val="001B6A2B"/>
    <w:rsid w:val="001B6E30"/>
    <w:rsid w:val="001B7104"/>
    <w:rsid w:val="001C01DC"/>
    <w:rsid w:val="001C2323"/>
    <w:rsid w:val="001C2C80"/>
    <w:rsid w:val="001C2E52"/>
    <w:rsid w:val="001C2F98"/>
    <w:rsid w:val="001C3D7F"/>
    <w:rsid w:val="001C4E26"/>
    <w:rsid w:val="001C58DB"/>
    <w:rsid w:val="001C5A5E"/>
    <w:rsid w:val="001C6D84"/>
    <w:rsid w:val="001D0E07"/>
    <w:rsid w:val="001D0F08"/>
    <w:rsid w:val="001D0F8D"/>
    <w:rsid w:val="001D13BD"/>
    <w:rsid w:val="001D1C02"/>
    <w:rsid w:val="001D2645"/>
    <w:rsid w:val="001D2A77"/>
    <w:rsid w:val="001D311A"/>
    <w:rsid w:val="001D3B06"/>
    <w:rsid w:val="001D3D77"/>
    <w:rsid w:val="001D49C3"/>
    <w:rsid w:val="001D6952"/>
    <w:rsid w:val="001D7090"/>
    <w:rsid w:val="001D789B"/>
    <w:rsid w:val="001D797C"/>
    <w:rsid w:val="001D7A32"/>
    <w:rsid w:val="001D7AC6"/>
    <w:rsid w:val="001D7E5C"/>
    <w:rsid w:val="001E04E4"/>
    <w:rsid w:val="001E0CBA"/>
    <w:rsid w:val="001E18DD"/>
    <w:rsid w:val="001E1F7E"/>
    <w:rsid w:val="001E2722"/>
    <w:rsid w:val="001E2A66"/>
    <w:rsid w:val="001E481B"/>
    <w:rsid w:val="001E4FA9"/>
    <w:rsid w:val="001E6B5F"/>
    <w:rsid w:val="001E7691"/>
    <w:rsid w:val="001F013F"/>
    <w:rsid w:val="001F0209"/>
    <w:rsid w:val="001F0A07"/>
    <w:rsid w:val="001F1FA2"/>
    <w:rsid w:val="001F2541"/>
    <w:rsid w:val="001F2977"/>
    <w:rsid w:val="001F3AE4"/>
    <w:rsid w:val="001F449E"/>
    <w:rsid w:val="001F498B"/>
    <w:rsid w:val="001F4EBD"/>
    <w:rsid w:val="001F5762"/>
    <w:rsid w:val="001F588C"/>
    <w:rsid w:val="001F6316"/>
    <w:rsid w:val="001F63A0"/>
    <w:rsid w:val="001F7213"/>
    <w:rsid w:val="001F7D80"/>
    <w:rsid w:val="00200421"/>
    <w:rsid w:val="00201249"/>
    <w:rsid w:val="00201FD6"/>
    <w:rsid w:val="0020338F"/>
    <w:rsid w:val="00203AFF"/>
    <w:rsid w:val="00203CFA"/>
    <w:rsid w:val="002042C7"/>
    <w:rsid w:val="00204653"/>
    <w:rsid w:val="002058FE"/>
    <w:rsid w:val="002059F5"/>
    <w:rsid w:val="0020632E"/>
    <w:rsid w:val="002064D5"/>
    <w:rsid w:val="00207272"/>
    <w:rsid w:val="00207DC2"/>
    <w:rsid w:val="002111FF"/>
    <w:rsid w:val="00211478"/>
    <w:rsid w:val="00211EBD"/>
    <w:rsid w:val="00212B20"/>
    <w:rsid w:val="0021392B"/>
    <w:rsid w:val="00216D3B"/>
    <w:rsid w:val="00216D3F"/>
    <w:rsid w:val="002177AB"/>
    <w:rsid w:val="00217B4F"/>
    <w:rsid w:val="00217CD9"/>
    <w:rsid w:val="0022065A"/>
    <w:rsid w:val="00221912"/>
    <w:rsid w:val="00221E3F"/>
    <w:rsid w:val="0022229F"/>
    <w:rsid w:val="0022278A"/>
    <w:rsid w:val="00222C3B"/>
    <w:rsid w:val="00223702"/>
    <w:rsid w:val="00223B28"/>
    <w:rsid w:val="00224519"/>
    <w:rsid w:val="00224864"/>
    <w:rsid w:val="00224E93"/>
    <w:rsid w:val="002258CE"/>
    <w:rsid w:val="002267DA"/>
    <w:rsid w:val="00226B93"/>
    <w:rsid w:val="00227D7A"/>
    <w:rsid w:val="0023009B"/>
    <w:rsid w:val="00230C36"/>
    <w:rsid w:val="002317AF"/>
    <w:rsid w:val="00232BF2"/>
    <w:rsid w:val="0023338E"/>
    <w:rsid w:val="002336BB"/>
    <w:rsid w:val="0023397F"/>
    <w:rsid w:val="00233AC9"/>
    <w:rsid w:val="00233B84"/>
    <w:rsid w:val="002344E4"/>
    <w:rsid w:val="002357FC"/>
    <w:rsid w:val="00235CEC"/>
    <w:rsid w:val="00236BB8"/>
    <w:rsid w:val="00236EE4"/>
    <w:rsid w:val="00237482"/>
    <w:rsid w:val="00237BE3"/>
    <w:rsid w:val="002400AB"/>
    <w:rsid w:val="00240EB6"/>
    <w:rsid w:val="002417A7"/>
    <w:rsid w:val="0024193F"/>
    <w:rsid w:val="00241DE4"/>
    <w:rsid w:val="00242A39"/>
    <w:rsid w:val="00242D57"/>
    <w:rsid w:val="00242EC0"/>
    <w:rsid w:val="00243F77"/>
    <w:rsid w:val="00244097"/>
    <w:rsid w:val="00245B20"/>
    <w:rsid w:val="00245DC0"/>
    <w:rsid w:val="00245E22"/>
    <w:rsid w:val="00245EF7"/>
    <w:rsid w:val="002469A3"/>
    <w:rsid w:val="002470DA"/>
    <w:rsid w:val="00250BDE"/>
    <w:rsid w:val="00251029"/>
    <w:rsid w:val="00251181"/>
    <w:rsid w:val="00251C84"/>
    <w:rsid w:val="00252D79"/>
    <w:rsid w:val="00252F26"/>
    <w:rsid w:val="0025350C"/>
    <w:rsid w:val="0025385E"/>
    <w:rsid w:val="00253BD6"/>
    <w:rsid w:val="00254073"/>
    <w:rsid w:val="002541C5"/>
    <w:rsid w:val="00255160"/>
    <w:rsid w:val="00255890"/>
    <w:rsid w:val="00255BEE"/>
    <w:rsid w:val="00255CC5"/>
    <w:rsid w:val="002560A0"/>
    <w:rsid w:val="00256322"/>
    <w:rsid w:val="00257377"/>
    <w:rsid w:val="002574A5"/>
    <w:rsid w:val="002600CA"/>
    <w:rsid w:val="0026015B"/>
    <w:rsid w:val="0026089B"/>
    <w:rsid w:val="002619E3"/>
    <w:rsid w:val="00262486"/>
    <w:rsid w:val="00264743"/>
    <w:rsid w:val="0026479B"/>
    <w:rsid w:val="00265688"/>
    <w:rsid w:val="002672EE"/>
    <w:rsid w:val="00267C0D"/>
    <w:rsid w:val="0027034D"/>
    <w:rsid w:val="00270A03"/>
    <w:rsid w:val="00272A66"/>
    <w:rsid w:val="00274656"/>
    <w:rsid w:val="00274E87"/>
    <w:rsid w:val="00275D29"/>
    <w:rsid w:val="0027623E"/>
    <w:rsid w:val="00276E10"/>
    <w:rsid w:val="00277063"/>
    <w:rsid w:val="00277B17"/>
    <w:rsid w:val="002804A4"/>
    <w:rsid w:val="002804C7"/>
    <w:rsid w:val="0028077D"/>
    <w:rsid w:val="00280EF9"/>
    <w:rsid w:val="002810BC"/>
    <w:rsid w:val="0028145C"/>
    <w:rsid w:val="00281DD3"/>
    <w:rsid w:val="00281E52"/>
    <w:rsid w:val="00282403"/>
    <w:rsid w:val="00283678"/>
    <w:rsid w:val="0028421E"/>
    <w:rsid w:val="00284C25"/>
    <w:rsid w:val="00284D08"/>
    <w:rsid w:val="00285B43"/>
    <w:rsid w:val="00287CD4"/>
    <w:rsid w:val="002908BF"/>
    <w:rsid w:val="0029140A"/>
    <w:rsid w:val="00291721"/>
    <w:rsid w:val="00291793"/>
    <w:rsid w:val="002920C5"/>
    <w:rsid w:val="002920D2"/>
    <w:rsid w:val="00292763"/>
    <w:rsid w:val="00293248"/>
    <w:rsid w:val="00293633"/>
    <w:rsid w:val="0029424B"/>
    <w:rsid w:val="002943D7"/>
    <w:rsid w:val="00294A5A"/>
    <w:rsid w:val="00295776"/>
    <w:rsid w:val="00295D27"/>
    <w:rsid w:val="00296F50"/>
    <w:rsid w:val="00297C8B"/>
    <w:rsid w:val="00297F14"/>
    <w:rsid w:val="002A026D"/>
    <w:rsid w:val="002A0349"/>
    <w:rsid w:val="002A0DC4"/>
    <w:rsid w:val="002A1561"/>
    <w:rsid w:val="002A27C2"/>
    <w:rsid w:val="002A2B53"/>
    <w:rsid w:val="002A3118"/>
    <w:rsid w:val="002A38AE"/>
    <w:rsid w:val="002A3C36"/>
    <w:rsid w:val="002A3D7F"/>
    <w:rsid w:val="002A440A"/>
    <w:rsid w:val="002A4444"/>
    <w:rsid w:val="002A45C7"/>
    <w:rsid w:val="002A4D3C"/>
    <w:rsid w:val="002A597B"/>
    <w:rsid w:val="002A59BE"/>
    <w:rsid w:val="002A6088"/>
    <w:rsid w:val="002A6180"/>
    <w:rsid w:val="002A6383"/>
    <w:rsid w:val="002A6886"/>
    <w:rsid w:val="002A6A75"/>
    <w:rsid w:val="002A7234"/>
    <w:rsid w:val="002A7D18"/>
    <w:rsid w:val="002B00F1"/>
    <w:rsid w:val="002B0574"/>
    <w:rsid w:val="002B12BC"/>
    <w:rsid w:val="002B2EBE"/>
    <w:rsid w:val="002B300F"/>
    <w:rsid w:val="002B33B7"/>
    <w:rsid w:val="002B466E"/>
    <w:rsid w:val="002B4B20"/>
    <w:rsid w:val="002B57F2"/>
    <w:rsid w:val="002B5A11"/>
    <w:rsid w:val="002B5ED2"/>
    <w:rsid w:val="002B713C"/>
    <w:rsid w:val="002B7A92"/>
    <w:rsid w:val="002C03C9"/>
    <w:rsid w:val="002C058F"/>
    <w:rsid w:val="002C09C2"/>
    <w:rsid w:val="002C11E9"/>
    <w:rsid w:val="002C1EDA"/>
    <w:rsid w:val="002C2E8D"/>
    <w:rsid w:val="002C3297"/>
    <w:rsid w:val="002C3653"/>
    <w:rsid w:val="002C3857"/>
    <w:rsid w:val="002C3A28"/>
    <w:rsid w:val="002C44C3"/>
    <w:rsid w:val="002C594F"/>
    <w:rsid w:val="002C7214"/>
    <w:rsid w:val="002C7795"/>
    <w:rsid w:val="002C7D83"/>
    <w:rsid w:val="002D03A8"/>
    <w:rsid w:val="002D0750"/>
    <w:rsid w:val="002D0894"/>
    <w:rsid w:val="002D237A"/>
    <w:rsid w:val="002D3080"/>
    <w:rsid w:val="002D3589"/>
    <w:rsid w:val="002D37A7"/>
    <w:rsid w:val="002D4934"/>
    <w:rsid w:val="002D5A46"/>
    <w:rsid w:val="002D66C9"/>
    <w:rsid w:val="002D6E53"/>
    <w:rsid w:val="002E12DC"/>
    <w:rsid w:val="002E1BDA"/>
    <w:rsid w:val="002E1E0B"/>
    <w:rsid w:val="002E237C"/>
    <w:rsid w:val="002E2986"/>
    <w:rsid w:val="002E2ED7"/>
    <w:rsid w:val="002E3983"/>
    <w:rsid w:val="002E3F9D"/>
    <w:rsid w:val="002E4E1F"/>
    <w:rsid w:val="002E5FE3"/>
    <w:rsid w:val="002E6110"/>
    <w:rsid w:val="002E6525"/>
    <w:rsid w:val="002E780C"/>
    <w:rsid w:val="002F0D83"/>
    <w:rsid w:val="002F0E12"/>
    <w:rsid w:val="002F12D4"/>
    <w:rsid w:val="002F1A47"/>
    <w:rsid w:val="002F2024"/>
    <w:rsid w:val="002F344C"/>
    <w:rsid w:val="002F3743"/>
    <w:rsid w:val="002F3AAC"/>
    <w:rsid w:val="002F3DA6"/>
    <w:rsid w:val="002F3FF6"/>
    <w:rsid w:val="002F474A"/>
    <w:rsid w:val="002F4C51"/>
    <w:rsid w:val="002F4F71"/>
    <w:rsid w:val="002F52FD"/>
    <w:rsid w:val="002F576F"/>
    <w:rsid w:val="002F5AA2"/>
    <w:rsid w:val="002F5B0A"/>
    <w:rsid w:val="002F61FC"/>
    <w:rsid w:val="002F689B"/>
    <w:rsid w:val="002F6BFE"/>
    <w:rsid w:val="002F70C6"/>
    <w:rsid w:val="002F71FA"/>
    <w:rsid w:val="002F745D"/>
    <w:rsid w:val="002F7D97"/>
    <w:rsid w:val="003009B7"/>
    <w:rsid w:val="00300BF6"/>
    <w:rsid w:val="003016F0"/>
    <w:rsid w:val="003017B5"/>
    <w:rsid w:val="00301E7E"/>
    <w:rsid w:val="0030236E"/>
    <w:rsid w:val="003024FA"/>
    <w:rsid w:val="00303A00"/>
    <w:rsid w:val="00303A22"/>
    <w:rsid w:val="00304086"/>
    <w:rsid w:val="0030420D"/>
    <w:rsid w:val="003057B3"/>
    <w:rsid w:val="003061E1"/>
    <w:rsid w:val="00307464"/>
    <w:rsid w:val="00311981"/>
    <w:rsid w:val="00311B3C"/>
    <w:rsid w:val="00312B19"/>
    <w:rsid w:val="00312DDE"/>
    <w:rsid w:val="003138C4"/>
    <w:rsid w:val="003146D1"/>
    <w:rsid w:val="003161F8"/>
    <w:rsid w:val="003163DB"/>
    <w:rsid w:val="0031711A"/>
    <w:rsid w:val="00317DC9"/>
    <w:rsid w:val="00320087"/>
    <w:rsid w:val="003207B4"/>
    <w:rsid w:val="00320F69"/>
    <w:rsid w:val="00321240"/>
    <w:rsid w:val="003218FF"/>
    <w:rsid w:val="003220A2"/>
    <w:rsid w:val="00322D67"/>
    <w:rsid w:val="00322F09"/>
    <w:rsid w:val="00323429"/>
    <w:rsid w:val="00325192"/>
    <w:rsid w:val="00326185"/>
    <w:rsid w:val="00326277"/>
    <w:rsid w:val="00327E01"/>
    <w:rsid w:val="00327F43"/>
    <w:rsid w:val="00330C1E"/>
    <w:rsid w:val="00332F6E"/>
    <w:rsid w:val="003337D3"/>
    <w:rsid w:val="0033462A"/>
    <w:rsid w:val="00334CFC"/>
    <w:rsid w:val="00334DF1"/>
    <w:rsid w:val="00335A67"/>
    <w:rsid w:val="00335D2D"/>
    <w:rsid w:val="00335E28"/>
    <w:rsid w:val="00335EF7"/>
    <w:rsid w:val="003405A3"/>
    <w:rsid w:val="00341600"/>
    <w:rsid w:val="00341ADA"/>
    <w:rsid w:val="00342E73"/>
    <w:rsid w:val="00343158"/>
    <w:rsid w:val="00344853"/>
    <w:rsid w:val="00345DC4"/>
    <w:rsid w:val="003470C7"/>
    <w:rsid w:val="003474D1"/>
    <w:rsid w:val="003502ED"/>
    <w:rsid w:val="003508D2"/>
    <w:rsid w:val="00351DD3"/>
    <w:rsid w:val="0035326D"/>
    <w:rsid w:val="003538B2"/>
    <w:rsid w:val="0035504E"/>
    <w:rsid w:val="00355416"/>
    <w:rsid w:val="00355638"/>
    <w:rsid w:val="003561A1"/>
    <w:rsid w:val="00357285"/>
    <w:rsid w:val="003573F1"/>
    <w:rsid w:val="003611B1"/>
    <w:rsid w:val="00361FCF"/>
    <w:rsid w:val="00362050"/>
    <w:rsid w:val="00362250"/>
    <w:rsid w:val="00362742"/>
    <w:rsid w:val="0036290B"/>
    <w:rsid w:val="0036335E"/>
    <w:rsid w:val="003635C9"/>
    <w:rsid w:val="00364632"/>
    <w:rsid w:val="00365CE2"/>
    <w:rsid w:val="00367D1D"/>
    <w:rsid w:val="003714A3"/>
    <w:rsid w:val="00371D65"/>
    <w:rsid w:val="00372F82"/>
    <w:rsid w:val="00373295"/>
    <w:rsid w:val="0037336E"/>
    <w:rsid w:val="0037409F"/>
    <w:rsid w:val="00375457"/>
    <w:rsid w:val="003767EA"/>
    <w:rsid w:val="00376CB0"/>
    <w:rsid w:val="00376CF8"/>
    <w:rsid w:val="00377DA3"/>
    <w:rsid w:val="0038082C"/>
    <w:rsid w:val="003812C9"/>
    <w:rsid w:val="003818D0"/>
    <w:rsid w:val="0038217D"/>
    <w:rsid w:val="0038270B"/>
    <w:rsid w:val="00383041"/>
    <w:rsid w:val="00383875"/>
    <w:rsid w:val="00383D9B"/>
    <w:rsid w:val="00384335"/>
    <w:rsid w:val="003854CD"/>
    <w:rsid w:val="00386A32"/>
    <w:rsid w:val="00390CDA"/>
    <w:rsid w:val="00392238"/>
    <w:rsid w:val="00393A89"/>
    <w:rsid w:val="00394013"/>
    <w:rsid w:val="00394140"/>
    <w:rsid w:val="0039594E"/>
    <w:rsid w:val="00395FFA"/>
    <w:rsid w:val="00396729"/>
    <w:rsid w:val="003972FA"/>
    <w:rsid w:val="003A0E4B"/>
    <w:rsid w:val="003A1693"/>
    <w:rsid w:val="003A2059"/>
    <w:rsid w:val="003A3043"/>
    <w:rsid w:val="003A3420"/>
    <w:rsid w:val="003A45F7"/>
    <w:rsid w:val="003A472E"/>
    <w:rsid w:val="003A4B0C"/>
    <w:rsid w:val="003A529D"/>
    <w:rsid w:val="003A5CA8"/>
    <w:rsid w:val="003A6B81"/>
    <w:rsid w:val="003A7194"/>
    <w:rsid w:val="003A7AC1"/>
    <w:rsid w:val="003B02A3"/>
    <w:rsid w:val="003B051B"/>
    <w:rsid w:val="003B09FA"/>
    <w:rsid w:val="003B0F1C"/>
    <w:rsid w:val="003B29C0"/>
    <w:rsid w:val="003B4692"/>
    <w:rsid w:val="003B589F"/>
    <w:rsid w:val="003B5FDD"/>
    <w:rsid w:val="003B643D"/>
    <w:rsid w:val="003B64B8"/>
    <w:rsid w:val="003B6A13"/>
    <w:rsid w:val="003B6E96"/>
    <w:rsid w:val="003B6F9B"/>
    <w:rsid w:val="003B6FE2"/>
    <w:rsid w:val="003B742B"/>
    <w:rsid w:val="003C282F"/>
    <w:rsid w:val="003C322B"/>
    <w:rsid w:val="003C3353"/>
    <w:rsid w:val="003C34E7"/>
    <w:rsid w:val="003C46B8"/>
    <w:rsid w:val="003C4B60"/>
    <w:rsid w:val="003C5776"/>
    <w:rsid w:val="003C6934"/>
    <w:rsid w:val="003C69F2"/>
    <w:rsid w:val="003D0ABC"/>
    <w:rsid w:val="003D1D5C"/>
    <w:rsid w:val="003D1F1E"/>
    <w:rsid w:val="003D2121"/>
    <w:rsid w:val="003D3C74"/>
    <w:rsid w:val="003D41D4"/>
    <w:rsid w:val="003D4A95"/>
    <w:rsid w:val="003D5028"/>
    <w:rsid w:val="003D5063"/>
    <w:rsid w:val="003D51A9"/>
    <w:rsid w:val="003D581B"/>
    <w:rsid w:val="003D6226"/>
    <w:rsid w:val="003D6559"/>
    <w:rsid w:val="003D656E"/>
    <w:rsid w:val="003D65FC"/>
    <w:rsid w:val="003E02B9"/>
    <w:rsid w:val="003E0865"/>
    <w:rsid w:val="003E1024"/>
    <w:rsid w:val="003E103F"/>
    <w:rsid w:val="003E2446"/>
    <w:rsid w:val="003E3215"/>
    <w:rsid w:val="003E44EF"/>
    <w:rsid w:val="003E4517"/>
    <w:rsid w:val="003E4918"/>
    <w:rsid w:val="003E4CB3"/>
    <w:rsid w:val="003E4D7A"/>
    <w:rsid w:val="003E50B5"/>
    <w:rsid w:val="003E58AF"/>
    <w:rsid w:val="003E593A"/>
    <w:rsid w:val="003E61FA"/>
    <w:rsid w:val="003E6BB2"/>
    <w:rsid w:val="003E750E"/>
    <w:rsid w:val="003E7717"/>
    <w:rsid w:val="003E77E8"/>
    <w:rsid w:val="003E7CCF"/>
    <w:rsid w:val="003F06A0"/>
    <w:rsid w:val="003F15D9"/>
    <w:rsid w:val="003F1944"/>
    <w:rsid w:val="003F1B7F"/>
    <w:rsid w:val="003F1DCC"/>
    <w:rsid w:val="003F2259"/>
    <w:rsid w:val="003F2557"/>
    <w:rsid w:val="003F3402"/>
    <w:rsid w:val="003F35B8"/>
    <w:rsid w:val="003F35E7"/>
    <w:rsid w:val="003F495A"/>
    <w:rsid w:val="003F53D9"/>
    <w:rsid w:val="003F5F92"/>
    <w:rsid w:val="003F64FF"/>
    <w:rsid w:val="003F6DE4"/>
    <w:rsid w:val="003F7998"/>
    <w:rsid w:val="004012A1"/>
    <w:rsid w:val="004016BE"/>
    <w:rsid w:val="0040197E"/>
    <w:rsid w:val="00401F9A"/>
    <w:rsid w:val="00402379"/>
    <w:rsid w:val="004023E9"/>
    <w:rsid w:val="004030AC"/>
    <w:rsid w:val="0040316D"/>
    <w:rsid w:val="0040402B"/>
    <w:rsid w:val="0040433C"/>
    <w:rsid w:val="0040532F"/>
    <w:rsid w:val="00405824"/>
    <w:rsid w:val="004062A7"/>
    <w:rsid w:val="00406864"/>
    <w:rsid w:val="00406F7A"/>
    <w:rsid w:val="00407E1C"/>
    <w:rsid w:val="00410D91"/>
    <w:rsid w:val="0041248E"/>
    <w:rsid w:val="00412775"/>
    <w:rsid w:val="00412BF0"/>
    <w:rsid w:val="00413883"/>
    <w:rsid w:val="00413F57"/>
    <w:rsid w:val="004148F5"/>
    <w:rsid w:val="0041523E"/>
    <w:rsid w:val="00415985"/>
    <w:rsid w:val="00415B1F"/>
    <w:rsid w:val="00415CF8"/>
    <w:rsid w:val="0041606A"/>
    <w:rsid w:val="0041677E"/>
    <w:rsid w:val="00417A63"/>
    <w:rsid w:val="00420BA0"/>
    <w:rsid w:val="00421001"/>
    <w:rsid w:val="00421E5A"/>
    <w:rsid w:val="00422476"/>
    <w:rsid w:val="00422DB9"/>
    <w:rsid w:val="00424D44"/>
    <w:rsid w:val="00425122"/>
    <w:rsid w:val="0042554E"/>
    <w:rsid w:val="00425DA7"/>
    <w:rsid w:val="00425E2C"/>
    <w:rsid w:val="0042681C"/>
    <w:rsid w:val="00427213"/>
    <w:rsid w:val="004272AD"/>
    <w:rsid w:val="004276FC"/>
    <w:rsid w:val="00427BEE"/>
    <w:rsid w:val="00427EC3"/>
    <w:rsid w:val="00430360"/>
    <w:rsid w:val="004308CD"/>
    <w:rsid w:val="004317AB"/>
    <w:rsid w:val="00432D98"/>
    <w:rsid w:val="00432E11"/>
    <w:rsid w:val="0043327F"/>
    <w:rsid w:val="00433280"/>
    <w:rsid w:val="004340C9"/>
    <w:rsid w:val="0043421B"/>
    <w:rsid w:val="00434949"/>
    <w:rsid w:val="00434B9A"/>
    <w:rsid w:val="0043571C"/>
    <w:rsid w:val="004357CA"/>
    <w:rsid w:val="00436087"/>
    <w:rsid w:val="00436AA8"/>
    <w:rsid w:val="00437413"/>
    <w:rsid w:val="00440981"/>
    <w:rsid w:val="00440E25"/>
    <w:rsid w:val="004411F0"/>
    <w:rsid w:val="0044164B"/>
    <w:rsid w:val="00441E65"/>
    <w:rsid w:val="00442CA0"/>
    <w:rsid w:val="00443A40"/>
    <w:rsid w:val="00443BCA"/>
    <w:rsid w:val="00445879"/>
    <w:rsid w:val="004458CB"/>
    <w:rsid w:val="0044692E"/>
    <w:rsid w:val="00447061"/>
    <w:rsid w:val="00447133"/>
    <w:rsid w:val="00447175"/>
    <w:rsid w:val="00447994"/>
    <w:rsid w:val="00447B1C"/>
    <w:rsid w:val="004522BA"/>
    <w:rsid w:val="00452563"/>
    <w:rsid w:val="00453AB1"/>
    <w:rsid w:val="0045442D"/>
    <w:rsid w:val="00455AAF"/>
    <w:rsid w:val="00455B8B"/>
    <w:rsid w:val="0045655F"/>
    <w:rsid w:val="0046008B"/>
    <w:rsid w:val="00460C41"/>
    <w:rsid w:val="004626AB"/>
    <w:rsid w:val="00463C6F"/>
    <w:rsid w:val="004642D6"/>
    <w:rsid w:val="004659B9"/>
    <w:rsid w:val="0046637E"/>
    <w:rsid w:val="0046645C"/>
    <w:rsid w:val="004667D2"/>
    <w:rsid w:val="00466E4A"/>
    <w:rsid w:val="00466F61"/>
    <w:rsid w:val="00467EEE"/>
    <w:rsid w:val="004705E9"/>
    <w:rsid w:val="00470AC9"/>
    <w:rsid w:val="00471711"/>
    <w:rsid w:val="00471E21"/>
    <w:rsid w:val="00471EA1"/>
    <w:rsid w:val="004724D1"/>
    <w:rsid w:val="0047257A"/>
    <w:rsid w:val="00474D35"/>
    <w:rsid w:val="00475399"/>
    <w:rsid w:val="004757E5"/>
    <w:rsid w:val="004758F3"/>
    <w:rsid w:val="00475B4D"/>
    <w:rsid w:val="00475D12"/>
    <w:rsid w:val="0047628F"/>
    <w:rsid w:val="00477B06"/>
    <w:rsid w:val="00480935"/>
    <w:rsid w:val="00480EE1"/>
    <w:rsid w:val="0048282A"/>
    <w:rsid w:val="00482B46"/>
    <w:rsid w:val="0048307E"/>
    <w:rsid w:val="0048318C"/>
    <w:rsid w:val="004832E1"/>
    <w:rsid w:val="00483A55"/>
    <w:rsid w:val="00484005"/>
    <w:rsid w:val="004840CB"/>
    <w:rsid w:val="00484232"/>
    <w:rsid w:val="004847AD"/>
    <w:rsid w:val="004847D7"/>
    <w:rsid w:val="00485252"/>
    <w:rsid w:val="004854F7"/>
    <w:rsid w:val="00485A71"/>
    <w:rsid w:val="00485D7C"/>
    <w:rsid w:val="004860BB"/>
    <w:rsid w:val="00486A9B"/>
    <w:rsid w:val="00486FC5"/>
    <w:rsid w:val="0049014F"/>
    <w:rsid w:val="0049055C"/>
    <w:rsid w:val="00490B30"/>
    <w:rsid w:val="00490BAC"/>
    <w:rsid w:val="00490CAC"/>
    <w:rsid w:val="004913A5"/>
    <w:rsid w:val="004918EF"/>
    <w:rsid w:val="00492613"/>
    <w:rsid w:val="0049273E"/>
    <w:rsid w:val="00494844"/>
    <w:rsid w:val="00494A6F"/>
    <w:rsid w:val="00494E6B"/>
    <w:rsid w:val="00494FC4"/>
    <w:rsid w:val="00495054"/>
    <w:rsid w:val="00495170"/>
    <w:rsid w:val="00495593"/>
    <w:rsid w:val="00495A38"/>
    <w:rsid w:val="004961E9"/>
    <w:rsid w:val="00496379"/>
    <w:rsid w:val="004964EE"/>
    <w:rsid w:val="004968AB"/>
    <w:rsid w:val="00496A96"/>
    <w:rsid w:val="00497032"/>
    <w:rsid w:val="00497263"/>
    <w:rsid w:val="00497EBB"/>
    <w:rsid w:val="004A08FE"/>
    <w:rsid w:val="004A113B"/>
    <w:rsid w:val="004A394A"/>
    <w:rsid w:val="004A4B13"/>
    <w:rsid w:val="004A559B"/>
    <w:rsid w:val="004A5638"/>
    <w:rsid w:val="004A5FCC"/>
    <w:rsid w:val="004A5FF3"/>
    <w:rsid w:val="004A61F1"/>
    <w:rsid w:val="004A6A95"/>
    <w:rsid w:val="004A7C39"/>
    <w:rsid w:val="004B14F0"/>
    <w:rsid w:val="004B1FB6"/>
    <w:rsid w:val="004B298E"/>
    <w:rsid w:val="004B29B1"/>
    <w:rsid w:val="004B2E84"/>
    <w:rsid w:val="004B3B08"/>
    <w:rsid w:val="004B3C63"/>
    <w:rsid w:val="004B4365"/>
    <w:rsid w:val="004B4764"/>
    <w:rsid w:val="004B4A47"/>
    <w:rsid w:val="004B59DD"/>
    <w:rsid w:val="004B5A4D"/>
    <w:rsid w:val="004B5BBB"/>
    <w:rsid w:val="004B5EC8"/>
    <w:rsid w:val="004B79EB"/>
    <w:rsid w:val="004C0DDA"/>
    <w:rsid w:val="004C1B97"/>
    <w:rsid w:val="004C2CC7"/>
    <w:rsid w:val="004C2DCA"/>
    <w:rsid w:val="004C2FC5"/>
    <w:rsid w:val="004C3584"/>
    <w:rsid w:val="004C3A90"/>
    <w:rsid w:val="004C4424"/>
    <w:rsid w:val="004C4802"/>
    <w:rsid w:val="004C5AFB"/>
    <w:rsid w:val="004C654D"/>
    <w:rsid w:val="004C6A89"/>
    <w:rsid w:val="004C7D39"/>
    <w:rsid w:val="004D0DA5"/>
    <w:rsid w:val="004D1361"/>
    <w:rsid w:val="004D1795"/>
    <w:rsid w:val="004D26DA"/>
    <w:rsid w:val="004D2B86"/>
    <w:rsid w:val="004D2D6E"/>
    <w:rsid w:val="004D3019"/>
    <w:rsid w:val="004D328A"/>
    <w:rsid w:val="004D4681"/>
    <w:rsid w:val="004D4EFE"/>
    <w:rsid w:val="004D659B"/>
    <w:rsid w:val="004D77C2"/>
    <w:rsid w:val="004D7ECB"/>
    <w:rsid w:val="004E02D8"/>
    <w:rsid w:val="004E03B1"/>
    <w:rsid w:val="004E049D"/>
    <w:rsid w:val="004E0A3F"/>
    <w:rsid w:val="004E1325"/>
    <w:rsid w:val="004E1373"/>
    <w:rsid w:val="004E1445"/>
    <w:rsid w:val="004E1E2B"/>
    <w:rsid w:val="004E326F"/>
    <w:rsid w:val="004E34BA"/>
    <w:rsid w:val="004E3C16"/>
    <w:rsid w:val="004E3E78"/>
    <w:rsid w:val="004E621A"/>
    <w:rsid w:val="004E6807"/>
    <w:rsid w:val="004E70D1"/>
    <w:rsid w:val="004F0073"/>
    <w:rsid w:val="004F0F0A"/>
    <w:rsid w:val="004F2B4C"/>
    <w:rsid w:val="004F31DA"/>
    <w:rsid w:val="004F3220"/>
    <w:rsid w:val="004F357D"/>
    <w:rsid w:val="004F3968"/>
    <w:rsid w:val="004F68FF"/>
    <w:rsid w:val="004F78FC"/>
    <w:rsid w:val="004F79A0"/>
    <w:rsid w:val="00500E77"/>
    <w:rsid w:val="00501482"/>
    <w:rsid w:val="00501AAD"/>
    <w:rsid w:val="00501C61"/>
    <w:rsid w:val="005023BD"/>
    <w:rsid w:val="005026D4"/>
    <w:rsid w:val="005027D7"/>
    <w:rsid w:val="005029AE"/>
    <w:rsid w:val="00504C27"/>
    <w:rsid w:val="00504CE8"/>
    <w:rsid w:val="00504E58"/>
    <w:rsid w:val="00505BA6"/>
    <w:rsid w:val="0050617E"/>
    <w:rsid w:val="005061BF"/>
    <w:rsid w:val="00506552"/>
    <w:rsid w:val="00506A69"/>
    <w:rsid w:val="0050733F"/>
    <w:rsid w:val="005075F8"/>
    <w:rsid w:val="005077BF"/>
    <w:rsid w:val="005077C9"/>
    <w:rsid w:val="00507ACB"/>
    <w:rsid w:val="00507B3C"/>
    <w:rsid w:val="00511922"/>
    <w:rsid w:val="00511C2E"/>
    <w:rsid w:val="005125B8"/>
    <w:rsid w:val="005125E4"/>
    <w:rsid w:val="00512D4B"/>
    <w:rsid w:val="00513987"/>
    <w:rsid w:val="00514C9D"/>
    <w:rsid w:val="0051503A"/>
    <w:rsid w:val="005163AB"/>
    <w:rsid w:val="0051722A"/>
    <w:rsid w:val="0052079B"/>
    <w:rsid w:val="00520A2E"/>
    <w:rsid w:val="005211AB"/>
    <w:rsid w:val="00521510"/>
    <w:rsid w:val="00522B1E"/>
    <w:rsid w:val="00522C8B"/>
    <w:rsid w:val="00522EDD"/>
    <w:rsid w:val="0052558E"/>
    <w:rsid w:val="00525FBA"/>
    <w:rsid w:val="005267EA"/>
    <w:rsid w:val="00526FFE"/>
    <w:rsid w:val="005309B0"/>
    <w:rsid w:val="00531D29"/>
    <w:rsid w:val="005328EE"/>
    <w:rsid w:val="00532F37"/>
    <w:rsid w:val="00533646"/>
    <w:rsid w:val="0053400A"/>
    <w:rsid w:val="00534589"/>
    <w:rsid w:val="00534975"/>
    <w:rsid w:val="00534C3F"/>
    <w:rsid w:val="00534F27"/>
    <w:rsid w:val="00535EA9"/>
    <w:rsid w:val="005369DF"/>
    <w:rsid w:val="005376C8"/>
    <w:rsid w:val="00537933"/>
    <w:rsid w:val="00537F11"/>
    <w:rsid w:val="0054080B"/>
    <w:rsid w:val="00541193"/>
    <w:rsid w:val="005414BA"/>
    <w:rsid w:val="00542D5D"/>
    <w:rsid w:val="00542E14"/>
    <w:rsid w:val="005436DE"/>
    <w:rsid w:val="00543AE1"/>
    <w:rsid w:val="00543BA9"/>
    <w:rsid w:val="00545A40"/>
    <w:rsid w:val="00545D88"/>
    <w:rsid w:val="00545F63"/>
    <w:rsid w:val="00546847"/>
    <w:rsid w:val="00546D2F"/>
    <w:rsid w:val="00546E21"/>
    <w:rsid w:val="00546EAC"/>
    <w:rsid w:val="0054741E"/>
    <w:rsid w:val="00547B16"/>
    <w:rsid w:val="00547C72"/>
    <w:rsid w:val="005508B8"/>
    <w:rsid w:val="00550E54"/>
    <w:rsid w:val="005515AE"/>
    <w:rsid w:val="0055175B"/>
    <w:rsid w:val="00551B9A"/>
    <w:rsid w:val="0055201C"/>
    <w:rsid w:val="005530F2"/>
    <w:rsid w:val="005536BE"/>
    <w:rsid w:val="005545AD"/>
    <w:rsid w:val="00554B6A"/>
    <w:rsid w:val="005553BA"/>
    <w:rsid w:val="00555441"/>
    <w:rsid w:val="005555B4"/>
    <w:rsid w:val="005559D7"/>
    <w:rsid w:val="00556C3D"/>
    <w:rsid w:val="00557177"/>
    <w:rsid w:val="00557777"/>
    <w:rsid w:val="005578D2"/>
    <w:rsid w:val="00557FA3"/>
    <w:rsid w:val="00557FCB"/>
    <w:rsid w:val="005601E4"/>
    <w:rsid w:val="005619C5"/>
    <w:rsid w:val="00561DBC"/>
    <w:rsid w:val="00562A79"/>
    <w:rsid w:val="00562D45"/>
    <w:rsid w:val="005639D1"/>
    <w:rsid w:val="00563A9A"/>
    <w:rsid w:val="0056464A"/>
    <w:rsid w:val="005648B8"/>
    <w:rsid w:val="005650E6"/>
    <w:rsid w:val="005659A4"/>
    <w:rsid w:val="00566CDF"/>
    <w:rsid w:val="00566DB3"/>
    <w:rsid w:val="005671B4"/>
    <w:rsid w:val="00567228"/>
    <w:rsid w:val="005672A1"/>
    <w:rsid w:val="00567733"/>
    <w:rsid w:val="00570169"/>
    <w:rsid w:val="005706B9"/>
    <w:rsid w:val="00570ADA"/>
    <w:rsid w:val="00570C6B"/>
    <w:rsid w:val="0057236F"/>
    <w:rsid w:val="00572CDC"/>
    <w:rsid w:val="00573683"/>
    <w:rsid w:val="005760EB"/>
    <w:rsid w:val="0057647D"/>
    <w:rsid w:val="00576A31"/>
    <w:rsid w:val="00576AAD"/>
    <w:rsid w:val="00577A10"/>
    <w:rsid w:val="0058019B"/>
    <w:rsid w:val="0058170B"/>
    <w:rsid w:val="0058292A"/>
    <w:rsid w:val="00583B74"/>
    <w:rsid w:val="005841A9"/>
    <w:rsid w:val="00584BED"/>
    <w:rsid w:val="00586936"/>
    <w:rsid w:val="00586B53"/>
    <w:rsid w:val="005874B0"/>
    <w:rsid w:val="0059009C"/>
    <w:rsid w:val="00590519"/>
    <w:rsid w:val="00590FD9"/>
    <w:rsid w:val="005916BE"/>
    <w:rsid w:val="005924CB"/>
    <w:rsid w:val="00593783"/>
    <w:rsid w:val="0059643A"/>
    <w:rsid w:val="00596856"/>
    <w:rsid w:val="00597AD0"/>
    <w:rsid w:val="005A07EF"/>
    <w:rsid w:val="005A09D8"/>
    <w:rsid w:val="005A116F"/>
    <w:rsid w:val="005A171B"/>
    <w:rsid w:val="005A1B4E"/>
    <w:rsid w:val="005A2362"/>
    <w:rsid w:val="005A2DAD"/>
    <w:rsid w:val="005A342D"/>
    <w:rsid w:val="005A366C"/>
    <w:rsid w:val="005A3FC0"/>
    <w:rsid w:val="005A404C"/>
    <w:rsid w:val="005A5EF5"/>
    <w:rsid w:val="005A6B2D"/>
    <w:rsid w:val="005A6CFA"/>
    <w:rsid w:val="005A6D51"/>
    <w:rsid w:val="005A71E4"/>
    <w:rsid w:val="005A7746"/>
    <w:rsid w:val="005A7A64"/>
    <w:rsid w:val="005A7EC4"/>
    <w:rsid w:val="005B001F"/>
    <w:rsid w:val="005B2AD7"/>
    <w:rsid w:val="005B2BEB"/>
    <w:rsid w:val="005B46B0"/>
    <w:rsid w:val="005B46E0"/>
    <w:rsid w:val="005B49A0"/>
    <w:rsid w:val="005B4E18"/>
    <w:rsid w:val="005B615F"/>
    <w:rsid w:val="005B65A4"/>
    <w:rsid w:val="005B7259"/>
    <w:rsid w:val="005B7DC3"/>
    <w:rsid w:val="005B7E05"/>
    <w:rsid w:val="005C07A7"/>
    <w:rsid w:val="005C07FC"/>
    <w:rsid w:val="005C0CE7"/>
    <w:rsid w:val="005C2C19"/>
    <w:rsid w:val="005C321F"/>
    <w:rsid w:val="005C372C"/>
    <w:rsid w:val="005C4D2D"/>
    <w:rsid w:val="005C5274"/>
    <w:rsid w:val="005C612B"/>
    <w:rsid w:val="005C6990"/>
    <w:rsid w:val="005C6CF0"/>
    <w:rsid w:val="005C7EBA"/>
    <w:rsid w:val="005D0A88"/>
    <w:rsid w:val="005D1042"/>
    <w:rsid w:val="005D1234"/>
    <w:rsid w:val="005D1999"/>
    <w:rsid w:val="005D1EC2"/>
    <w:rsid w:val="005D2935"/>
    <w:rsid w:val="005D2D98"/>
    <w:rsid w:val="005D3B02"/>
    <w:rsid w:val="005D3C4C"/>
    <w:rsid w:val="005D4269"/>
    <w:rsid w:val="005D4BF4"/>
    <w:rsid w:val="005D5C20"/>
    <w:rsid w:val="005D678D"/>
    <w:rsid w:val="005D7983"/>
    <w:rsid w:val="005E1A73"/>
    <w:rsid w:val="005E1E93"/>
    <w:rsid w:val="005E1EBA"/>
    <w:rsid w:val="005E2E9C"/>
    <w:rsid w:val="005E4007"/>
    <w:rsid w:val="005E4587"/>
    <w:rsid w:val="005E475A"/>
    <w:rsid w:val="005E5078"/>
    <w:rsid w:val="005E6475"/>
    <w:rsid w:val="005E6CD4"/>
    <w:rsid w:val="005E6E12"/>
    <w:rsid w:val="005E6EE1"/>
    <w:rsid w:val="005E7666"/>
    <w:rsid w:val="005F13BA"/>
    <w:rsid w:val="005F3F26"/>
    <w:rsid w:val="005F4FAC"/>
    <w:rsid w:val="005F56B9"/>
    <w:rsid w:val="005F5AF2"/>
    <w:rsid w:val="005F5D3B"/>
    <w:rsid w:val="005F6BEC"/>
    <w:rsid w:val="005F72B7"/>
    <w:rsid w:val="005F7671"/>
    <w:rsid w:val="005F781C"/>
    <w:rsid w:val="00600573"/>
    <w:rsid w:val="00600659"/>
    <w:rsid w:val="0060099F"/>
    <w:rsid w:val="00601411"/>
    <w:rsid w:val="00602D02"/>
    <w:rsid w:val="006031DA"/>
    <w:rsid w:val="00603280"/>
    <w:rsid w:val="00603509"/>
    <w:rsid w:val="006035F2"/>
    <w:rsid w:val="006049A2"/>
    <w:rsid w:val="00604D98"/>
    <w:rsid w:val="0060508E"/>
    <w:rsid w:val="00605208"/>
    <w:rsid w:val="00605920"/>
    <w:rsid w:val="00607EE6"/>
    <w:rsid w:val="006103F6"/>
    <w:rsid w:val="00610776"/>
    <w:rsid w:val="00610C2E"/>
    <w:rsid w:val="0061135A"/>
    <w:rsid w:val="00612205"/>
    <w:rsid w:val="0061296E"/>
    <w:rsid w:val="00612A0D"/>
    <w:rsid w:val="00612A31"/>
    <w:rsid w:val="00613772"/>
    <w:rsid w:val="00614D14"/>
    <w:rsid w:val="006154DC"/>
    <w:rsid w:val="00615515"/>
    <w:rsid w:val="006155FD"/>
    <w:rsid w:val="006156C1"/>
    <w:rsid w:val="00615DE4"/>
    <w:rsid w:val="0061727D"/>
    <w:rsid w:val="0061738A"/>
    <w:rsid w:val="00617688"/>
    <w:rsid w:val="00621184"/>
    <w:rsid w:val="0062200F"/>
    <w:rsid w:val="00622100"/>
    <w:rsid w:val="0062217E"/>
    <w:rsid w:val="006228FA"/>
    <w:rsid w:val="00622D4A"/>
    <w:rsid w:val="00623F19"/>
    <w:rsid w:val="00624880"/>
    <w:rsid w:val="00624F81"/>
    <w:rsid w:val="0062582D"/>
    <w:rsid w:val="00625990"/>
    <w:rsid w:val="00625F02"/>
    <w:rsid w:val="00625F85"/>
    <w:rsid w:val="00626C32"/>
    <w:rsid w:val="006277F3"/>
    <w:rsid w:val="006277F6"/>
    <w:rsid w:val="00630292"/>
    <w:rsid w:val="006314BB"/>
    <w:rsid w:val="006329B8"/>
    <w:rsid w:val="00633887"/>
    <w:rsid w:val="0063474B"/>
    <w:rsid w:val="006356FB"/>
    <w:rsid w:val="00635BF2"/>
    <w:rsid w:val="00635F14"/>
    <w:rsid w:val="0063639D"/>
    <w:rsid w:val="006364EB"/>
    <w:rsid w:val="006379A9"/>
    <w:rsid w:val="006400CA"/>
    <w:rsid w:val="00640221"/>
    <w:rsid w:val="00641049"/>
    <w:rsid w:val="0064154F"/>
    <w:rsid w:val="0064189C"/>
    <w:rsid w:val="00642693"/>
    <w:rsid w:val="00642F6F"/>
    <w:rsid w:val="00644C5A"/>
    <w:rsid w:val="00645360"/>
    <w:rsid w:val="00646D85"/>
    <w:rsid w:val="00647757"/>
    <w:rsid w:val="00647923"/>
    <w:rsid w:val="0065028C"/>
    <w:rsid w:val="00650A1C"/>
    <w:rsid w:val="00650C7F"/>
    <w:rsid w:val="00650D6A"/>
    <w:rsid w:val="00651483"/>
    <w:rsid w:val="0065165B"/>
    <w:rsid w:val="006518E6"/>
    <w:rsid w:val="00651F8F"/>
    <w:rsid w:val="00652E03"/>
    <w:rsid w:val="0065499A"/>
    <w:rsid w:val="0065510C"/>
    <w:rsid w:val="00655280"/>
    <w:rsid w:val="006559D3"/>
    <w:rsid w:val="00656572"/>
    <w:rsid w:val="006567D0"/>
    <w:rsid w:val="00657C6A"/>
    <w:rsid w:val="0066048B"/>
    <w:rsid w:val="0066102C"/>
    <w:rsid w:val="00661469"/>
    <w:rsid w:val="00661F54"/>
    <w:rsid w:val="0066243B"/>
    <w:rsid w:val="00663BEF"/>
    <w:rsid w:val="00663E19"/>
    <w:rsid w:val="00664F3F"/>
    <w:rsid w:val="006654A9"/>
    <w:rsid w:val="00665FA6"/>
    <w:rsid w:val="00666E40"/>
    <w:rsid w:val="00670F11"/>
    <w:rsid w:val="00672032"/>
    <w:rsid w:val="0067348B"/>
    <w:rsid w:val="00673654"/>
    <w:rsid w:val="00675323"/>
    <w:rsid w:val="0067675B"/>
    <w:rsid w:val="00676A93"/>
    <w:rsid w:val="00676C8E"/>
    <w:rsid w:val="006807A5"/>
    <w:rsid w:val="00681D30"/>
    <w:rsid w:val="00682388"/>
    <w:rsid w:val="006828A9"/>
    <w:rsid w:val="006842DD"/>
    <w:rsid w:val="00684E8A"/>
    <w:rsid w:val="00686175"/>
    <w:rsid w:val="0068618A"/>
    <w:rsid w:val="0068623D"/>
    <w:rsid w:val="00686F4F"/>
    <w:rsid w:val="006873DC"/>
    <w:rsid w:val="006877C1"/>
    <w:rsid w:val="00690404"/>
    <w:rsid w:val="006913A5"/>
    <w:rsid w:val="00691853"/>
    <w:rsid w:val="006919AC"/>
    <w:rsid w:val="00692AF7"/>
    <w:rsid w:val="00692D87"/>
    <w:rsid w:val="00693D3C"/>
    <w:rsid w:val="00694FEA"/>
    <w:rsid w:val="006965E0"/>
    <w:rsid w:val="00696609"/>
    <w:rsid w:val="00697099"/>
    <w:rsid w:val="00697ACB"/>
    <w:rsid w:val="00697D1A"/>
    <w:rsid w:val="006A0CCF"/>
    <w:rsid w:val="006A107D"/>
    <w:rsid w:val="006A10B7"/>
    <w:rsid w:val="006A130C"/>
    <w:rsid w:val="006A176B"/>
    <w:rsid w:val="006A1D31"/>
    <w:rsid w:val="006A1FD1"/>
    <w:rsid w:val="006A2166"/>
    <w:rsid w:val="006A3B8C"/>
    <w:rsid w:val="006A4026"/>
    <w:rsid w:val="006A42F4"/>
    <w:rsid w:val="006A4EC3"/>
    <w:rsid w:val="006A5639"/>
    <w:rsid w:val="006A6133"/>
    <w:rsid w:val="006A63AD"/>
    <w:rsid w:val="006A7371"/>
    <w:rsid w:val="006A7C2E"/>
    <w:rsid w:val="006A7D67"/>
    <w:rsid w:val="006B1122"/>
    <w:rsid w:val="006B118C"/>
    <w:rsid w:val="006B1799"/>
    <w:rsid w:val="006B29E8"/>
    <w:rsid w:val="006B5305"/>
    <w:rsid w:val="006B53ED"/>
    <w:rsid w:val="006B7691"/>
    <w:rsid w:val="006B7B11"/>
    <w:rsid w:val="006C0284"/>
    <w:rsid w:val="006C0AA5"/>
    <w:rsid w:val="006C0C6A"/>
    <w:rsid w:val="006C19E1"/>
    <w:rsid w:val="006C1D9F"/>
    <w:rsid w:val="006C27E1"/>
    <w:rsid w:val="006C287D"/>
    <w:rsid w:val="006C2884"/>
    <w:rsid w:val="006C2AF3"/>
    <w:rsid w:val="006C2EAE"/>
    <w:rsid w:val="006C2EB9"/>
    <w:rsid w:val="006C3673"/>
    <w:rsid w:val="006C36DE"/>
    <w:rsid w:val="006C5EE0"/>
    <w:rsid w:val="006C6B86"/>
    <w:rsid w:val="006C6E52"/>
    <w:rsid w:val="006C7977"/>
    <w:rsid w:val="006D05B7"/>
    <w:rsid w:val="006D06A5"/>
    <w:rsid w:val="006D0BC9"/>
    <w:rsid w:val="006D1207"/>
    <w:rsid w:val="006D1315"/>
    <w:rsid w:val="006D1929"/>
    <w:rsid w:val="006D1B5C"/>
    <w:rsid w:val="006D1BFE"/>
    <w:rsid w:val="006D1C8D"/>
    <w:rsid w:val="006D1CF0"/>
    <w:rsid w:val="006D2B95"/>
    <w:rsid w:val="006D35A5"/>
    <w:rsid w:val="006D396E"/>
    <w:rsid w:val="006D416F"/>
    <w:rsid w:val="006D41BF"/>
    <w:rsid w:val="006D4FC3"/>
    <w:rsid w:val="006D55D6"/>
    <w:rsid w:val="006D79B3"/>
    <w:rsid w:val="006D7DC7"/>
    <w:rsid w:val="006E005D"/>
    <w:rsid w:val="006E0182"/>
    <w:rsid w:val="006E01A6"/>
    <w:rsid w:val="006E03D3"/>
    <w:rsid w:val="006E0DEB"/>
    <w:rsid w:val="006E196F"/>
    <w:rsid w:val="006E1B30"/>
    <w:rsid w:val="006E1B6F"/>
    <w:rsid w:val="006E2E59"/>
    <w:rsid w:val="006E307F"/>
    <w:rsid w:val="006E310E"/>
    <w:rsid w:val="006E43BF"/>
    <w:rsid w:val="006E46F5"/>
    <w:rsid w:val="006E528B"/>
    <w:rsid w:val="006E54B0"/>
    <w:rsid w:val="006E6A13"/>
    <w:rsid w:val="006E6AF2"/>
    <w:rsid w:val="006E7E72"/>
    <w:rsid w:val="006F1314"/>
    <w:rsid w:val="006F20ED"/>
    <w:rsid w:val="006F3313"/>
    <w:rsid w:val="006F39ED"/>
    <w:rsid w:val="006F43A7"/>
    <w:rsid w:val="006F49A5"/>
    <w:rsid w:val="006F4ED9"/>
    <w:rsid w:val="006F52D5"/>
    <w:rsid w:val="0070004A"/>
    <w:rsid w:val="007009C5"/>
    <w:rsid w:val="0070123B"/>
    <w:rsid w:val="007012D2"/>
    <w:rsid w:val="00702017"/>
    <w:rsid w:val="007033A3"/>
    <w:rsid w:val="00703C7E"/>
    <w:rsid w:val="00704D7C"/>
    <w:rsid w:val="00704F94"/>
    <w:rsid w:val="00706627"/>
    <w:rsid w:val="00706BCA"/>
    <w:rsid w:val="00710225"/>
    <w:rsid w:val="007108B2"/>
    <w:rsid w:val="007108DB"/>
    <w:rsid w:val="00710EB4"/>
    <w:rsid w:val="0071127C"/>
    <w:rsid w:val="00711C89"/>
    <w:rsid w:val="00712041"/>
    <w:rsid w:val="00713F9F"/>
    <w:rsid w:val="00714E04"/>
    <w:rsid w:val="00715874"/>
    <w:rsid w:val="00715E62"/>
    <w:rsid w:val="00716A1D"/>
    <w:rsid w:val="00716CA1"/>
    <w:rsid w:val="00716D62"/>
    <w:rsid w:val="00717699"/>
    <w:rsid w:val="00717A06"/>
    <w:rsid w:val="00717C06"/>
    <w:rsid w:val="0072065E"/>
    <w:rsid w:val="00721003"/>
    <w:rsid w:val="007212E6"/>
    <w:rsid w:val="00721B3F"/>
    <w:rsid w:val="0072256B"/>
    <w:rsid w:val="0072429A"/>
    <w:rsid w:val="0072442E"/>
    <w:rsid w:val="00724969"/>
    <w:rsid w:val="00724C88"/>
    <w:rsid w:val="0072536F"/>
    <w:rsid w:val="007258F2"/>
    <w:rsid w:val="00726043"/>
    <w:rsid w:val="00726E62"/>
    <w:rsid w:val="00727A8D"/>
    <w:rsid w:val="00727D22"/>
    <w:rsid w:val="00730A3D"/>
    <w:rsid w:val="00732135"/>
    <w:rsid w:val="00732E1D"/>
    <w:rsid w:val="00733266"/>
    <w:rsid w:val="00734C47"/>
    <w:rsid w:val="007352A2"/>
    <w:rsid w:val="0073685A"/>
    <w:rsid w:val="00737340"/>
    <w:rsid w:val="00740032"/>
    <w:rsid w:val="007400F2"/>
    <w:rsid w:val="00740A93"/>
    <w:rsid w:val="00740FE8"/>
    <w:rsid w:val="007410A6"/>
    <w:rsid w:val="0074164B"/>
    <w:rsid w:val="0074168A"/>
    <w:rsid w:val="00742BE2"/>
    <w:rsid w:val="00742F3E"/>
    <w:rsid w:val="007430B9"/>
    <w:rsid w:val="0074378B"/>
    <w:rsid w:val="00743F7E"/>
    <w:rsid w:val="0074420E"/>
    <w:rsid w:val="00744264"/>
    <w:rsid w:val="007449C7"/>
    <w:rsid w:val="00744B41"/>
    <w:rsid w:val="00745898"/>
    <w:rsid w:val="00745EFE"/>
    <w:rsid w:val="00745F64"/>
    <w:rsid w:val="00746EFB"/>
    <w:rsid w:val="007501B5"/>
    <w:rsid w:val="00750597"/>
    <w:rsid w:val="00750854"/>
    <w:rsid w:val="00750A50"/>
    <w:rsid w:val="00750BBB"/>
    <w:rsid w:val="00750CBE"/>
    <w:rsid w:val="00750CE5"/>
    <w:rsid w:val="007518D9"/>
    <w:rsid w:val="007519C1"/>
    <w:rsid w:val="00751A5C"/>
    <w:rsid w:val="00751D9A"/>
    <w:rsid w:val="00751ED6"/>
    <w:rsid w:val="00751F87"/>
    <w:rsid w:val="007533A4"/>
    <w:rsid w:val="007537AD"/>
    <w:rsid w:val="007537B8"/>
    <w:rsid w:val="007559AF"/>
    <w:rsid w:val="00755A4F"/>
    <w:rsid w:val="00756059"/>
    <w:rsid w:val="007561C0"/>
    <w:rsid w:val="00756590"/>
    <w:rsid w:val="00757AE6"/>
    <w:rsid w:val="0076012A"/>
    <w:rsid w:val="00762880"/>
    <w:rsid w:val="00762E0F"/>
    <w:rsid w:val="00762F32"/>
    <w:rsid w:val="007639F7"/>
    <w:rsid w:val="00763C27"/>
    <w:rsid w:val="00764153"/>
    <w:rsid w:val="0076431D"/>
    <w:rsid w:val="00764481"/>
    <w:rsid w:val="00764AFE"/>
    <w:rsid w:val="0076523A"/>
    <w:rsid w:val="00765673"/>
    <w:rsid w:val="00765D9D"/>
    <w:rsid w:val="00766902"/>
    <w:rsid w:val="0076787B"/>
    <w:rsid w:val="00767AF7"/>
    <w:rsid w:val="00767C52"/>
    <w:rsid w:val="00767CD5"/>
    <w:rsid w:val="00770056"/>
    <w:rsid w:val="007703FD"/>
    <w:rsid w:val="00770A61"/>
    <w:rsid w:val="00771525"/>
    <w:rsid w:val="0077193B"/>
    <w:rsid w:val="00771A8F"/>
    <w:rsid w:val="0077271D"/>
    <w:rsid w:val="00772A10"/>
    <w:rsid w:val="00774292"/>
    <w:rsid w:val="00774A80"/>
    <w:rsid w:val="00774CBF"/>
    <w:rsid w:val="00775ED1"/>
    <w:rsid w:val="00776024"/>
    <w:rsid w:val="00776F54"/>
    <w:rsid w:val="00777800"/>
    <w:rsid w:val="00781D32"/>
    <w:rsid w:val="00781D36"/>
    <w:rsid w:val="00782194"/>
    <w:rsid w:val="0078582F"/>
    <w:rsid w:val="007862DC"/>
    <w:rsid w:val="00786E99"/>
    <w:rsid w:val="0078758D"/>
    <w:rsid w:val="00787C03"/>
    <w:rsid w:val="00790263"/>
    <w:rsid w:val="007905B7"/>
    <w:rsid w:val="00791A91"/>
    <w:rsid w:val="00791C30"/>
    <w:rsid w:val="00792315"/>
    <w:rsid w:val="00792C78"/>
    <w:rsid w:val="00792E07"/>
    <w:rsid w:val="00793E88"/>
    <w:rsid w:val="007947F2"/>
    <w:rsid w:val="00794AB2"/>
    <w:rsid w:val="00794E28"/>
    <w:rsid w:val="00794FCC"/>
    <w:rsid w:val="0079530C"/>
    <w:rsid w:val="0079671C"/>
    <w:rsid w:val="007970BD"/>
    <w:rsid w:val="007979BE"/>
    <w:rsid w:val="00797FC6"/>
    <w:rsid w:val="007A03AC"/>
    <w:rsid w:val="007A0B69"/>
    <w:rsid w:val="007A184C"/>
    <w:rsid w:val="007A18BC"/>
    <w:rsid w:val="007A1F6A"/>
    <w:rsid w:val="007A24E9"/>
    <w:rsid w:val="007A24FD"/>
    <w:rsid w:val="007A28E1"/>
    <w:rsid w:val="007A337B"/>
    <w:rsid w:val="007A395E"/>
    <w:rsid w:val="007A462E"/>
    <w:rsid w:val="007A5139"/>
    <w:rsid w:val="007A584F"/>
    <w:rsid w:val="007A7235"/>
    <w:rsid w:val="007A7F55"/>
    <w:rsid w:val="007B18D4"/>
    <w:rsid w:val="007B1A23"/>
    <w:rsid w:val="007B1F40"/>
    <w:rsid w:val="007B319A"/>
    <w:rsid w:val="007B3E0B"/>
    <w:rsid w:val="007B493C"/>
    <w:rsid w:val="007B4DE8"/>
    <w:rsid w:val="007B5741"/>
    <w:rsid w:val="007B5A75"/>
    <w:rsid w:val="007B5F4E"/>
    <w:rsid w:val="007B66FC"/>
    <w:rsid w:val="007B782D"/>
    <w:rsid w:val="007B78F9"/>
    <w:rsid w:val="007B7FF5"/>
    <w:rsid w:val="007C021D"/>
    <w:rsid w:val="007C0E99"/>
    <w:rsid w:val="007C2074"/>
    <w:rsid w:val="007C21B8"/>
    <w:rsid w:val="007C2682"/>
    <w:rsid w:val="007C406C"/>
    <w:rsid w:val="007C438F"/>
    <w:rsid w:val="007C4CB1"/>
    <w:rsid w:val="007C5C87"/>
    <w:rsid w:val="007C5D9A"/>
    <w:rsid w:val="007C60B6"/>
    <w:rsid w:val="007C647B"/>
    <w:rsid w:val="007C652B"/>
    <w:rsid w:val="007C706C"/>
    <w:rsid w:val="007C7DD1"/>
    <w:rsid w:val="007D02F8"/>
    <w:rsid w:val="007D0718"/>
    <w:rsid w:val="007D2D75"/>
    <w:rsid w:val="007D2F1C"/>
    <w:rsid w:val="007D3D85"/>
    <w:rsid w:val="007D3DF2"/>
    <w:rsid w:val="007D4B79"/>
    <w:rsid w:val="007D5243"/>
    <w:rsid w:val="007D5539"/>
    <w:rsid w:val="007D5DD0"/>
    <w:rsid w:val="007D697E"/>
    <w:rsid w:val="007D6C2F"/>
    <w:rsid w:val="007E1438"/>
    <w:rsid w:val="007E1654"/>
    <w:rsid w:val="007E1AF2"/>
    <w:rsid w:val="007E1BAB"/>
    <w:rsid w:val="007E1FB0"/>
    <w:rsid w:val="007E2761"/>
    <w:rsid w:val="007E28FB"/>
    <w:rsid w:val="007E3610"/>
    <w:rsid w:val="007E36D1"/>
    <w:rsid w:val="007E3E7D"/>
    <w:rsid w:val="007E4315"/>
    <w:rsid w:val="007E516F"/>
    <w:rsid w:val="007E5B64"/>
    <w:rsid w:val="007E65A9"/>
    <w:rsid w:val="007E6A47"/>
    <w:rsid w:val="007E6AB9"/>
    <w:rsid w:val="007E7F24"/>
    <w:rsid w:val="007E7F60"/>
    <w:rsid w:val="007E7FF7"/>
    <w:rsid w:val="007F0714"/>
    <w:rsid w:val="007F1E4C"/>
    <w:rsid w:val="007F1F4C"/>
    <w:rsid w:val="007F1F75"/>
    <w:rsid w:val="007F25D4"/>
    <w:rsid w:val="007F26AD"/>
    <w:rsid w:val="007F27CE"/>
    <w:rsid w:val="007F3A20"/>
    <w:rsid w:val="007F4DD9"/>
    <w:rsid w:val="007F69C4"/>
    <w:rsid w:val="00800730"/>
    <w:rsid w:val="00800B17"/>
    <w:rsid w:val="00801062"/>
    <w:rsid w:val="0080152B"/>
    <w:rsid w:val="008017FC"/>
    <w:rsid w:val="008035A6"/>
    <w:rsid w:val="00803EFE"/>
    <w:rsid w:val="00804DD6"/>
    <w:rsid w:val="00804F70"/>
    <w:rsid w:val="0080539B"/>
    <w:rsid w:val="00810695"/>
    <w:rsid w:val="008107A9"/>
    <w:rsid w:val="00811AC6"/>
    <w:rsid w:val="00812242"/>
    <w:rsid w:val="00812761"/>
    <w:rsid w:val="00812936"/>
    <w:rsid w:val="00812BAD"/>
    <w:rsid w:val="008140A1"/>
    <w:rsid w:val="008141EB"/>
    <w:rsid w:val="0081476E"/>
    <w:rsid w:val="00814C70"/>
    <w:rsid w:val="0081509E"/>
    <w:rsid w:val="008162ED"/>
    <w:rsid w:val="008200D5"/>
    <w:rsid w:val="008206A5"/>
    <w:rsid w:val="00820ABD"/>
    <w:rsid w:val="00820AEA"/>
    <w:rsid w:val="0082193C"/>
    <w:rsid w:val="00822208"/>
    <w:rsid w:val="00822AF4"/>
    <w:rsid w:val="008231BF"/>
    <w:rsid w:val="008240A7"/>
    <w:rsid w:val="0082717E"/>
    <w:rsid w:val="008300EC"/>
    <w:rsid w:val="00830467"/>
    <w:rsid w:val="00830A62"/>
    <w:rsid w:val="0083112B"/>
    <w:rsid w:val="00831C80"/>
    <w:rsid w:val="008327BB"/>
    <w:rsid w:val="0083378A"/>
    <w:rsid w:val="00833FD9"/>
    <w:rsid w:val="00834358"/>
    <w:rsid w:val="008351D0"/>
    <w:rsid w:val="008362DC"/>
    <w:rsid w:val="0083777D"/>
    <w:rsid w:val="00837BD6"/>
    <w:rsid w:val="00837F3A"/>
    <w:rsid w:val="00840058"/>
    <w:rsid w:val="00840E0B"/>
    <w:rsid w:val="008416C4"/>
    <w:rsid w:val="0084418D"/>
    <w:rsid w:val="00846B73"/>
    <w:rsid w:val="00846F16"/>
    <w:rsid w:val="00846FA1"/>
    <w:rsid w:val="00847357"/>
    <w:rsid w:val="008474A2"/>
    <w:rsid w:val="008475D0"/>
    <w:rsid w:val="0085058A"/>
    <w:rsid w:val="00850656"/>
    <w:rsid w:val="008508C7"/>
    <w:rsid w:val="00850F49"/>
    <w:rsid w:val="00851BDB"/>
    <w:rsid w:val="00852465"/>
    <w:rsid w:val="00852701"/>
    <w:rsid w:val="008528EF"/>
    <w:rsid w:val="00852E74"/>
    <w:rsid w:val="00853468"/>
    <w:rsid w:val="00855C68"/>
    <w:rsid w:val="008569FA"/>
    <w:rsid w:val="0085744F"/>
    <w:rsid w:val="008576D8"/>
    <w:rsid w:val="00857ACD"/>
    <w:rsid w:val="00860215"/>
    <w:rsid w:val="00860DA4"/>
    <w:rsid w:val="008612A2"/>
    <w:rsid w:val="00861BEF"/>
    <w:rsid w:val="008630F6"/>
    <w:rsid w:val="008633E7"/>
    <w:rsid w:val="00864309"/>
    <w:rsid w:val="00864E83"/>
    <w:rsid w:val="00867C2D"/>
    <w:rsid w:val="008702D9"/>
    <w:rsid w:val="008705A1"/>
    <w:rsid w:val="00871277"/>
    <w:rsid w:val="008715E3"/>
    <w:rsid w:val="00871F19"/>
    <w:rsid w:val="008723D4"/>
    <w:rsid w:val="00872606"/>
    <w:rsid w:val="00872618"/>
    <w:rsid w:val="008730A8"/>
    <w:rsid w:val="008736CE"/>
    <w:rsid w:val="00873763"/>
    <w:rsid w:val="00873E8E"/>
    <w:rsid w:val="008746D8"/>
    <w:rsid w:val="0087702B"/>
    <w:rsid w:val="008770CF"/>
    <w:rsid w:val="00877E19"/>
    <w:rsid w:val="00880584"/>
    <w:rsid w:val="00880774"/>
    <w:rsid w:val="00880D36"/>
    <w:rsid w:val="00881A33"/>
    <w:rsid w:val="008823F6"/>
    <w:rsid w:val="00882B10"/>
    <w:rsid w:val="008832FC"/>
    <w:rsid w:val="00883673"/>
    <w:rsid w:val="0088415E"/>
    <w:rsid w:val="00884559"/>
    <w:rsid w:val="00885B0F"/>
    <w:rsid w:val="00885D3F"/>
    <w:rsid w:val="00885F07"/>
    <w:rsid w:val="008865DB"/>
    <w:rsid w:val="008870DC"/>
    <w:rsid w:val="0088758B"/>
    <w:rsid w:val="00887C5C"/>
    <w:rsid w:val="00887DA5"/>
    <w:rsid w:val="00890D5D"/>
    <w:rsid w:val="008910CC"/>
    <w:rsid w:val="008912D0"/>
    <w:rsid w:val="008918F8"/>
    <w:rsid w:val="00891CEE"/>
    <w:rsid w:val="0089267B"/>
    <w:rsid w:val="008944CD"/>
    <w:rsid w:val="00894D7E"/>
    <w:rsid w:val="00895257"/>
    <w:rsid w:val="008955A0"/>
    <w:rsid w:val="0089572F"/>
    <w:rsid w:val="00896970"/>
    <w:rsid w:val="00897231"/>
    <w:rsid w:val="00897576"/>
    <w:rsid w:val="008975FF"/>
    <w:rsid w:val="00897AB0"/>
    <w:rsid w:val="00897D79"/>
    <w:rsid w:val="008A0149"/>
    <w:rsid w:val="008A0747"/>
    <w:rsid w:val="008A0A92"/>
    <w:rsid w:val="008A1192"/>
    <w:rsid w:val="008A1362"/>
    <w:rsid w:val="008A1AFE"/>
    <w:rsid w:val="008A2177"/>
    <w:rsid w:val="008A2FB3"/>
    <w:rsid w:val="008A30E7"/>
    <w:rsid w:val="008A3934"/>
    <w:rsid w:val="008A44E4"/>
    <w:rsid w:val="008A4B5B"/>
    <w:rsid w:val="008A5A7A"/>
    <w:rsid w:val="008A5AC4"/>
    <w:rsid w:val="008A654E"/>
    <w:rsid w:val="008B0681"/>
    <w:rsid w:val="008B07AD"/>
    <w:rsid w:val="008B1328"/>
    <w:rsid w:val="008B164B"/>
    <w:rsid w:val="008B1776"/>
    <w:rsid w:val="008B3268"/>
    <w:rsid w:val="008B464E"/>
    <w:rsid w:val="008B620D"/>
    <w:rsid w:val="008B687C"/>
    <w:rsid w:val="008B79C0"/>
    <w:rsid w:val="008B7FAC"/>
    <w:rsid w:val="008C1283"/>
    <w:rsid w:val="008C1B22"/>
    <w:rsid w:val="008C27A8"/>
    <w:rsid w:val="008C2CCC"/>
    <w:rsid w:val="008C34F7"/>
    <w:rsid w:val="008C36F2"/>
    <w:rsid w:val="008C3701"/>
    <w:rsid w:val="008C3828"/>
    <w:rsid w:val="008C3D1B"/>
    <w:rsid w:val="008C3D5C"/>
    <w:rsid w:val="008C4311"/>
    <w:rsid w:val="008C449A"/>
    <w:rsid w:val="008C5595"/>
    <w:rsid w:val="008C58E2"/>
    <w:rsid w:val="008C5FF6"/>
    <w:rsid w:val="008C66B4"/>
    <w:rsid w:val="008C68AC"/>
    <w:rsid w:val="008C6CC3"/>
    <w:rsid w:val="008C7AB8"/>
    <w:rsid w:val="008C7D1A"/>
    <w:rsid w:val="008D032B"/>
    <w:rsid w:val="008D0683"/>
    <w:rsid w:val="008D12C7"/>
    <w:rsid w:val="008D16E0"/>
    <w:rsid w:val="008D2435"/>
    <w:rsid w:val="008D27BE"/>
    <w:rsid w:val="008D2FC2"/>
    <w:rsid w:val="008D323B"/>
    <w:rsid w:val="008D41FD"/>
    <w:rsid w:val="008D42D0"/>
    <w:rsid w:val="008D5336"/>
    <w:rsid w:val="008D574D"/>
    <w:rsid w:val="008D5EF4"/>
    <w:rsid w:val="008D5F38"/>
    <w:rsid w:val="008D6D1C"/>
    <w:rsid w:val="008D797C"/>
    <w:rsid w:val="008E03A5"/>
    <w:rsid w:val="008E0CB9"/>
    <w:rsid w:val="008E0F7B"/>
    <w:rsid w:val="008E2606"/>
    <w:rsid w:val="008E28EA"/>
    <w:rsid w:val="008E295D"/>
    <w:rsid w:val="008E2972"/>
    <w:rsid w:val="008E2AB5"/>
    <w:rsid w:val="008E33EB"/>
    <w:rsid w:val="008E4A55"/>
    <w:rsid w:val="008E5339"/>
    <w:rsid w:val="008E6453"/>
    <w:rsid w:val="008E699D"/>
    <w:rsid w:val="008E722D"/>
    <w:rsid w:val="008E7529"/>
    <w:rsid w:val="008F018A"/>
    <w:rsid w:val="008F13A3"/>
    <w:rsid w:val="008F1D14"/>
    <w:rsid w:val="008F59E9"/>
    <w:rsid w:val="008F6319"/>
    <w:rsid w:val="008F6921"/>
    <w:rsid w:val="008F6B7C"/>
    <w:rsid w:val="008F733D"/>
    <w:rsid w:val="00901022"/>
    <w:rsid w:val="009010EF"/>
    <w:rsid w:val="0090275F"/>
    <w:rsid w:val="009038FD"/>
    <w:rsid w:val="009039CD"/>
    <w:rsid w:val="00903EF5"/>
    <w:rsid w:val="00904C0E"/>
    <w:rsid w:val="00904C4F"/>
    <w:rsid w:val="009053F8"/>
    <w:rsid w:val="00905868"/>
    <w:rsid w:val="00905A5C"/>
    <w:rsid w:val="00906F03"/>
    <w:rsid w:val="00906FE2"/>
    <w:rsid w:val="00910FC2"/>
    <w:rsid w:val="009110E4"/>
    <w:rsid w:val="00911C5A"/>
    <w:rsid w:val="0091295D"/>
    <w:rsid w:val="00914331"/>
    <w:rsid w:val="009150DD"/>
    <w:rsid w:val="0091566D"/>
    <w:rsid w:val="009157EE"/>
    <w:rsid w:val="00915ECE"/>
    <w:rsid w:val="00916B7C"/>
    <w:rsid w:val="00916DCE"/>
    <w:rsid w:val="00917223"/>
    <w:rsid w:val="009172B5"/>
    <w:rsid w:val="00917E49"/>
    <w:rsid w:val="0092073E"/>
    <w:rsid w:val="00921526"/>
    <w:rsid w:val="00921CCD"/>
    <w:rsid w:val="00921D0A"/>
    <w:rsid w:val="009223AE"/>
    <w:rsid w:val="00922739"/>
    <w:rsid w:val="0092294A"/>
    <w:rsid w:val="009240FD"/>
    <w:rsid w:val="009243B0"/>
    <w:rsid w:val="0092654B"/>
    <w:rsid w:val="009273B8"/>
    <w:rsid w:val="00930940"/>
    <w:rsid w:val="009309A7"/>
    <w:rsid w:val="009309B6"/>
    <w:rsid w:val="00930B96"/>
    <w:rsid w:val="00931327"/>
    <w:rsid w:val="00931884"/>
    <w:rsid w:val="009319C2"/>
    <w:rsid w:val="00931EE1"/>
    <w:rsid w:val="00933215"/>
    <w:rsid w:val="00933595"/>
    <w:rsid w:val="009336B4"/>
    <w:rsid w:val="00934A3C"/>
    <w:rsid w:val="00935892"/>
    <w:rsid w:val="00935ED5"/>
    <w:rsid w:val="00937DF5"/>
    <w:rsid w:val="00940BA7"/>
    <w:rsid w:val="009413C9"/>
    <w:rsid w:val="00941ADA"/>
    <w:rsid w:val="00941D86"/>
    <w:rsid w:val="00942751"/>
    <w:rsid w:val="00942B65"/>
    <w:rsid w:val="00942B81"/>
    <w:rsid w:val="00942EEF"/>
    <w:rsid w:val="00942FA2"/>
    <w:rsid w:val="0094350F"/>
    <w:rsid w:val="00943E28"/>
    <w:rsid w:val="00946108"/>
    <w:rsid w:val="009464C8"/>
    <w:rsid w:val="0094682E"/>
    <w:rsid w:val="00947174"/>
    <w:rsid w:val="009503CA"/>
    <w:rsid w:val="009504F1"/>
    <w:rsid w:val="00950B13"/>
    <w:rsid w:val="00951466"/>
    <w:rsid w:val="0095177D"/>
    <w:rsid w:val="00951B22"/>
    <w:rsid w:val="009527BD"/>
    <w:rsid w:val="00954D57"/>
    <w:rsid w:val="009550C0"/>
    <w:rsid w:val="009568D4"/>
    <w:rsid w:val="00957133"/>
    <w:rsid w:val="009571FB"/>
    <w:rsid w:val="00957556"/>
    <w:rsid w:val="009600A1"/>
    <w:rsid w:val="0096036D"/>
    <w:rsid w:val="00960990"/>
    <w:rsid w:val="00960A23"/>
    <w:rsid w:val="00961EA9"/>
    <w:rsid w:val="009636E2"/>
    <w:rsid w:val="00963AE5"/>
    <w:rsid w:val="00965AEB"/>
    <w:rsid w:val="00965C1A"/>
    <w:rsid w:val="009665FC"/>
    <w:rsid w:val="00966FF1"/>
    <w:rsid w:val="00967555"/>
    <w:rsid w:val="009675A5"/>
    <w:rsid w:val="00967859"/>
    <w:rsid w:val="009709DD"/>
    <w:rsid w:val="00971934"/>
    <w:rsid w:val="00972F5F"/>
    <w:rsid w:val="0097336D"/>
    <w:rsid w:val="00973E1D"/>
    <w:rsid w:val="00975899"/>
    <w:rsid w:val="009760D7"/>
    <w:rsid w:val="00976362"/>
    <w:rsid w:val="0097682F"/>
    <w:rsid w:val="00976D33"/>
    <w:rsid w:val="00977569"/>
    <w:rsid w:val="009777B3"/>
    <w:rsid w:val="009808D1"/>
    <w:rsid w:val="00980A88"/>
    <w:rsid w:val="00980D8C"/>
    <w:rsid w:val="009814B7"/>
    <w:rsid w:val="0098167D"/>
    <w:rsid w:val="00981940"/>
    <w:rsid w:val="00982A8B"/>
    <w:rsid w:val="009834C7"/>
    <w:rsid w:val="009837AA"/>
    <w:rsid w:val="00983994"/>
    <w:rsid w:val="00983C8D"/>
    <w:rsid w:val="0098473B"/>
    <w:rsid w:val="009849B8"/>
    <w:rsid w:val="00985682"/>
    <w:rsid w:val="009861E8"/>
    <w:rsid w:val="00986900"/>
    <w:rsid w:val="00986A4D"/>
    <w:rsid w:val="00990926"/>
    <w:rsid w:val="009915EC"/>
    <w:rsid w:val="00991E35"/>
    <w:rsid w:val="00993681"/>
    <w:rsid w:val="00993BD7"/>
    <w:rsid w:val="00994C73"/>
    <w:rsid w:val="009950D8"/>
    <w:rsid w:val="0099539F"/>
    <w:rsid w:val="00995605"/>
    <w:rsid w:val="00995A0A"/>
    <w:rsid w:val="00995EDF"/>
    <w:rsid w:val="009A02EC"/>
    <w:rsid w:val="009A1076"/>
    <w:rsid w:val="009A18DB"/>
    <w:rsid w:val="009A1965"/>
    <w:rsid w:val="009A2691"/>
    <w:rsid w:val="009A2F7B"/>
    <w:rsid w:val="009A4644"/>
    <w:rsid w:val="009A4BDF"/>
    <w:rsid w:val="009A515E"/>
    <w:rsid w:val="009A5BC6"/>
    <w:rsid w:val="009A5FE3"/>
    <w:rsid w:val="009A67BB"/>
    <w:rsid w:val="009A69AF"/>
    <w:rsid w:val="009A75A3"/>
    <w:rsid w:val="009A7A02"/>
    <w:rsid w:val="009B0CB1"/>
    <w:rsid w:val="009B1054"/>
    <w:rsid w:val="009B1406"/>
    <w:rsid w:val="009B1416"/>
    <w:rsid w:val="009B1AFB"/>
    <w:rsid w:val="009B23A4"/>
    <w:rsid w:val="009B2786"/>
    <w:rsid w:val="009B2AAC"/>
    <w:rsid w:val="009B475A"/>
    <w:rsid w:val="009B4901"/>
    <w:rsid w:val="009B514A"/>
    <w:rsid w:val="009B615A"/>
    <w:rsid w:val="009B63F1"/>
    <w:rsid w:val="009B7272"/>
    <w:rsid w:val="009C0A5E"/>
    <w:rsid w:val="009C0D01"/>
    <w:rsid w:val="009C257A"/>
    <w:rsid w:val="009C285D"/>
    <w:rsid w:val="009C4F57"/>
    <w:rsid w:val="009C540B"/>
    <w:rsid w:val="009C58E7"/>
    <w:rsid w:val="009C616C"/>
    <w:rsid w:val="009C6943"/>
    <w:rsid w:val="009C6C4F"/>
    <w:rsid w:val="009C6D6C"/>
    <w:rsid w:val="009D0065"/>
    <w:rsid w:val="009D0173"/>
    <w:rsid w:val="009D1056"/>
    <w:rsid w:val="009D10E9"/>
    <w:rsid w:val="009D1B85"/>
    <w:rsid w:val="009D1E55"/>
    <w:rsid w:val="009D1F36"/>
    <w:rsid w:val="009D22C1"/>
    <w:rsid w:val="009D3422"/>
    <w:rsid w:val="009D413C"/>
    <w:rsid w:val="009D543C"/>
    <w:rsid w:val="009D5B34"/>
    <w:rsid w:val="009D6BBA"/>
    <w:rsid w:val="009D6C0B"/>
    <w:rsid w:val="009D7253"/>
    <w:rsid w:val="009E0894"/>
    <w:rsid w:val="009E1691"/>
    <w:rsid w:val="009E1C0E"/>
    <w:rsid w:val="009E36D3"/>
    <w:rsid w:val="009E3813"/>
    <w:rsid w:val="009E38FB"/>
    <w:rsid w:val="009E42E3"/>
    <w:rsid w:val="009E4EB9"/>
    <w:rsid w:val="009E4F6D"/>
    <w:rsid w:val="009E5741"/>
    <w:rsid w:val="009E5C7A"/>
    <w:rsid w:val="009E63B8"/>
    <w:rsid w:val="009E64CF"/>
    <w:rsid w:val="009E6572"/>
    <w:rsid w:val="009E6F68"/>
    <w:rsid w:val="009E7649"/>
    <w:rsid w:val="009F0003"/>
    <w:rsid w:val="009F03B6"/>
    <w:rsid w:val="009F093D"/>
    <w:rsid w:val="009F09C5"/>
    <w:rsid w:val="009F107F"/>
    <w:rsid w:val="009F19EA"/>
    <w:rsid w:val="009F24D5"/>
    <w:rsid w:val="009F2D80"/>
    <w:rsid w:val="009F4655"/>
    <w:rsid w:val="009F4F52"/>
    <w:rsid w:val="009F6BB2"/>
    <w:rsid w:val="009F6DC5"/>
    <w:rsid w:val="009F7AF0"/>
    <w:rsid w:val="00A0021B"/>
    <w:rsid w:val="00A00577"/>
    <w:rsid w:val="00A00783"/>
    <w:rsid w:val="00A008F4"/>
    <w:rsid w:val="00A00959"/>
    <w:rsid w:val="00A00AF8"/>
    <w:rsid w:val="00A010CF"/>
    <w:rsid w:val="00A016E1"/>
    <w:rsid w:val="00A0255A"/>
    <w:rsid w:val="00A0308B"/>
    <w:rsid w:val="00A03A69"/>
    <w:rsid w:val="00A03D11"/>
    <w:rsid w:val="00A04046"/>
    <w:rsid w:val="00A04578"/>
    <w:rsid w:val="00A05251"/>
    <w:rsid w:val="00A068EB"/>
    <w:rsid w:val="00A06B1D"/>
    <w:rsid w:val="00A07D93"/>
    <w:rsid w:val="00A07DEB"/>
    <w:rsid w:val="00A104A1"/>
    <w:rsid w:val="00A10E00"/>
    <w:rsid w:val="00A110DE"/>
    <w:rsid w:val="00A115C6"/>
    <w:rsid w:val="00A1222D"/>
    <w:rsid w:val="00A12A42"/>
    <w:rsid w:val="00A14D15"/>
    <w:rsid w:val="00A1517C"/>
    <w:rsid w:val="00A1557A"/>
    <w:rsid w:val="00A167B7"/>
    <w:rsid w:val="00A170ED"/>
    <w:rsid w:val="00A17B8D"/>
    <w:rsid w:val="00A17F67"/>
    <w:rsid w:val="00A20E12"/>
    <w:rsid w:val="00A2174B"/>
    <w:rsid w:val="00A22D08"/>
    <w:rsid w:val="00A2308F"/>
    <w:rsid w:val="00A23459"/>
    <w:rsid w:val="00A23BE5"/>
    <w:rsid w:val="00A241FE"/>
    <w:rsid w:val="00A24526"/>
    <w:rsid w:val="00A24A89"/>
    <w:rsid w:val="00A24B90"/>
    <w:rsid w:val="00A257D1"/>
    <w:rsid w:val="00A25B9F"/>
    <w:rsid w:val="00A2615A"/>
    <w:rsid w:val="00A262B4"/>
    <w:rsid w:val="00A26360"/>
    <w:rsid w:val="00A267DE"/>
    <w:rsid w:val="00A27750"/>
    <w:rsid w:val="00A27756"/>
    <w:rsid w:val="00A30176"/>
    <w:rsid w:val="00A302B6"/>
    <w:rsid w:val="00A30C36"/>
    <w:rsid w:val="00A30E83"/>
    <w:rsid w:val="00A30F99"/>
    <w:rsid w:val="00A31A44"/>
    <w:rsid w:val="00A31CCE"/>
    <w:rsid w:val="00A33D6B"/>
    <w:rsid w:val="00A33ED6"/>
    <w:rsid w:val="00A34486"/>
    <w:rsid w:val="00A34511"/>
    <w:rsid w:val="00A34BC9"/>
    <w:rsid w:val="00A34EAD"/>
    <w:rsid w:val="00A34F50"/>
    <w:rsid w:val="00A353C8"/>
    <w:rsid w:val="00A35AA3"/>
    <w:rsid w:val="00A35FFA"/>
    <w:rsid w:val="00A361BC"/>
    <w:rsid w:val="00A4229D"/>
    <w:rsid w:val="00A42438"/>
    <w:rsid w:val="00A4299A"/>
    <w:rsid w:val="00A42AF7"/>
    <w:rsid w:val="00A430B3"/>
    <w:rsid w:val="00A43871"/>
    <w:rsid w:val="00A43B20"/>
    <w:rsid w:val="00A44F13"/>
    <w:rsid w:val="00A451CB"/>
    <w:rsid w:val="00A45726"/>
    <w:rsid w:val="00A45914"/>
    <w:rsid w:val="00A46408"/>
    <w:rsid w:val="00A50CCC"/>
    <w:rsid w:val="00A51403"/>
    <w:rsid w:val="00A514F1"/>
    <w:rsid w:val="00A53144"/>
    <w:rsid w:val="00A53687"/>
    <w:rsid w:val="00A542C6"/>
    <w:rsid w:val="00A54BBB"/>
    <w:rsid w:val="00A551C8"/>
    <w:rsid w:val="00A55478"/>
    <w:rsid w:val="00A60753"/>
    <w:rsid w:val="00A628D6"/>
    <w:rsid w:val="00A638A1"/>
    <w:rsid w:val="00A63988"/>
    <w:rsid w:val="00A63C4D"/>
    <w:rsid w:val="00A64A0F"/>
    <w:rsid w:val="00A64C3D"/>
    <w:rsid w:val="00A65A96"/>
    <w:rsid w:val="00A65CD2"/>
    <w:rsid w:val="00A66913"/>
    <w:rsid w:val="00A66EE1"/>
    <w:rsid w:val="00A7026E"/>
    <w:rsid w:val="00A70634"/>
    <w:rsid w:val="00A7113F"/>
    <w:rsid w:val="00A71A15"/>
    <w:rsid w:val="00A7224B"/>
    <w:rsid w:val="00A7270C"/>
    <w:rsid w:val="00A731A9"/>
    <w:rsid w:val="00A7534B"/>
    <w:rsid w:val="00A7778A"/>
    <w:rsid w:val="00A808B0"/>
    <w:rsid w:val="00A80B3D"/>
    <w:rsid w:val="00A80C39"/>
    <w:rsid w:val="00A8115F"/>
    <w:rsid w:val="00A8142D"/>
    <w:rsid w:val="00A8257B"/>
    <w:rsid w:val="00A8325A"/>
    <w:rsid w:val="00A837F1"/>
    <w:rsid w:val="00A8401C"/>
    <w:rsid w:val="00A84116"/>
    <w:rsid w:val="00A8451A"/>
    <w:rsid w:val="00A846C7"/>
    <w:rsid w:val="00A846D6"/>
    <w:rsid w:val="00A849B2"/>
    <w:rsid w:val="00A84AC1"/>
    <w:rsid w:val="00A84F57"/>
    <w:rsid w:val="00A84FE2"/>
    <w:rsid w:val="00A86153"/>
    <w:rsid w:val="00A86AD5"/>
    <w:rsid w:val="00A86BE5"/>
    <w:rsid w:val="00A9064A"/>
    <w:rsid w:val="00A906E8"/>
    <w:rsid w:val="00A9172F"/>
    <w:rsid w:val="00A927AD"/>
    <w:rsid w:val="00A92E3F"/>
    <w:rsid w:val="00A937D9"/>
    <w:rsid w:val="00A9464A"/>
    <w:rsid w:val="00A96D9E"/>
    <w:rsid w:val="00A97392"/>
    <w:rsid w:val="00A97733"/>
    <w:rsid w:val="00A97A76"/>
    <w:rsid w:val="00AA05F8"/>
    <w:rsid w:val="00AA0AC5"/>
    <w:rsid w:val="00AA13A7"/>
    <w:rsid w:val="00AA1753"/>
    <w:rsid w:val="00AA1F68"/>
    <w:rsid w:val="00AA35D1"/>
    <w:rsid w:val="00AA38A1"/>
    <w:rsid w:val="00AA3C25"/>
    <w:rsid w:val="00AA639F"/>
    <w:rsid w:val="00AB2108"/>
    <w:rsid w:val="00AB2471"/>
    <w:rsid w:val="00AB274B"/>
    <w:rsid w:val="00AB49C4"/>
    <w:rsid w:val="00AB51B8"/>
    <w:rsid w:val="00AB520C"/>
    <w:rsid w:val="00AB5232"/>
    <w:rsid w:val="00AB5692"/>
    <w:rsid w:val="00AB768D"/>
    <w:rsid w:val="00AC27AF"/>
    <w:rsid w:val="00AC4280"/>
    <w:rsid w:val="00AC440A"/>
    <w:rsid w:val="00AC551E"/>
    <w:rsid w:val="00AC61BF"/>
    <w:rsid w:val="00AC628D"/>
    <w:rsid w:val="00AC6BE9"/>
    <w:rsid w:val="00AC6E89"/>
    <w:rsid w:val="00AC6FCC"/>
    <w:rsid w:val="00AD02DA"/>
    <w:rsid w:val="00AD03C3"/>
    <w:rsid w:val="00AD0C64"/>
    <w:rsid w:val="00AD102C"/>
    <w:rsid w:val="00AD1B60"/>
    <w:rsid w:val="00AD227B"/>
    <w:rsid w:val="00AD235E"/>
    <w:rsid w:val="00AD2713"/>
    <w:rsid w:val="00AD3206"/>
    <w:rsid w:val="00AD3D12"/>
    <w:rsid w:val="00AD3F42"/>
    <w:rsid w:val="00AD437B"/>
    <w:rsid w:val="00AD4421"/>
    <w:rsid w:val="00AD4459"/>
    <w:rsid w:val="00AD4511"/>
    <w:rsid w:val="00AD4625"/>
    <w:rsid w:val="00AD5A9B"/>
    <w:rsid w:val="00AD5D0F"/>
    <w:rsid w:val="00AD63BD"/>
    <w:rsid w:val="00AD7666"/>
    <w:rsid w:val="00AD77D8"/>
    <w:rsid w:val="00AD7E1C"/>
    <w:rsid w:val="00AE01CC"/>
    <w:rsid w:val="00AE1008"/>
    <w:rsid w:val="00AE1068"/>
    <w:rsid w:val="00AE12B2"/>
    <w:rsid w:val="00AE1FFF"/>
    <w:rsid w:val="00AE21EF"/>
    <w:rsid w:val="00AE307D"/>
    <w:rsid w:val="00AE3086"/>
    <w:rsid w:val="00AE4292"/>
    <w:rsid w:val="00AE4694"/>
    <w:rsid w:val="00AE5A4D"/>
    <w:rsid w:val="00AE5B40"/>
    <w:rsid w:val="00AE68C7"/>
    <w:rsid w:val="00AE6E54"/>
    <w:rsid w:val="00AE735E"/>
    <w:rsid w:val="00AF06AF"/>
    <w:rsid w:val="00AF0E7C"/>
    <w:rsid w:val="00AF0EDC"/>
    <w:rsid w:val="00AF2B85"/>
    <w:rsid w:val="00AF2EB7"/>
    <w:rsid w:val="00AF3A96"/>
    <w:rsid w:val="00AF57C3"/>
    <w:rsid w:val="00AF58EC"/>
    <w:rsid w:val="00AF5C93"/>
    <w:rsid w:val="00AF7190"/>
    <w:rsid w:val="00AF7A13"/>
    <w:rsid w:val="00AF7D35"/>
    <w:rsid w:val="00B004F9"/>
    <w:rsid w:val="00B0058F"/>
    <w:rsid w:val="00B005D0"/>
    <w:rsid w:val="00B00659"/>
    <w:rsid w:val="00B00A91"/>
    <w:rsid w:val="00B0114F"/>
    <w:rsid w:val="00B01438"/>
    <w:rsid w:val="00B014C8"/>
    <w:rsid w:val="00B01776"/>
    <w:rsid w:val="00B01B9C"/>
    <w:rsid w:val="00B023C1"/>
    <w:rsid w:val="00B053DC"/>
    <w:rsid w:val="00B05D2A"/>
    <w:rsid w:val="00B07196"/>
    <w:rsid w:val="00B07331"/>
    <w:rsid w:val="00B102DC"/>
    <w:rsid w:val="00B1034E"/>
    <w:rsid w:val="00B10EAF"/>
    <w:rsid w:val="00B113FC"/>
    <w:rsid w:val="00B11412"/>
    <w:rsid w:val="00B11E81"/>
    <w:rsid w:val="00B127A5"/>
    <w:rsid w:val="00B12870"/>
    <w:rsid w:val="00B12E19"/>
    <w:rsid w:val="00B12FEF"/>
    <w:rsid w:val="00B13AD5"/>
    <w:rsid w:val="00B13CB5"/>
    <w:rsid w:val="00B13E82"/>
    <w:rsid w:val="00B14196"/>
    <w:rsid w:val="00B1468B"/>
    <w:rsid w:val="00B153C0"/>
    <w:rsid w:val="00B15C47"/>
    <w:rsid w:val="00B15C57"/>
    <w:rsid w:val="00B17D3E"/>
    <w:rsid w:val="00B20083"/>
    <w:rsid w:val="00B21763"/>
    <w:rsid w:val="00B21CF2"/>
    <w:rsid w:val="00B22036"/>
    <w:rsid w:val="00B22D4E"/>
    <w:rsid w:val="00B23E61"/>
    <w:rsid w:val="00B24383"/>
    <w:rsid w:val="00B2494C"/>
    <w:rsid w:val="00B253E0"/>
    <w:rsid w:val="00B259CD"/>
    <w:rsid w:val="00B2648A"/>
    <w:rsid w:val="00B26DAF"/>
    <w:rsid w:val="00B26F7C"/>
    <w:rsid w:val="00B27F05"/>
    <w:rsid w:val="00B30413"/>
    <w:rsid w:val="00B312DC"/>
    <w:rsid w:val="00B31A17"/>
    <w:rsid w:val="00B32078"/>
    <w:rsid w:val="00B32B81"/>
    <w:rsid w:val="00B3398B"/>
    <w:rsid w:val="00B33C3E"/>
    <w:rsid w:val="00B341DA"/>
    <w:rsid w:val="00B3441B"/>
    <w:rsid w:val="00B353B1"/>
    <w:rsid w:val="00B3597A"/>
    <w:rsid w:val="00B35A6F"/>
    <w:rsid w:val="00B368B4"/>
    <w:rsid w:val="00B36EEB"/>
    <w:rsid w:val="00B3704C"/>
    <w:rsid w:val="00B375EF"/>
    <w:rsid w:val="00B4023C"/>
    <w:rsid w:val="00B410DA"/>
    <w:rsid w:val="00B411A9"/>
    <w:rsid w:val="00B41E31"/>
    <w:rsid w:val="00B42036"/>
    <w:rsid w:val="00B422E3"/>
    <w:rsid w:val="00B437ED"/>
    <w:rsid w:val="00B446D9"/>
    <w:rsid w:val="00B452E8"/>
    <w:rsid w:val="00B459E2"/>
    <w:rsid w:val="00B45C2E"/>
    <w:rsid w:val="00B461F2"/>
    <w:rsid w:val="00B4627D"/>
    <w:rsid w:val="00B4648A"/>
    <w:rsid w:val="00B476A1"/>
    <w:rsid w:val="00B47B14"/>
    <w:rsid w:val="00B5077E"/>
    <w:rsid w:val="00B534B7"/>
    <w:rsid w:val="00B5427A"/>
    <w:rsid w:val="00B544D4"/>
    <w:rsid w:val="00B54D17"/>
    <w:rsid w:val="00B553C4"/>
    <w:rsid w:val="00B55420"/>
    <w:rsid w:val="00B55C92"/>
    <w:rsid w:val="00B56614"/>
    <w:rsid w:val="00B56883"/>
    <w:rsid w:val="00B56979"/>
    <w:rsid w:val="00B5774B"/>
    <w:rsid w:val="00B57F49"/>
    <w:rsid w:val="00B602C3"/>
    <w:rsid w:val="00B61476"/>
    <w:rsid w:val="00B62C27"/>
    <w:rsid w:val="00B62EAA"/>
    <w:rsid w:val="00B63D16"/>
    <w:rsid w:val="00B64404"/>
    <w:rsid w:val="00B64477"/>
    <w:rsid w:val="00B64A3B"/>
    <w:rsid w:val="00B650A9"/>
    <w:rsid w:val="00B65A3A"/>
    <w:rsid w:val="00B65B38"/>
    <w:rsid w:val="00B66045"/>
    <w:rsid w:val="00B6751D"/>
    <w:rsid w:val="00B7040D"/>
    <w:rsid w:val="00B73341"/>
    <w:rsid w:val="00B7414D"/>
    <w:rsid w:val="00B74464"/>
    <w:rsid w:val="00B7458A"/>
    <w:rsid w:val="00B74954"/>
    <w:rsid w:val="00B750C8"/>
    <w:rsid w:val="00B7586A"/>
    <w:rsid w:val="00B7639B"/>
    <w:rsid w:val="00B76929"/>
    <w:rsid w:val="00B76F10"/>
    <w:rsid w:val="00B7729A"/>
    <w:rsid w:val="00B77329"/>
    <w:rsid w:val="00B806C7"/>
    <w:rsid w:val="00B80D26"/>
    <w:rsid w:val="00B8116C"/>
    <w:rsid w:val="00B82D70"/>
    <w:rsid w:val="00B83483"/>
    <w:rsid w:val="00B83B3B"/>
    <w:rsid w:val="00B83D10"/>
    <w:rsid w:val="00B840DF"/>
    <w:rsid w:val="00B84488"/>
    <w:rsid w:val="00B846FD"/>
    <w:rsid w:val="00B8489D"/>
    <w:rsid w:val="00B85AB0"/>
    <w:rsid w:val="00B85DA0"/>
    <w:rsid w:val="00B85E00"/>
    <w:rsid w:val="00B86B36"/>
    <w:rsid w:val="00B9012A"/>
    <w:rsid w:val="00B91956"/>
    <w:rsid w:val="00B91972"/>
    <w:rsid w:val="00B91A61"/>
    <w:rsid w:val="00B91C7D"/>
    <w:rsid w:val="00B92454"/>
    <w:rsid w:val="00B925D4"/>
    <w:rsid w:val="00B930B6"/>
    <w:rsid w:val="00B93435"/>
    <w:rsid w:val="00B9347F"/>
    <w:rsid w:val="00B93482"/>
    <w:rsid w:val="00B95A23"/>
    <w:rsid w:val="00B96BE8"/>
    <w:rsid w:val="00B97BFB"/>
    <w:rsid w:val="00B97C74"/>
    <w:rsid w:val="00BA02C0"/>
    <w:rsid w:val="00BA0CC2"/>
    <w:rsid w:val="00BA2658"/>
    <w:rsid w:val="00BA2745"/>
    <w:rsid w:val="00BA3E15"/>
    <w:rsid w:val="00BA4264"/>
    <w:rsid w:val="00BA42A5"/>
    <w:rsid w:val="00BA46BD"/>
    <w:rsid w:val="00BA5538"/>
    <w:rsid w:val="00BA5B3F"/>
    <w:rsid w:val="00BA5FC1"/>
    <w:rsid w:val="00BA6727"/>
    <w:rsid w:val="00BA732B"/>
    <w:rsid w:val="00BA7334"/>
    <w:rsid w:val="00BA7C4D"/>
    <w:rsid w:val="00BA7FFE"/>
    <w:rsid w:val="00BB0021"/>
    <w:rsid w:val="00BB1680"/>
    <w:rsid w:val="00BB255B"/>
    <w:rsid w:val="00BB277B"/>
    <w:rsid w:val="00BB2831"/>
    <w:rsid w:val="00BB2B2A"/>
    <w:rsid w:val="00BB2F65"/>
    <w:rsid w:val="00BB32B9"/>
    <w:rsid w:val="00BB39BF"/>
    <w:rsid w:val="00BB3A43"/>
    <w:rsid w:val="00BB3EBB"/>
    <w:rsid w:val="00BB48A3"/>
    <w:rsid w:val="00BB4AB7"/>
    <w:rsid w:val="00BB6C44"/>
    <w:rsid w:val="00BB716F"/>
    <w:rsid w:val="00BB7956"/>
    <w:rsid w:val="00BC0322"/>
    <w:rsid w:val="00BC0FC7"/>
    <w:rsid w:val="00BC2A04"/>
    <w:rsid w:val="00BC2BCD"/>
    <w:rsid w:val="00BC2F8C"/>
    <w:rsid w:val="00BC5B98"/>
    <w:rsid w:val="00BC5EBB"/>
    <w:rsid w:val="00BC6865"/>
    <w:rsid w:val="00BC6C1A"/>
    <w:rsid w:val="00BC78BD"/>
    <w:rsid w:val="00BC78C8"/>
    <w:rsid w:val="00BD02EF"/>
    <w:rsid w:val="00BD04B5"/>
    <w:rsid w:val="00BD0F31"/>
    <w:rsid w:val="00BD4075"/>
    <w:rsid w:val="00BD4466"/>
    <w:rsid w:val="00BD4575"/>
    <w:rsid w:val="00BD49CB"/>
    <w:rsid w:val="00BD5B03"/>
    <w:rsid w:val="00BE1062"/>
    <w:rsid w:val="00BE138F"/>
    <w:rsid w:val="00BE1C1A"/>
    <w:rsid w:val="00BE1CE0"/>
    <w:rsid w:val="00BE35BF"/>
    <w:rsid w:val="00BE3E2D"/>
    <w:rsid w:val="00BE44B7"/>
    <w:rsid w:val="00BE4EAF"/>
    <w:rsid w:val="00BE5AC4"/>
    <w:rsid w:val="00BE6461"/>
    <w:rsid w:val="00BE6D8A"/>
    <w:rsid w:val="00BE6F2C"/>
    <w:rsid w:val="00BE7225"/>
    <w:rsid w:val="00BE7AF5"/>
    <w:rsid w:val="00BF039B"/>
    <w:rsid w:val="00BF0823"/>
    <w:rsid w:val="00BF1365"/>
    <w:rsid w:val="00BF2976"/>
    <w:rsid w:val="00BF2FF1"/>
    <w:rsid w:val="00BF4307"/>
    <w:rsid w:val="00BF5145"/>
    <w:rsid w:val="00BF6DBF"/>
    <w:rsid w:val="00BF70A9"/>
    <w:rsid w:val="00BF739E"/>
    <w:rsid w:val="00BF7FF5"/>
    <w:rsid w:val="00C0012C"/>
    <w:rsid w:val="00C00CCE"/>
    <w:rsid w:val="00C01380"/>
    <w:rsid w:val="00C01E64"/>
    <w:rsid w:val="00C02C80"/>
    <w:rsid w:val="00C02E8E"/>
    <w:rsid w:val="00C0374A"/>
    <w:rsid w:val="00C03AB6"/>
    <w:rsid w:val="00C040E7"/>
    <w:rsid w:val="00C0494B"/>
    <w:rsid w:val="00C04991"/>
    <w:rsid w:val="00C057BA"/>
    <w:rsid w:val="00C05DBF"/>
    <w:rsid w:val="00C060E3"/>
    <w:rsid w:val="00C062EF"/>
    <w:rsid w:val="00C06D79"/>
    <w:rsid w:val="00C100B7"/>
    <w:rsid w:val="00C10A1F"/>
    <w:rsid w:val="00C11E0A"/>
    <w:rsid w:val="00C12433"/>
    <w:rsid w:val="00C143BC"/>
    <w:rsid w:val="00C15C4E"/>
    <w:rsid w:val="00C16E5D"/>
    <w:rsid w:val="00C17403"/>
    <w:rsid w:val="00C17E47"/>
    <w:rsid w:val="00C207F4"/>
    <w:rsid w:val="00C20ED2"/>
    <w:rsid w:val="00C20FE5"/>
    <w:rsid w:val="00C21B91"/>
    <w:rsid w:val="00C221EE"/>
    <w:rsid w:val="00C223D2"/>
    <w:rsid w:val="00C2354D"/>
    <w:rsid w:val="00C240AD"/>
    <w:rsid w:val="00C2468D"/>
    <w:rsid w:val="00C25398"/>
    <w:rsid w:val="00C26028"/>
    <w:rsid w:val="00C2629A"/>
    <w:rsid w:val="00C265D0"/>
    <w:rsid w:val="00C27C9F"/>
    <w:rsid w:val="00C312FB"/>
    <w:rsid w:val="00C316AA"/>
    <w:rsid w:val="00C3189F"/>
    <w:rsid w:val="00C31B64"/>
    <w:rsid w:val="00C3232F"/>
    <w:rsid w:val="00C325E2"/>
    <w:rsid w:val="00C3272C"/>
    <w:rsid w:val="00C32C35"/>
    <w:rsid w:val="00C32CFB"/>
    <w:rsid w:val="00C3359B"/>
    <w:rsid w:val="00C3524C"/>
    <w:rsid w:val="00C35586"/>
    <w:rsid w:val="00C367B1"/>
    <w:rsid w:val="00C37BE7"/>
    <w:rsid w:val="00C37DE2"/>
    <w:rsid w:val="00C40190"/>
    <w:rsid w:val="00C40429"/>
    <w:rsid w:val="00C41FD0"/>
    <w:rsid w:val="00C43CE9"/>
    <w:rsid w:val="00C44B57"/>
    <w:rsid w:val="00C4528F"/>
    <w:rsid w:val="00C455C9"/>
    <w:rsid w:val="00C473F3"/>
    <w:rsid w:val="00C50032"/>
    <w:rsid w:val="00C5131C"/>
    <w:rsid w:val="00C51830"/>
    <w:rsid w:val="00C52ABF"/>
    <w:rsid w:val="00C530A7"/>
    <w:rsid w:val="00C53A18"/>
    <w:rsid w:val="00C545EE"/>
    <w:rsid w:val="00C55064"/>
    <w:rsid w:val="00C55438"/>
    <w:rsid w:val="00C55BEE"/>
    <w:rsid w:val="00C55D1C"/>
    <w:rsid w:val="00C56904"/>
    <w:rsid w:val="00C56930"/>
    <w:rsid w:val="00C57567"/>
    <w:rsid w:val="00C60717"/>
    <w:rsid w:val="00C60C61"/>
    <w:rsid w:val="00C624AD"/>
    <w:rsid w:val="00C62DD7"/>
    <w:rsid w:val="00C63081"/>
    <w:rsid w:val="00C6334E"/>
    <w:rsid w:val="00C63436"/>
    <w:rsid w:val="00C63503"/>
    <w:rsid w:val="00C641B4"/>
    <w:rsid w:val="00C64592"/>
    <w:rsid w:val="00C66994"/>
    <w:rsid w:val="00C675C8"/>
    <w:rsid w:val="00C70A1B"/>
    <w:rsid w:val="00C729F3"/>
    <w:rsid w:val="00C73C8B"/>
    <w:rsid w:val="00C740F6"/>
    <w:rsid w:val="00C75086"/>
    <w:rsid w:val="00C75F66"/>
    <w:rsid w:val="00C7627D"/>
    <w:rsid w:val="00C76A5C"/>
    <w:rsid w:val="00C77E89"/>
    <w:rsid w:val="00C81086"/>
    <w:rsid w:val="00C81DAF"/>
    <w:rsid w:val="00C82348"/>
    <w:rsid w:val="00C8271B"/>
    <w:rsid w:val="00C82882"/>
    <w:rsid w:val="00C82B1B"/>
    <w:rsid w:val="00C83C84"/>
    <w:rsid w:val="00C83D58"/>
    <w:rsid w:val="00C84286"/>
    <w:rsid w:val="00C84673"/>
    <w:rsid w:val="00C84B93"/>
    <w:rsid w:val="00C862A0"/>
    <w:rsid w:val="00C86EF3"/>
    <w:rsid w:val="00C87B04"/>
    <w:rsid w:val="00C87FAD"/>
    <w:rsid w:val="00C90100"/>
    <w:rsid w:val="00C902E8"/>
    <w:rsid w:val="00C90A8D"/>
    <w:rsid w:val="00C90B2A"/>
    <w:rsid w:val="00C91192"/>
    <w:rsid w:val="00C91212"/>
    <w:rsid w:val="00C91DCA"/>
    <w:rsid w:val="00C927C2"/>
    <w:rsid w:val="00C933E8"/>
    <w:rsid w:val="00C93F75"/>
    <w:rsid w:val="00C94439"/>
    <w:rsid w:val="00C95B18"/>
    <w:rsid w:val="00C95B66"/>
    <w:rsid w:val="00C95ED5"/>
    <w:rsid w:val="00C9610E"/>
    <w:rsid w:val="00C96808"/>
    <w:rsid w:val="00C96F12"/>
    <w:rsid w:val="00C9714D"/>
    <w:rsid w:val="00CA0169"/>
    <w:rsid w:val="00CA0E91"/>
    <w:rsid w:val="00CA19BF"/>
    <w:rsid w:val="00CA1BE5"/>
    <w:rsid w:val="00CA1C39"/>
    <w:rsid w:val="00CA2D06"/>
    <w:rsid w:val="00CA339D"/>
    <w:rsid w:val="00CA370B"/>
    <w:rsid w:val="00CA38DC"/>
    <w:rsid w:val="00CA4455"/>
    <w:rsid w:val="00CA4A61"/>
    <w:rsid w:val="00CA4B8E"/>
    <w:rsid w:val="00CA5658"/>
    <w:rsid w:val="00CA60D8"/>
    <w:rsid w:val="00CA6126"/>
    <w:rsid w:val="00CA6282"/>
    <w:rsid w:val="00CA642A"/>
    <w:rsid w:val="00CA6E56"/>
    <w:rsid w:val="00CB1980"/>
    <w:rsid w:val="00CB1B42"/>
    <w:rsid w:val="00CB1E34"/>
    <w:rsid w:val="00CB2091"/>
    <w:rsid w:val="00CB238F"/>
    <w:rsid w:val="00CB2D46"/>
    <w:rsid w:val="00CB352F"/>
    <w:rsid w:val="00CB38E0"/>
    <w:rsid w:val="00CB3F78"/>
    <w:rsid w:val="00CB5369"/>
    <w:rsid w:val="00CC0B36"/>
    <w:rsid w:val="00CC0CD4"/>
    <w:rsid w:val="00CC16A6"/>
    <w:rsid w:val="00CC1783"/>
    <w:rsid w:val="00CC1DC0"/>
    <w:rsid w:val="00CC1ED1"/>
    <w:rsid w:val="00CC2DD5"/>
    <w:rsid w:val="00CC2E47"/>
    <w:rsid w:val="00CC380A"/>
    <w:rsid w:val="00CC3C50"/>
    <w:rsid w:val="00CC4B00"/>
    <w:rsid w:val="00CC52C0"/>
    <w:rsid w:val="00CC625F"/>
    <w:rsid w:val="00CC768D"/>
    <w:rsid w:val="00CC7F87"/>
    <w:rsid w:val="00CD0D3C"/>
    <w:rsid w:val="00CD13EC"/>
    <w:rsid w:val="00CD18A6"/>
    <w:rsid w:val="00CD2748"/>
    <w:rsid w:val="00CD2A5E"/>
    <w:rsid w:val="00CD3191"/>
    <w:rsid w:val="00CD4399"/>
    <w:rsid w:val="00CD4DB3"/>
    <w:rsid w:val="00CD4E56"/>
    <w:rsid w:val="00CD5497"/>
    <w:rsid w:val="00CD5A79"/>
    <w:rsid w:val="00CD5ABE"/>
    <w:rsid w:val="00CD5CD1"/>
    <w:rsid w:val="00CD62B5"/>
    <w:rsid w:val="00CD6702"/>
    <w:rsid w:val="00CD6912"/>
    <w:rsid w:val="00CD7802"/>
    <w:rsid w:val="00CD7A74"/>
    <w:rsid w:val="00CD7D29"/>
    <w:rsid w:val="00CE0912"/>
    <w:rsid w:val="00CE11E1"/>
    <w:rsid w:val="00CE2EAE"/>
    <w:rsid w:val="00CE3A6F"/>
    <w:rsid w:val="00CE4505"/>
    <w:rsid w:val="00CE5388"/>
    <w:rsid w:val="00CE53DE"/>
    <w:rsid w:val="00CE5555"/>
    <w:rsid w:val="00CE5AD4"/>
    <w:rsid w:val="00CE6C05"/>
    <w:rsid w:val="00CE6D2B"/>
    <w:rsid w:val="00CE6E62"/>
    <w:rsid w:val="00CE75CF"/>
    <w:rsid w:val="00CE79F4"/>
    <w:rsid w:val="00CE7A9C"/>
    <w:rsid w:val="00CE7AAA"/>
    <w:rsid w:val="00CF0392"/>
    <w:rsid w:val="00CF1653"/>
    <w:rsid w:val="00CF1A69"/>
    <w:rsid w:val="00CF1F21"/>
    <w:rsid w:val="00CF2FC9"/>
    <w:rsid w:val="00CF39F0"/>
    <w:rsid w:val="00CF3AF3"/>
    <w:rsid w:val="00CF3DAB"/>
    <w:rsid w:val="00CF5CF1"/>
    <w:rsid w:val="00CF5F5E"/>
    <w:rsid w:val="00CF7C6E"/>
    <w:rsid w:val="00CF7FDB"/>
    <w:rsid w:val="00D00817"/>
    <w:rsid w:val="00D0096C"/>
    <w:rsid w:val="00D00AF2"/>
    <w:rsid w:val="00D00C69"/>
    <w:rsid w:val="00D013C2"/>
    <w:rsid w:val="00D01593"/>
    <w:rsid w:val="00D016B4"/>
    <w:rsid w:val="00D02342"/>
    <w:rsid w:val="00D0266E"/>
    <w:rsid w:val="00D0399B"/>
    <w:rsid w:val="00D0457B"/>
    <w:rsid w:val="00D045DB"/>
    <w:rsid w:val="00D04DEC"/>
    <w:rsid w:val="00D05327"/>
    <w:rsid w:val="00D0548D"/>
    <w:rsid w:val="00D058C6"/>
    <w:rsid w:val="00D05CC4"/>
    <w:rsid w:val="00D06E18"/>
    <w:rsid w:val="00D105F1"/>
    <w:rsid w:val="00D10AF1"/>
    <w:rsid w:val="00D10EE7"/>
    <w:rsid w:val="00D11443"/>
    <w:rsid w:val="00D11A27"/>
    <w:rsid w:val="00D122CC"/>
    <w:rsid w:val="00D12397"/>
    <w:rsid w:val="00D129A4"/>
    <w:rsid w:val="00D13A2D"/>
    <w:rsid w:val="00D13BE5"/>
    <w:rsid w:val="00D13F9F"/>
    <w:rsid w:val="00D13FDB"/>
    <w:rsid w:val="00D141ED"/>
    <w:rsid w:val="00D14489"/>
    <w:rsid w:val="00D16476"/>
    <w:rsid w:val="00D165C0"/>
    <w:rsid w:val="00D16E59"/>
    <w:rsid w:val="00D20648"/>
    <w:rsid w:val="00D20B84"/>
    <w:rsid w:val="00D21261"/>
    <w:rsid w:val="00D22FE0"/>
    <w:rsid w:val="00D23270"/>
    <w:rsid w:val="00D233C1"/>
    <w:rsid w:val="00D23BDE"/>
    <w:rsid w:val="00D23CF5"/>
    <w:rsid w:val="00D23E7B"/>
    <w:rsid w:val="00D25613"/>
    <w:rsid w:val="00D26870"/>
    <w:rsid w:val="00D270F3"/>
    <w:rsid w:val="00D271C8"/>
    <w:rsid w:val="00D274DA"/>
    <w:rsid w:val="00D2753E"/>
    <w:rsid w:val="00D27E9B"/>
    <w:rsid w:val="00D3021C"/>
    <w:rsid w:val="00D302AF"/>
    <w:rsid w:val="00D30F73"/>
    <w:rsid w:val="00D31609"/>
    <w:rsid w:val="00D32309"/>
    <w:rsid w:val="00D342B1"/>
    <w:rsid w:val="00D3480A"/>
    <w:rsid w:val="00D34D33"/>
    <w:rsid w:val="00D3758A"/>
    <w:rsid w:val="00D40197"/>
    <w:rsid w:val="00D4148C"/>
    <w:rsid w:val="00D43FC9"/>
    <w:rsid w:val="00D44061"/>
    <w:rsid w:val="00D44F51"/>
    <w:rsid w:val="00D4572F"/>
    <w:rsid w:val="00D457F9"/>
    <w:rsid w:val="00D4786B"/>
    <w:rsid w:val="00D47C95"/>
    <w:rsid w:val="00D50412"/>
    <w:rsid w:val="00D505E2"/>
    <w:rsid w:val="00D50A48"/>
    <w:rsid w:val="00D517A5"/>
    <w:rsid w:val="00D5195C"/>
    <w:rsid w:val="00D51EB6"/>
    <w:rsid w:val="00D52A29"/>
    <w:rsid w:val="00D53F7B"/>
    <w:rsid w:val="00D547E2"/>
    <w:rsid w:val="00D55A0D"/>
    <w:rsid w:val="00D56037"/>
    <w:rsid w:val="00D56329"/>
    <w:rsid w:val="00D5634E"/>
    <w:rsid w:val="00D566E1"/>
    <w:rsid w:val="00D56C8A"/>
    <w:rsid w:val="00D56E9B"/>
    <w:rsid w:val="00D577A2"/>
    <w:rsid w:val="00D61D62"/>
    <w:rsid w:val="00D623EA"/>
    <w:rsid w:val="00D6299C"/>
    <w:rsid w:val="00D63552"/>
    <w:rsid w:val="00D63C9D"/>
    <w:rsid w:val="00D6446A"/>
    <w:rsid w:val="00D6540E"/>
    <w:rsid w:val="00D6602A"/>
    <w:rsid w:val="00D66E1E"/>
    <w:rsid w:val="00D67502"/>
    <w:rsid w:val="00D6786B"/>
    <w:rsid w:val="00D67D26"/>
    <w:rsid w:val="00D70B88"/>
    <w:rsid w:val="00D71681"/>
    <w:rsid w:val="00D72239"/>
    <w:rsid w:val="00D723D4"/>
    <w:rsid w:val="00D7424C"/>
    <w:rsid w:val="00D7580E"/>
    <w:rsid w:val="00D76C2F"/>
    <w:rsid w:val="00D77684"/>
    <w:rsid w:val="00D77F5A"/>
    <w:rsid w:val="00D80D48"/>
    <w:rsid w:val="00D82467"/>
    <w:rsid w:val="00D824C4"/>
    <w:rsid w:val="00D82A81"/>
    <w:rsid w:val="00D82AAC"/>
    <w:rsid w:val="00D83471"/>
    <w:rsid w:val="00D84282"/>
    <w:rsid w:val="00D852D7"/>
    <w:rsid w:val="00D85824"/>
    <w:rsid w:val="00D85FF1"/>
    <w:rsid w:val="00D867BD"/>
    <w:rsid w:val="00D8709E"/>
    <w:rsid w:val="00D8713F"/>
    <w:rsid w:val="00D87267"/>
    <w:rsid w:val="00D872DA"/>
    <w:rsid w:val="00D87440"/>
    <w:rsid w:val="00D877B6"/>
    <w:rsid w:val="00D87914"/>
    <w:rsid w:val="00D90221"/>
    <w:rsid w:val="00D90680"/>
    <w:rsid w:val="00D90A86"/>
    <w:rsid w:val="00D91034"/>
    <w:rsid w:val="00D9108E"/>
    <w:rsid w:val="00D913B9"/>
    <w:rsid w:val="00D91CB5"/>
    <w:rsid w:val="00D91D19"/>
    <w:rsid w:val="00D91F8F"/>
    <w:rsid w:val="00D92CD4"/>
    <w:rsid w:val="00D9344B"/>
    <w:rsid w:val="00D93F06"/>
    <w:rsid w:val="00D94CAA"/>
    <w:rsid w:val="00D9642B"/>
    <w:rsid w:val="00D97B68"/>
    <w:rsid w:val="00DA2058"/>
    <w:rsid w:val="00DA230C"/>
    <w:rsid w:val="00DA2562"/>
    <w:rsid w:val="00DA2641"/>
    <w:rsid w:val="00DA429F"/>
    <w:rsid w:val="00DA44D3"/>
    <w:rsid w:val="00DA463B"/>
    <w:rsid w:val="00DA50DB"/>
    <w:rsid w:val="00DA515C"/>
    <w:rsid w:val="00DA51A2"/>
    <w:rsid w:val="00DA5D9B"/>
    <w:rsid w:val="00DA626A"/>
    <w:rsid w:val="00DA6633"/>
    <w:rsid w:val="00DA66A6"/>
    <w:rsid w:val="00DA6DA3"/>
    <w:rsid w:val="00DA6F9C"/>
    <w:rsid w:val="00DA7061"/>
    <w:rsid w:val="00DB089C"/>
    <w:rsid w:val="00DB2067"/>
    <w:rsid w:val="00DB2364"/>
    <w:rsid w:val="00DB356F"/>
    <w:rsid w:val="00DB3BB9"/>
    <w:rsid w:val="00DB3F6C"/>
    <w:rsid w:val="00DC03D2"/>
    <w:rsid w:val="00DC1CBF"/>
    <w:rsid w:val="00DC21D3"/>
    <w:rsid w:val="00DC3169"/>
    <w:rsid w:val="00DC3435"/>
    <w:rsid w:val="00DC3697"/>
    <w:rsid w:val="00DC38AC"/>
    <w:rsid w:val="00DC435A"/>
    <w:rsid w:val="00DC5324"/>
    <w:rsid w:val="00DC556B"/>
    <w:rsid w:val="00DC55F5"/>
    <w:rsid w:val="00DC7A73"/>
    <w:rsid w:val="00DD020A"/>
    <w:rsid w:val="00DD0B80"/>
    <w:rsid w:val="00DD18DA"/>
    <w:rsid w:val="00DD19D0"/>
    <w:rsid w:val="00DD2000"/>
    <w:rsid w:val="00DD239C"/>
    <w:rsid w:val="00DD2866"/>
    <w:rsid w:val="00DD2B2C"/>
    <w:rsid w:val="00DD2E97"/>
    <w:rsid w:val="00DD4B3F"/>
    <w:rsid w:val="00DD4FCE"/>
    <w:rsid w:val="00DD5934"/>
    <w:rsid w:val="00DD620B"/>
    <w:rsid w:val="00DD6DF9"/>
    <w:rsid w:val="00DD793A"/>
    <w:rsid w:val="00DD7BBD"/>
    <w:rsid w:val="00DE02B2"/>
    <w:rsid w:val="00DE049C"/>
    <w:rsid w:val="00DE057E"/>
    <w:rsid w:val="00DE10E2"/>
    <w:rsid w:val="00DE18AE"/>
    <w:rsid w:val="00DE1D1E"/>
    <w:rsid w:val="00DE1FE4"/>
    <w:rsid w:val="00DE22C7"/>
    <w:rsid w:val="00DE2B36"/>
    <w:rsid w:val="00DE35D8"/>
    <w:rsid w:val="00DE36FD"/>
    <w:rsid w:val="00DE3B70"/>
    <w:rsid w:val="00DE4DE5"/>
    <w:rsid w:val="00DE5664"/>
    <w:rsid w:val="00DE66FB"/>
    <w:rsid w:val="00DE6BBB"/>
    <w:rsid w:val="00DE7D3A"/>
    <w:rsid w:val="00DF03C0"/>
    <w:rsid w:val="00DF07D8"/>
    <w:rsid w:val="00DF10EB"/>
    <w:rsid w:val="00DF1B3A"/>
    <w:rsid w:val="00DF2136"/>
    <w:rsid w:val="00DF24A4"/>
    <w:rsid w:val="00DF2BA4"/>
    <w:rsid w:val="00DF3BE8"/>
    <w:rsid w:val="00DF4FE3"/>
    <w:rsid w:val="00DF5FDB"/>
    <w:rsid w:val="00DF62BB"/>
    <w:rsid w:val="00E001DA"/>
    <w:rsid w:val="00E00BF2"/>
    <w:rsid w:val="00E0118B"/>
    <w:rsid w:val="00E0133A"/>
    <w:rsid w:val="00E014BB"/>
    <w:rsid w:val="00E02861"/>
    <w:rsid w:val="00E02C8A"/>
    <w:rsid w:val="00E05383"/>
    <w:rsid w:val="00E05384"/>
    <w:rsid w:val="00E06F5D"/>
    <w:rsid w:val="00E077CA"/>
    <w:rsid w:val="00E10ABA"/>
    <w:rsid w:val="00E10C1E"/>
    <w:rsid w:val="00E10ECA"/>
    <w:rsid w:val="00E115B8"/>
    <w:rsid w:val="00E15850"/>
    <w:rsid w:val="00E15E62"/>
    <w:rsid w:val="00E1618A"/>
    <w:rsid w:val="00E168F9"/>
    <w:rsid w:val="00E16D6B"/>
    <w:rsid w:val="00E170C2"/>
    <w:rsid w:val="00E17201"/>
    <w:rsid w:val="00E1795A"/>
    <w:rsid w:val="00E202B1"/>
    <w:rsid w:val="00E20314"/>
    <w:rsid w:val="00E2047F"/>
    <w:rsid w:val="00E20ABB"/>
    <w:rsid w:val="00E22378"/>
    <w:rsid w:val="00E223C7"/>
    <w:rsid w:val="00E226B9"/>
    <w:rsid w:val="00E230E6"/>
    <w:rsid w:val="00E2343D"/>
    <w:rsid w:val="00E24231"/>
    <w:rsid w:val="00E2426C"/>
    <w:rsid w:val="00E245D6"/>
    <w:rsid w:val="00E24823"/>
    <w:rsid w:val="00E25757"/>
    <w:rsid w:val="00E25840"/>
    <w:rsid w:val="00E25BA4"/>
    <w:rsid w:val="00E266EF"/>
    <w:rsid w:val="00E270AE"/>
    <w:rsid w:val="00E27179"/>
    <w:rsid w:val="00E30134"/>
    <w:rsid w:val="00E309EE"/>
    <w:rsid w:val="00E30B69"/>
    <w:rsid w:val="00E30C9F"/>
    <w:rsid w:val="00E30D2F"/>
    <w:rsid w:val="00E30E3A"/>
    <w:rsid w:val="00E311D1"/>
    <w:rsid w:val="00E318B0"/>
    <w:rsid w:val="00E3225F"/>
    <w:rsid w:val="00E32FA5"/>
    <w:rsid w:val="00E34337"/>
    <w:rsid w:val="00E35544"/>
    <w:rsid w:val="00E3591D"/>
    <w:rsid w:val="00E36029"/>
    <w:rsid w:val="00E3677D"/>
    <w:rsid w:val="00E36974"/>
    <w:rsid w:val="00E36C80"/>
    <w:rsid w:val="00E36DBF"/>
    <w:rsid w:val="00E3749D"/>
    <w:rsid w:val="00E37D0B"/>
    <w:rsid w:val="00E37D7E"/>
    <w:rsid w:val="00E37FDD"/>
    <w:rsid w:val="00E4119F"/>
    <w:rsid w:val="00E4270A"/>
    <w:rsid w:val="00E42B06"/>
    <w:rsid w:val="00E42BDB"/>
    <w:rsid w:val="00E4488A"/>
    <w:rsid w:val="00E44DE7"/>
    <w:rsid w:val="00E4749A"/>
    <w:rsid w:val="00E50CB8"/>
    <w:rsid w:val="00E51099"/>
    <w:rsid w:val="00E51123"/>
    <w:rsid w:val="00E51457"/>
    <w:rsid w:val="00E514BC"/>
    <w:rsid w:val="00E516F1"/>
    <w:rsid w:val="00E51F90"/>
    <w:rsid w:val="00E52A5F"/>
    <w:rsid w:val="00E549B9"/>
    <w:rsid w:val="00E55716"/>
    <w:rsid w:val="00E5598F"/>
    <w:rsid w:val="00E5733C"/>
    <w:rsid w:val="00E601C6"/>
    <w:rsid w:val="00E602C4"/>
    <w:rsid w:val="00E604FC"/>
    <w:rsid w:val="00E61AF0"/>
    <w:rsid w:val="00E63790"/>
    <w:rsid w:val="00E63B01"/>
    <w:rsid w:val="00E63BAE"/>
    <w:rsid w:val="00E63DBF"/>
    <w:rsid w:val="00E64327"/>
    <w:rsid w:val="00E64350"/>
    <w:rsid w:val="00E6497E"/>
    <w:rsid w:val="00E64F3E"/>
    <w:rsid w:val="00E65B55"/>
    <w:rsid w:val="00E65CE3"/>
    <w:rsid w:val="00E6600E"/>
    <w:rsid w:val="00E66AC3"/>
    <w:rsid w:val="00E67F84"/>
    <w:rsid w:val="00E7023B"/>
    <w:rsid w:val="00E7043E"/>
    <w:rsid w:val="00E71184"/>
    <w:rsid w:val="00E71233"/>
    <w:rsid w:val="00E717CA"/>
    <w:rsid w:val="00E72DDB"/>
    <w:rsid w:val="00E7313F"/>
    <w:rsid w:val="00E73539"/>
    <w:rsid w:val="00E737E7"/>
    <w:rsid w:val="00E76F95"/>
    <w:rsid w:val="00E77502"/>
    <w:rsid w:val="00E8010F"/>
    <w:rsid w:val="00E80696"/>
    <w:rsid w:val="00E80A5B"/>
    <w:rsid w:val="00E8127A"/>
    <w:rsid w:val="00E81A08"/>
    <w:rsid w:val="00E821F1"/>
    <w:rsid w:val="00E825E6"/>
    <w:rsid w:val="00E83A34"/>
    <w:rsid w:val="00E84070"/>
    <w:rsid w:val="00E84AF2"/>
    <w:rsid w:val="00E84F08"/>
    <w:rsid w:val="00E8556E"/>
    <w:rsid w:val="00E855A4"/>
    <w:rsid w:val="00E85BB3"/>
    <w:rsid w:val="00E85D9D"/>
    <w:rsid w:val="00E86DA8"/>
    <w:rsid w:val="00E87738"/>
    <w:rsid w:val="00E90744"/>
    <w:rsid w:val="00E90C33"/>
    <w:rsid w:val="00E90E12"/>
    <w:rsid w:val="00E915BE"/>
    <w:rsid w:val="00E919A5"/>
    <w:rsid w:val="00E919A9"/>
    <w:rsid w:val="00E920F4"/>
    <w:rsid w:val="00E92B39"/>
    <w:rsid w:val="00E92F64"/>
    <w:rsid w:val="00E93B34"/>
    <w:rsid w:val="00E946FB"/>
    <w:rsid w:val="00E9506F"/>
    <w:rsid w:val="00E959D3"/>
    <w:rsid w:val="00E965BE"/>
    <w:rsid w:val="00E9661A"/>
    <w:rsid w:val="00E977E2"/>
    <w:rsid w:val="00E97905"/>
    <w:rsid w:val="00EA0146"/>
    <w:rsid w:val="00EA192A"/>
    <w:rsid w:val="00EA2249"/>
    <w:rsid w:val="00EA2751"/>
    <w:rsid w:val="00EA3087"/>
    <w:rsid w:val="00EA3DFE"/>
    <w:rsid w:val="00EA4EF2"/>
    <w:rsid w:val="00EA5609"/>
    <w:rsid w:val="00EA68EE"/>
    <w:rsid w:val="00EA6A16"/>
    <w:rsid w:val="00EA72D3"/>
    <w:rsid w:val="00EA7C27"/>
    <w:rsid w:val="00EB078A"/>
    <w:rsid w:val="00EB0A2B"/>
    <w:rsid w:val="00EB0ED4"/>
    <w:rsid w:val="00EB2790"/>
    <w:rsid w:val="00EB32A4"/>
    <w:rsid w:val="00EB3F7C"/>
    <w:rsid w:val="00EB4AB9"/>
    <w:rsid w:val="00EB5489"/>
    <w:rsid w:val="00EB57B9"/>
    <w:rsid w:val="00EB582D"/>
    <w:rsid w:val="00EB6017"/>
    <w:rsid w:val="00EB6A69"/>
    <w:rsid w:val="00EB737E"/>
    <w:rsid w:val="00EB73DF"/>
    <w:rsid w:val="00EB74B2"/>
    <w:rsid w:val="00EC037A"/>
    <w:rsid w:val="00EC03DE"/>
    <w:rsid w:val="00EC05E7"/>
    <w:rsid w:val="00EC2245"/>
    <w:rsid w:val="00EC33E3"/>
    <w:rsid w:val="00EC3C05"/>
    <w:rsid w:val="00EC4084"/>
    <w:rsid w:val="00EC441D"/>
    <w:rsid w:val="00EC5301"/>
    <w:rsid w:val="00EC5334"/>
    <w:rsid w:val="00EC585D"/>
    <w:rsid w:val="00EC67D9"/>
    <w:rsid w:val="00EC6D4C"/>
    <w:rsid w:val="00EC7E16"/>
    <w:rsid w:val="00ED1824"/>
    <w:rsid w:val="00ED204B"/>
    <w:rsid w:val="00ED22DB"/>
    <w:rsid w:val="00ED2806"/>
    <w:rsid w:val="00ED2827"/>
    <w:rsid w:val="00ED3190"/>
    <w:rsid w:val="00ED38E7"/>
    <w:rsid w:val="00ED5043"/>
    <w:rsid w:val="00ED5626"/>
    <w:rsid w:val="00ED57B9"/>
    <w:rsid w:val="00ED5ACB"/>
    <w:rsid w:val="00ED5DF0"/>
    <w:rsid w:val="00ED61DC"/>
    <w:rsid w:val="00ED685B"/>
    <w:rsid w:val="00ED6C51"/>
    <w:rsid w:val="00EE0B6C"/>
    <w:rsid w:val="00EE14F0"/>
    <w:rsid w:val="00EE181C"/>
    <w:rsid w:val="00EE18B9"/>
    <w:rsid w:val="00EE2D2A"/>
    <w:rsid w:val="00EE410F"/>
    <w:rsid w:val="00EE4576"/>
    <w:rsid w:val="00EE518D"/>
    <w:rsid w:val="00EE664F"/>
    <w:rsid w:val="00EE7170"/>
    <w:rsid w:val="00EE7227"/>
    <w:rsid w:val="00EE72E8"/>
    <w:rsid w:val="00EE7D1C"/>
    <w:rsid w:val="00EF045C"/>
    <w:rsid w:val="00EF07A7"/>
    <w:rsid w:val="00EF07C7"/>
    <w:rsid w:val="00EF1228"/>
    <w:rsid w:val="00EF14C9"/>
    <w:rsid w:val="00EF18C5"/>
    <w:rsid w:val="00EF3399"/>
    <w:rsid w:val="00EF35B8"/>
    <w:rsid w:val="00EF3AE5"/>
    <w:rsid w:val="00EF3EAB"/>
    <w:rsid w:val="00EF4B29"/>
    <w:rsid w:val="00EF550C"/>
    <w:rsid w:val="00EF7138"/>
    <w:rsid w:val="00EF769A"/>
    <w:rsid w:val="00F0064F"/>
    <w:rsid w:val="00F01D4B"/>
    <w:rsid w:val="00F02343"/>
    <w:rsid w:val="00F027C4"/>
    <w:rsid w:val="00F03755"/>
    <w:rsid w:val="00F03E99"/>
    <w:rsid w:val="00F04D0B"/>
    <w:rsid w:val="00F04FBB"/>
    <w:rsid w:val="00F0519F"/>
    <w:rsid w:val="00F05871"/>
    <w:rsid w:val="00F05C72"/>
    <w:rsid w:val="00F05EFF"/>
    <w:rsid w:val="00F06AC0"/>
    <w:rsid w:val="00F07433"/>
    <w:rsid w:val="00F07859"/>
    <w:rsid w:val="00F123BD"/>
    <w:rsid w:val="00F12EAD"/>
    <w:rsid w:val="00F1343D"/>
    <w:rsid w:val="00F13A6A"/>
    <w:rsid w:val="00F1412B"/>
    <w:rsid w:val="00F14257"/>
    <w:rsid w:val="00F14482"/>
    <w:rsid w:val="00F157CF"/>
    <w:rsid w:val="00F15E0F"/>
    <w:rsid w:val="00F16748"/>
    <w:rsid w:val="00F206F0"/>
    <w:rsid w:val="00F20948"/>
    <w:rsid w:val="00F217CE"/>
    <w:rsid w:val="00F220CC"/>
    <w:rsid w:val="00F235A9"/>
    <w:rsid w:val="00F259B8"/>
    <w:rsid w:val="00F26A38"/>
    <w:rsid w:val="00F30369"/>
    <w:rsid w:val="00F30718"/>
    <w:rsid w:val="00F30E69"/>
    <w:rsid w:val="00F31151"/>
    <w:rsid w:val="00F31C52"/>
    <w:rsid w:val="00F3225B"/>
    <w:rsid w:val="00F32B00"/>
    <w:rsid w:val="00F32C6A"/>
    <w:rsid w:val="00F3303E"/>
    <w:rsid w:val="00F34B2A"/>
    <w:rsid w:val="00F34FFA"/>
    <w:rsid w:val="00F37026"/>
    <w:rsid w:val="00F370D4"/>
    <w:rsid w:val="00F40F40"/>
    <w:rsid w:val="00F40F9A"/>
    <w:rsid w:val="00F40FE1"/>
    <w:rsid w:val="00F41714"/>
    <w:rsid w:val="00F4198E"/>
    <w:rsid w:val="00F4236B"/>
    <w:rsid w:val="00F428E7"/>
    <w:rsid w:val="00F4397F"/>
    <w:rsid w:val="00F4484B"/>
    <w:rsid w:val="00F44C2B"/>
    <w:rsid w:val="00F45C57"/>
    <w:rsid w:val="00F4605F"/>
    <w:rsid w:val="00F46CA2"/>
    <w:rsid w:val="00F4790C"/>
    <w:rsid w:val="00F47A80"/>
    <w:rsid w:val="00F47B48"/>
    <w:rsid w:val="00F47BB7"/>
    <w:rsid w:val="00F47D2C"/>
    <w:rsid w:val="00F47D58"/>
    <w:rsid w:val="00F5027D"/>
    <w:rsid w:val="00F50F83"/>
    <w:rsid w:val="00F5102F"/>
    <w:rsid w:val="00F51341"/>
    <w:rsid w:val="00F51347"/>
    <w:rsid w:val="00F51520"/>
    <w:rsid w:val="00F525F7"/>
    <w:rsid w:val="00F52ADA"/>
    <w:rsid w:val="00F541AF"/>
    <w:rsid w:val="00F548CA"/>
    <w:rsid w:val="00F549BF"/>
    <w:rsid w:val="00F54D09"/>
    <w:rsid w:val="00F56987"/>
    <w:rsid w:val="00F57222"/>
    <w:rsid w:val="00F578B9"/>
    <w:rsid w:val="00F602EC"/>
    <w:rsid w:val="00F61327"/>
    <w:rsid w:val="00F6183C"/>
    <w:rsid w:val="00F61CCB"/>
    <w:rsid w:val="00F61FEE"/>
    <w:rsid w:val="00F622AA"/>
    <w:rsid w:val="00F6265A"/>
    <w:rsid w:val="00F629A7"/>
    <w:rsid w:val="00F63DEA"/>
    <w:rsid w:val="00F6416C"/>
    <w:rsid w:val="00F65C44"/>
    <w:rsid w:val="00F65D34"/>
    <w:rsid w:val="00F67E65"/>
    <w:rsid w:val="00F7000D"/>
    <w:rsid w:val="00F70B20"/>
    <w:rsid w:val="00F71AE1"/>
    <w:rsid w:val="00F71D59"/>
    <w:rsid w:val="00F71FC7"/>
    <w:rsid w:val="00F7219F"/>
    <w:rsid w:val="00F72202"/>
    <w:rsid w:val="00F726D8"/>
    <w:rsid w:val="00F726EC"/>
    <w:rsid w:val="00F73A57"/>
    <w:rsid w:val="00F740ED"/>
    <w:rsid w:val="00F744A1"/>
    <w:rsid w:val="00F74954"/>
    <w:rsid w:val="00F7517C"/>
    <w:rsid w:val="00F75553"/>
    <w:rsid w:val="00F75D16"/>
    <w:rsid w:val="00F75F43"/>
    <w:rsid w:val="00F76A34"/>
    <w:rsid w:val="00F76CD2"/>
    <w:rsid w:val="00F772AD"/>
    <w:rsid w:val="00F773DC"/>
    <w:rsid w:val="00F77683"/>
    <w:rsid w:val="00F81E2A"/>
    <w:rsid w:val="00F820B9"/>
    <w:rsid w:val="00F84746"/>
    <w:rsid w:val="00F84904"/>
    <w:rsid w:val="00F849E4"/>
    <w:rsid w:val="00F858C6"/>
    <w:rsid w:val="00F86366"/>
    <w:rsid w:val="00F868EF"/>
    <w:rsid w:val="00F8717F"/>
    <w:rsid w:val="00F90132"/>
    <w:rsid w:val="00F9038D"/>
    <w:rsid w:val="00F90D79"/>
    <w:rsid w:val="00F90EA2"/>
    <w:rsid w:val="00F91583"/>
    <w:rsid w:val="00F918E8"/>
    <w:rsid w:val="00F91A9B"/>
    <w:rsid w:val="00F920B9"/>
    <w:rsid w:val="00F9340F"/>
    <w:rsid w:val="00F93748"/>
    <w:rsid w:val="00F937E1"/>
    <w:rsid w:val="00F93A55"/>
    <w:rsid w:val="00F93CCF"/>
    <w:rsid w:val="00F95DD6"/>
    <w:rsid w:val="00F9682A"/>
    <w:rsid w:val="00F96F63"/>
    <w:rsid w:val="00F97052"/>
    <w:rsid w:val="00F97D99"/>
    <w:rsid w:val="00FA1109"/>
    <w:rsid w:val="00FA147D"/>
    <w:rsid w:val="00FA1826"/>
    <w:rsid w:val="00FA239A"/>
    <w:rsid w:val="00FA3007"/>
    <w:rsid w:val="00FA30F8"/>
    <w:rsid w:val="00FA3537"/>
    <w:rsid w:val="00FA3BFE"/>
    <w:rsid w:val="00FA477A"/>
    <w:rsid w:val="00FA530B"/>
    <w:rsid w:val="00FA530F"/>
    <w:rsid w:val="00FA5D78"/>
    <w:rsid w:val="00FA7372"/>
    <w:rsid w:val="00FA7494"/>
    <w:rsid w:val="00FA74F1"/>
    <w:rsid w:val="00FA76A5"/>
    <w:rsid w:val="00FA796C"/>
    <w:rsid w:val="00FB067B"/>
    <w:rsid w:val="00FB08E6"/>
    <w:rsid w:val="00FB0A24"/>
    <w:rsid w:val="00FB12BE"/>
    <w:rsid w:val="00FB1512"/>
    <w:rsid w:val="00FB1F7D"/>
    <w:rsid w:val="00FB2238"/>
    <w:rsid w:val="00FB2291"/>
    <w:rsid w:val="00FB27D6"/>
    <w:rsid w:val="00FB290D"/>
    <w:rsid w:val="00FB32E9"/>
    <w:rsid w:val="00FB333E"/>
    <w:rsid w:val="00FB3FCB"/>
    <w:rsid w:val="00FB699C"/>
    <w:rsid w:val="00FB6BDE"/>
    <w:rsid w:val="00FB6E5A"/>
    <w:rsid w:val="00FB715B"/>
    <w:rsid w:val="00FB77D0"/>
    <w:rsid w:val="00FB7E9E"/>
    <w:rsid w:val="00FC00C6"/>
    <w:rsid w:val="00FC0B53"/>
    <w:rsid w:val="00FC1301"/>
    <w:rsid w:val="00FC1868"/>
    <w:rsid w:val="00FC1CB7"/>
    <w:rsid w:val="00FC1EBB"/>
    <w:rsid w:val="00FC3E66"/>
    <w:rsid w:val="00FC40B7"/>
    <w:rsid w:val="00FC41D6"/>
    <w:rsid w:val="00FC4C03"/>
    <w:rsid w:val="00FC5A6E"/>
    <w:rsid w:val="00FC6734"/>
    <w:rsid w:val="00FC67CA"/>
    <w:rsid w:val="00FC6DDE"/>
    <w:rsid w:val="00FC6FF9"/>
    <w:rsid w:val="00FC7B47"/>
    <w:rsid w:val="00FD0235"/>
    <w:rsid w:val="00FD0421"/>
    <w:rsid w:val="00FD0C4B"/>
    <w:rsid w:val="00FD13D8"/>
    <w:rsid w:val="00FD2BC7"/>
    <w:rsid w:val="00FD3EF6"/>
    <w:rsid w:val="00FD4361"/>
    <w:rsid w:val="00FD4829"/>
    <w:rsid w:val="00FD4A86"/>
    <w:rsid w:val="00FD526C"/>
    <w:rsid w:val="00FD5331"/>
    <w:rsid w:val="00FD53F7"/>
    <w:rsid w:val="00FD582B"/>
    <w:rsid w:val="00FD616A"/>
    <w:rsid w:val="00FD64A5"/>
    <w:rsid w:val="00FD7413"/>
    <w:rsid w:val="00FD7DD1"/>
    <w:rsid w:val="00FD7EEE"/>
    <w:rsid w:val="00FE05D6"/>
    <w:rsid w:val="00FE2820"/>
    <w:rsid w:val="00FE2EC9"/>
    <w:rsid w:val="00FE3910"/>
    <w:rsid w:val="00FE3F31"/>
    <w:rsid w:val="00FE41B7"/>
    <w:rsid w:val="00FE4532"/>
    <w:rsid w:val="00FE474C"/>
    <w:rsid w:val="00FE490C"/>
    <w:rsid w:val="00FE4C3F"/>
    <w:rsid w:val="00FE4E1D"/>
    <w:rsid w:val="00FE50A3"/>
    <w:rsid w:val="00FE557D"/>
    <w:rsid w:val="00FE5950"/>
    <w:rsid w:val="00FE59D9"/>
    <w:rsid w:val="00FE5D5D"/>
    <w:rsid w:val="00FE6DE1"/>
    <w:rsid w:val="00FF03A8"/>
    <w:rsid w:val="00FF0999"/>
    <w:rsid w:val="00FF10DC"/>
    <w:rsid w:val="00FF1221"/>
    <w:rsid w:val="00FF2950"/>
    <w:rsid w:val="00FF2A50"/>
    <w:rsid w:val="00FF3C92"/>
    <w:rsid w:val="00FF4318"/>
    <w:rsid w:val="00FF6867"/>
    <w:rsid w:val="00FF711F"/>
    <w:rsid w:val="00FF75F4"/>
    <w:rsid w:val="00FF79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D65FC"/>
  <w15:docId w15:val="{23862F37-4276-9148-8CEF-F0A5A4AE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775ED1"/>
    <w:pPr>
      <w:spacing w:before="120" w:after="120" w:line="240" w:lineRule="auto"/>
    </w:pPr>
  </w:style>
  <w:style w:type="paragraph" w:styleId="Heading1">
    <w:name w:val="heading 1"/>
    <w:aliases w:val="Chương"/>
    <w:basedOn w:val="Normal"/>
    <w:link w:val="Heading1Char"/>
    <w:uiPriority w:val="9"/>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qFormat/>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paragraph" w:customStyle="1" w:styleId="ListParagraph1">
    <w:name w:val="List Paragraph1"/>
    <w:basedOn w:val="Normal"/>
    <w:uiPriority w:val="34"/>
    <w:qFormat/>
    <w:rsid w:val="00295D27"/>
    <w:pPr>
      <w:spacing w:before="0" w:after="200" w:line="276" w:lineRule="auto"/>
      <w:ind w:left="720"/>
      <w:contextualSpacing/>
    </w:pPr>
    <w:rPr>
      <w:rFonts w:eastAsia="Times New Roman" w:cs="Times New Roman"/>
    </w:rPr>
  </w:style>
  <w:style w:type="character" w:styleId="UnresolvedMention">
    <w:name w:val="Unresolved Mention"/>
    <w:basedOn w:val="DefaultParagraphFont"/>
    <w:uiPriority w:val="99"/>
    <w:semiHidden/>
    <w:unhideWhenUsed/>
    <w:rsid w:val="009D22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1885258">
      <w:bodyDiv w:val="1"/>
      <w:marLeft w:val="0"/>
      <w:marRight w:val="0"/>
      <w:marTop w:val="0"/>
      <w:marBottom w:val="0"/>
      <w:divBdr>
        <w:top w:val="none" w:sz="0" w:space="0" w:color="auto"/>
        <w:left w:val="none" w:sz="0" w:space="0" w:color="auto"/>
        <w:bottom w:val="none" w:sz="0" w:space="0" w:color="auto"/>
        <w:right w:val="none" w:sz="0" w:space="0" w:color="auto"/>
      </w:divBdr>
      <w:divsChild>
        <w:div w:id="493185335">
          <w:marLeft w:val="0"/>
          <w:marRight w:val="0"/>
          <w:marTop w:val="0"/>
          <w:marBottom w:val="0"/>
          <w:divBdr>
            <w:top w:val="none" w:sz="0" w:space="0" w:color="auto"/>
            <w:left w:val="none" w:sz="0" w:space="0" w:color="auto"/>
            <w:bottom w:val="none" w:sz="0" w:space="0" w:color="auto"/>
            <w:right w:val="none" w:sz="0" w:space="0" w:color="auto"/>
          </w:divBdr>
          <w:divsChild>
            <w:div w:id="275916268">
              <w:marLeft w:val="0"/>
              <w:marRight w:val="0"/>
              <w:marTop w:val="0"/>
              <w:marBottom w:val="0"/>
              <w:divBdr>
                <w:top w:val="none" w:sz="0" w:space="0" w:color="auto"/>
                <w:left w:val="none" w:sz="0" w:space="0" w:color="auto"/>
                <w:bottom w:val="none" w:sz="0" w:space="0" w:color="auto"/>
                <w:right w:val="none" w:sz="0" w:space="0" w:color="auto"/>
              </w:divBdr>
            </w:div>
            <w:div w:id="1776048918">
              <w:marLeft w:val="0"/>
              <w:marRight w:val="0"/>
              <w:marTop w:val="0"/>
              <w:marBottom w:val="0"/>
              <w:divBdr>
                <w:top w:val="none" w:sz="0" w:space="0" w:color="auto"/>
                <w:left w:val="none" w:sz="0" w:space="0" w:color="auto"/>
                <w:bottom w:val="none" w:sz="0" w:space="0" w:color="auto"/>
                <w:right w:val="none" w:sz="0" w:space="0" w:color="auto"/>
              </w:divBdr>
            </w:div>
            <w:div w:id="2134252740">
              <w:marLeft w:val="0"/>
              <w:marRight w:val="0"/>
              <w:marTop w:val="0"/>
              <w:marBottom w:val="0"/>
              <w:divBdr>
                <w:top w:val="none" w:sz="0" w:space="0" w:color="auto"/>
                <w:left w:val="none" w:sz="0" w:space="0" w:color="auto"/>
                <w:bottom w:val="none" w:sz="0" w:space="0" w:color="auto"/>
                <w:right w:val="none" w:sz="0" w:space="0" w:color="auto"/>
              </w:divBdr>
            </w:div>
            <w:div w:id="161164054">
              <w:marLeft w:val="0"/>
              <w:marRight w:val="0"/>
              <w:marTop w:val="0"/>
              <w:marBottom w:val="0"/>
              <w:divBdr>
                <w:top w:val="none" w:sz="0" w:space="0" w:color="auto"/>
                <w:left w:val="none" w:sz="0" w:space="0" w:color="auto"/>
                <w:bottom w:val="none" w:sz="0" w:space="0" w:color="auto"/>
                <w:right w:val="none" w:sz="0" w:space="0" w:color="auto"/>
              </w:divBdr>
            </w:div>
            <w:div w:id="2126535357">
              <w:marLeft w:val="0"/>
              <w:marRight w:val="0"/>
              <w:marTop w:val="0"/>
              <w:marBottom w:val="0"/>
              <w:divBdr>
                <w:top w:val="none" w:sz="0" w:space="0" w:color="auto"/>
                <w:left w:val="none" w:sz="0" w:space="0" w:color="auto"/>
                <w:bottom w:val="none" w:sz="0" w:space="0" w:color="auto"/>
                <w:right w:val="none" w:sz="0" w:space="0" w:color="auto"/>
              </w:divBdr>
            </w:div>
            <w:div w:id="50590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5744567">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88620635">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17457485">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48327616">
      <w:bodyDiv w:val="1"/>
      <w:marLeft w:val="0"/>
      <w:marRight w:val="0"/>
      <w:marTop w:val="0"/>
      <w:marBottom w:val="0"/>
      <w:divBdr>
        <w:top w:val="none" w:sz="0" w:space="0" w:color="auto"/>
        <w:left w:val="none" w:sz="0" w:space="0" w:color="auto"/>
        <w:bottom w:val="none" w:sz="0" w:space="0" w:color="auto"/>
        <w:right w:val="none" w:sz="0" w:space="0" w:color="auto"/>
      </w:divBdr>
      <w:divsChild>
        <w:div w:id="1015576678">
          <w:marLeft w:val="0"/>
          <w:marRight w:val="720"/>
          <w:marTop w:val="0"/>
          <w:marBottom w:val="0"/>
          <w:divBdr>
            <w:top w:val="none" w:sz="0" w:space="0" w:color="auto"/>
            <w:left w:val="none" w:sz="0" w:space="0" w:color="auto"/>
            <w:bottom w:val="none" w:sz="0" w:space="0" w:color="auto"/>
            <w:right w:val="none" w:sz="0" w:space="0" w:color="auto"/>
          </w:divBdr>
        </w:div>
        <w:div w:id="2116442876">
          <w:marLeft w:val="0"/>
          <w:marRight w:val="0"/>
          <w:marTop w:val="0"/>
          <w:marBottom w:val="0"/>
          <w:divBdr>
            <w:top w:val="none" w:sz="0" w:space="0" w:color="auto"/>
            <w:left w:val="none" w:sz="0" w:space="0" w:color="auto"/>
            <w:bottom w:val="none" w:sz="0" w:space="0" w:color="auto"/>
            <w:right w:val="none" w:sz="0" w:space="0" w:color="auto"/>
          </w:divBdr>
        </w:div>
      </w:divsChild>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79321495">
      <w:bodyDiv w:val="1"/>
      <w:marLeft w:val="0"/>
      <w:marRight w:val="0"/>
      <w:marTop w:val="0"/>
      <w:marBottom w:val="0"/>
      <w:divBdr>
        <w:top w:val="none" w:sz="0" w:space="0" w:color="auto"/>
        <w:left w:val="none" w:sz="0" w:space="0" w:color="auto"/>
        <w:bottom w:val="none" w:sz="0" w:space="0" w:color="auto"/>
        <w:right w:val="none" w:sz="0" w:space="0" w:color="auto"/>
      </w:divBdr>
      <w:divsChild>
        <w:div w:id="388382276">
          <w:marLeft w:val="0"/>
          <w:marRight w:val="720"/>
          <w:marTop w:val="0"/>
          <w:marBottom w:val="0"/>
          <w:divBdr>
            <w:top w:val="none" w:sz="0" w:space="0" w:color="auto"/>
            <w:left w:val="none" w:sz="0" w:space="0" w:color="auto"/>
            <w:bottom w:val="none" w:sz="0" w:space="0" w:color="auto"/>
            <w:right w:val="none" w:sz="0" w:space="0" w:color="auto"/>
          </w:divBdr>
        </w:div>
        <w:div w:id="1484467674">
          <w:marLeft w:val="0"/>
          <w:marRight w:val="0"/>
          <w:marTop w:val="0"/>
          <w:marBottom w:val="0"/>
          <w:divBdr>
            <w:top w:val="none" w:sz="0" w:space="0" w:color="auto"/>
            <w:left w:val="none" w:sz="0" w:space="0" w:color="auto"/>
            <w:bottom w:val="none" w:sz="0" w:space="0" w:color="auto"/>
            <w:right w:val="none" w:sz="0" w:space="0" w:color="auto"/>
          </w:divBdr>
        </w:div>
      </w:divsChild>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3586049">
      <w:bodyDiv w:val="1"/>
      <w:marLeft w:val="0"/>
      <w:marRight w:val="0"/>
      <w:marTop w:val="0"/>
      <w:marBottom w:val="0"/>
      <w:divBdr>
        <w:top w:val="none" w:sz="0" w:space="0" w:color="auto"/>
        <w:left w:val="none" w:sz="0" w:space="0" w:color="auto"/>
        <w:bottom w:val="none" w:sz="0" w:space="0" w:color="auto"/>
        <w:right w:val="none" w:sz="0" w:space="0" w:color="auto"/>
      </w:divBdr>
      <w:divsChild>
        <w:div w:id="1843351824">
          <w:marLeft w:val="0"/>
          <w:marRight w:val="720"/>
          <w:marTop w:val="0"/>
          <w:marBottom w:val="0"/>
          <w:divBdr>
            <w:top w:val="none" w:sz="0" w:space="0" w:color="auto"/>
            <w:left w:val="none" w:sz="0" w:space="0" w:color="auto"/>
            <w:bottom w:val="none" w:sz="0" w:space="0" w:color="auto"/>
            <w:right w:val="none" w:sz="0" w:space="0" w:color="auto"/>
          </w:divBdr>
        </w:div>
        <w:div w:id="2031754132">
          <w:marLeft w:val="0"/>
          <w:marRight w:val="0"/>
          <w:marTop w:val="0"/>
          <w:marBottom w:val="0"/>
          <w:divBdr>
            <w:top w:val="none" w:sz="0" w:space="0" w:color="auto"/>
            <w:left w:val="none" w:sz="0" w:space="0" w:color="auto"/>
            <w:bottom w:val="none" w:sz="0" w:space="0" w:color="auto"/>
            <w:right w:val="none" w:sz="0" w:space="0" w:color="auto"/>
          </w:divBdr>
        </w:div>
      </w:divsChild>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7303289">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510087">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29938545">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035814">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2771467">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0727627">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1456691">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428226">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0963307">
      <w:bodyDiv w:val="1"/>
      <w:marLeft w:val="0"/>
      <w:marRight w:val="0"/>
      <w:marTop w:val="0"/>
      <w:marBottom w:val="0"/>
      <w:divBdr>
        <w:top w:val="none" w:sz="0" w:space="0" w:color="auto"/>
        <w:left w:val="none" w:sz="0" w:space="0" w:color="auto"/>
        <w:bottom w:val="none" w:sz="0" w:space="0" w:color="auto"/>
        <w:right w:val="none" w:sz="0" w:space="0" w:color="auto"/>
      </w:divBdr>
      <w:divsChild>
        <w:div w:id="288320837">
          <w:marLeft w:val="0"/>
          <w:marRight w:val="0"/>
          <w:marTop w:val="0"/>
          <w:marBottom w:val="0"/>
          <w:divBdr>
            <w:top w:val="none" w:sz="0" w:space="0" w:color="auto"/>
            <w:left w:val="none" w:sz="0" w:space="0" w:color="auto"/>
            <w:bottom w:val="none" w:sz="0" w:space="0" w:color="auto"/>
            <w:right w:val="none" w:sz="0" w:space="0" w:color="auto"/>
          </w:divBdr>
          <w:divsChild>
            <w:div w:id="204789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78775984">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103967">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79680">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505132">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37309461">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66023491">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4895951">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26228160">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107383">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153851">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3578998">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59669035">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4126029">
      <w:bodyDiv w:val="1"/>
      <w:marLeft w:val="0"/>
      <w:marRight w:val="0"/>
      <w:marTop w:val="0"/>
      <w:marBottom w:val="0"/>
      <w:divBdr>
        <w:top w:val="none" w:sz="0" w:space="0" w:color="auto"/>
        <w:left w:val="none" w:sz="0" w:space="0" w:color="auto"/>
        <w:bottom w:val="none" w:sz="0" w:space="0" w:color="auto"/>
        <w:right w:val="none" w:sz="0" w:space="0" w:color="auto"/>
      </w:divBdr>
      <w:divsChild>
        <w:div w:id="1221939536">
          <w:marLeft w:val="0"/>
          <w:marRight w:val="720"/>
          <w:marTop w:val="0"/>
          <w:marBottom w:val="0"/>
          <w:divBdr>
            <w:top w:val="none" w:sz="0" w:space="0" w:color="auto"/>
            <w:left w:val="none" w:sz="0" w:space="0" w:color="auto"/>
            <w:bottom w:val="none" w:sz="0" w:space="0" w:color="auto"/>
            <w:right w:val="none" w:sz="0" w:space="0" w:color="auto"/>
          </w:divBdr>
        </w:div>
        <w:div w:id="276525132">
          <w:marLeft w:val="0"/>
          <w:marRight w:val="0"/>
          <w:marTop w:val="0"/>
          <w:marBottom w:val="0"/>
          <w:divBdr>
            <w:top w:val="none" w:sz="0" w:space="0" w:color="auto"/>
            <w:left w:val="none" w:sz="0" w:space="0" w:color="auto"/>
            <w:bottom w:val="none" w:sz="0" w:space="0" w:color="auto"/>
            <w:right w:val="none" w:sz="0" w:space="0" w:color="auto"/>
          </w:divBdr>
        </w:div>
      </w:divsChild>
    </w:div>
    <w:div w:id="1234895545">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0042528">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1569616">
      <w:bodyDiv w:val="1"/>
      <w:marLeft w:val="0"/>
      <w:marRight w:val="0"/>
      <w:marTop w:val="0"/>
      <w:marBottom w:val="0"/>
      <w:divBdr>
        <w:top w:val="none" w:sz="0" w:space="0" w:color="auto"/>
        <w:left w:val="none" w:sz="0" w:space="0" w:color="auto"/>
        <w:bottom w:val="none" w:sz="0" w:space="0" w:color="auto"/>
        <w:right w:val="none" w:sz="0" w:space="0" w:color="auto"/>
      </w:divBdr>
      <w:divsChild>
        <w:div w:id="1950695614">
          <w:marLeft w:val="0"/>
          <w:marRight w:val="0"/>
          <w:marTop w:val="0"/>
          <w:marBottom w:val="0"/>
          <w:divBdr>
            <w:top w:val="none" w:sz="0" w:space="0" w:color="auto"/>
            <w:left w:val="none" w:sz="0" w:space="0" w:color="auto"/>
            <w:bottom w:val="none" w:sz="0" w:space="0" w:color="auto"/>
            <w:right w:val="none" w:sz="0" w:space="0" w:color="auto"/>
          </w:divBdr>
          <w:divsChild>
            <w:div w:id="164380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4458135">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1397532">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6832146">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247953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09232019">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4954480">
      <w:bodyDiv w:val="1"/>
      <w:marLeft w:val="0"/>
      <w:marRight w:val="0"/>
      <w:marTop w:val="0"/>
      <w:marBottom w:val="0"/>
      <w:divBdr>
        <w:top w:val="none" w:sz="0" w:space="0" w:color="auto"/>
        <w:left w:val="none" w:sz="0" w:space="0" w:color="auto"/>
        <w:bottom w:val="none" w:sz="0" w:space="0" w:color="auto"/>
        <w:right w:val="none" w:sz="0" w:space="0" w:color="auto"/>
      </w:divBdr>
      <w:divsChild>
        <w:div w:id="1594582475">
          <w:marLeft w:val="0"/>
          <w:marRight w:val="0"/>
          <w:marTop w:val="0"/>
          <w:marBottom w:val="0"/>
          <w:divBdr>
            <w:top w:val="none" w:sz="0" w:space="0" w:color="auto"/>
            <w:left w:val="none" w:sz="0" w:space="0" w:color="auto"/>
            <w:bottom w:val="none" w:sz="0" w:space="0" w:color="auto"/>
            <w:right w:val="none" w:sz="0" w:space="0" w:color="auto"/>
          </w:divBdr>
          <w:divsChild>
            <w:div w:id="3516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3757514">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09586689">
      <w:bodyDiv w:val="1"/>
      <w:marLeft w:val="0"/>
      <w:marRight w:val="0"/>
      <w:marTop w:val="0"/>
      <w:marBottom w:val="0"/>
      <w:divBdr>
        <w:top w:val="none" w:sz="0" w:space="0" w:color="auto"/>
        <w:left w:val="none" w:sz="0" w:space="0" w:color="auto"/>
        <w:bottom w:val="none" w:sz="0" w:space="0" w:color="auto"/>
        <w:right w:val="none" w:sz="0" w:space="0" w:color="auto"/>
      </w:divBdr>
    </w:div>
    <w:div w:id="1612392105">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56495">
      <w:bodyDiv w:val="1"/>
      <w:marLeft w:val="0"/>
      <w:marRight w:val="0"/>
      <w:marTop w:val="0"/>
      <w:marBottom w:val="0"/>
      <w:divBdr>
        <w:top w:val="none" w:sz="0" w:space="0" w:color="auto"/>
        <w:left w:val="none" w:sz="0" w:space="0" w:color="auto"/>
        <w:bottom w:val="none" w:sz="0" w:space="0" w:color="auto"/>
        <w:right w:val="none" w:sz="0" w:space="0" w:color="auto"/>
      </w:divBdr>
      <w:divsChild>
        <w:div w:id="787702615">
          <w:marLeft w:val="0"/>
          <w:marRight w:val="720"/>
          <w:marTop w:val="0"/>
          <w:marBottom w:val="0"/>
          <w:divBdr>
            <w:top w:val="none" w:sz="0" w:space="0" w:color="auto"/>
            <w:left w:val="none" w:sz="0" w:space="0" w:color="auto"/>
            <w:bottom w:val="none" w:sz="0" w:space="0" w:color="auto"/>
            <w:right w:val="none" w:sz="0" w:space="0" w:color="auto"/>
          </w:divBdr>
        </w:div>
        <w:div w:id="642585887">
          <w:marLeft w:val="0"/>
          <w:marRight w:val="0"/>
          <w:marTop w:val="0"/>
          <w:marBottom w:val="0"/>
          <w:divBdr>
            <w:top w:val="none" w:sz="0" w:space="0" w:color="auto"/>
            <w:left w:val="none" w:sz="0" w:space="0" w:color="auto"/>
            <w:bottom w:val="none" w:sz="0" w:space="0" w:color="auto"/>
            <w:right w:val="none" w:sz="0" w:space="0" w:color="auto"/>
          </w:divBdr>
        </w:div>
      </w:divsChild>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2784674">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1588381">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31879051">
      <w:bodyDiv w:val="1"/>
      <w:marLeft w:val="0"/>
      <w:marRight w:val="0"/>
      <w:marTop w:val="0"/>
      <w:marBottom w:val="0"/>
      <w:divBdr>
        <w:top w:val="none" w:sz="0" w:space="0" w:color="auto"/>
        <w:left w:val="none" w:sz="0" w:space="0" w:color="auto"/>
        <w:bottom w:val="none" w:sz="0" w:space="0" w:color="auto"/>
        <w:right w:val="none" w:sz="0" w:space="0" w:color="auto"/>
      </w:divBdr>
      <w:divsChild>
        <w:div w:id="782307550">
          <w:marLeft w:val="0"/>
          <w:marRight w:val="720"/>
          <w:marTop w:val="0"/>
          <w:marBottom w:val="0"/>
          <w:divBdr>
            <w:top w:val="none" w:sz="0" w:space="0" w:color="auto"/>
            <w:left w:val="none" w:sz="0" w:space="0" w:color="auto"/>
            <w:bottom w:val="none" w:sz="0" w:space="0" w:color="auto"/>
            <w:right w:val="none" w:sz="0" w:space="0" w:color="auto"/>
          </w:divBdr>
        </w:div>
        <w:div w:id="854458911">
          <w:marLeft w:val="0"/>
          <w:marRight w:val="0"/>
          <w:marTop w:val="0"/>
          <w:marBottom w:val="0"/>
          <w:divBdr>
            <w:top w:val="none" w:sz="0" w:space="0" w:color="auto"/>
            <w:left w:val="none" w:sz="0" w:space="0" w:color="auto"/>
            <w:bottom w:val="none" w:sz="0" w:space="0" w:color="auto"/>
            <w:right w:val="none" w:sz="0" w:space="0" w:color="auto"/>
          </w:divBdr>
        </w:div>
      </w:divsChild>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5853831">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34880500">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89683835">
      <w:bodyDiv w:val="1"/>
      <w:marLeft w:val="0"/>
      <w:marRight w:val="0"/>
      <w:marTop w:val="0"/>
      <w:marBottom w:val="0"/>
      <w:divBdr>
        <w:top w:val="none" w:sz="0" w:space="0" w:color="auto"/>
        <w:left w:val="none" w:sz="0" w:space="0" w:color="auto"/>
        <w:bottom w:val="none" w:sz="0" w:space="0" w:color="auto"/>
        <w:right w:val="none" w:sz="0" w:space="0" w:color="auto"/>
      </w:divBdr>
      <w:divsChild>
        <w:div w:id="169373003">
          <w:marLeft w:val="0"/>
          <w:marRight w:val="0"/>
          <w:marTop w:val="0"/>
          <w:marBottom w:val="0"/>
          <w:divBdr>
            <w:top w:val="none" w:sz="0" w:space="0" w:color="auto"/>
            <w:left w:val="none" w:sz="0" w:space="0" w:color="auto"/>
            <w:bottom w:val="none" w:sz="0" w:space="0" w:color="auto"/>
            <w:right w:val="none" w:sz="0" w:space="0" w:color="auto"/>
          </w:divBdr>
          <w:divsChild>
            <w:div w:id="326908531">
              <w:marLeft w:val="0"/>
              <w:marRight w:val="0"/>
              <w:marTop w:val="0"/>
              <w:marBottom w:val="0"/>
              <w:divBdr>
                <w:top w:val="none" w:sz="0" w:space="0" w:color="auto"/>
                <w:left w:val="none" w:sz="0" w:space="0" w:color="auto"/>
                <w:bottom w:val="none" w:sz="0" w:space="0" w:color="auto"/>
                <w:right w:val="none" w:sz="0" w:space="0" w:color="auto"/>
              </w:divBdr>
            </w:div>
            <w:div w:id="2046755687">
              <w:marLeft w:val="0"/>
              <w:marRight w:val="0"/>
              <w:marTop w:val="0"/>
              <w:marBottom w:val="0"/>
              <w:divBdr>
                <w:top w:val="none" w:sz="0" w:space="0" w:color="auto"/>
                <w:left w:val="none" w:sz="0" w:space="0" w:color="auto"/>
                <w:bottom w:val="none" w:sz="0" w:space="0" w:color="auto"/>
                <w:right w:val="none" w:sz="0" w:space="0" w:color="auto"/>
              </w:divBdr>
            </w:div>
            <w:div w:id="405033110">
              <w:marLeft w:val="0"/>
              <w:marRight w:val="0"/>
              <w:marTop w:val="0"/>
              <w:marBottom w:val="0"/>
              <w:divBdr>
                <w:top w:val="none" w:sz="0" w:space="0" w:color="auto"/>
                <w:left w:val="none" w:sz="0" w:space="0" w:color="auto"/>
                <w:bottom w:val="none" w:sz="0" w:space="0" w:color="auto"/>
                <w:right w:val="none" w:sz="0" w:space="0" w:color="auto"/>
              </w:divBdr>
            </w:div>
            <w:div w:id="912549431">
              <w:marLeft w:val="0"/>
              <w:marRight w:val="0"/>
              <w:marTop w:val="0"/>
              <w:marBottom w:val="0"/>
              <w:divBdr>
                <w:top w:val="none" w:sz="0" w:space="0" w:color="auto"/>
                <w:left w:val="none" w:sz="0" w:space="0" w:color="auto"/>
                <w:bottom w:val="none" w:sz="0" w:space="0" w:color="auto"/>
                <w:right w:val="none" w:sz="0" w:space="0" w:color="auto"/>
              </w:divBdr>
            </w:div>
            <w:div w:id="1855879194">
              <w:marLeft w:val="0"/>
              <w:marRight w:val="0"/>
              <w:marTop w:val="0"/>
              <w:marBottom w:val="0"/>
              <w:divBdr>
                <w:top w:val="none" w:sz="0" w:space="0" w:color="auto"/>
                <w:left w:val="none" w:sz="0" w:space="0" w:color="auto"/>
                <w:bottom w:val="none" w:sz="0" w:space="0" w:color="auto"/>
                <w:right w:val="none" w:sz="0" w:space="0" w:color="auto"/>
              </w:divBdr>
            </w:div>
            <w:div w:id="98122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3758312">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0473160">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6490249">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748788">
      <w:bodyDiv w:val="1"/>
      <w:marLeft w:val="0"/>
      <w:marRight w:val="0"/>
      <w:marTop w:val="0"/>
      <w:marBottom w:val="0"/>
      <w:divBdr>
        <w:top w:val="none" w:sz="0" w:space="0" w:color="auto"/>
        <w:left w:val="none" w:sz="0" w:space="0" w:color="auto"/>
        <w:bottom w:val="none" w:sz="0" w:space="0" w:color="auto"/>
        <w:right w:val="none" w:sz="0" w:space="0" w:color="auto"/>
      </w:divBdr>
      <w:divsChild>
        <w:div w:id="1075203567">
          <w:marLeft w:val="0"/>
          <w:marRight w:val="0"/>
          <w:marTop w:val="0"/>
          <w:marBottom w:val="0"/>
          <w:divBdr>
            <w:top w:val="none" w:sz="0" w:space="0" w:color="auto"/>
            <w:left w:val="none" w:sz="0" w:space="0" w:color="auto"/>
            <w:bottom w:val="none" w:sz="0" w:space="0" w:color="auto"/>
            <w:right w:val="none" w:sz="0" w:space="0" w:color="auto"/>
          </w:divBdr>
          <w:divsChild>
            <w:div w:id="164445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3.openmrs.org/openmr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890DCFB0-D7A8-4C2D-B5AF-D8DFA2BDE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TotalTime>2293</TotalTime>
  <Pages>34</Pages>
  <Words>4070</Words>
  <Characters>23205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guidervirus7486@gmail.com</cp:lastModifiedBy>
  <cp:revision>922</cp:revision>
  <cp:lastPrinted>2026-03-19T15:04:00Z</cp:lastPrinted>
  <dcterms:created xsi:type="dcterms:W3CDTF">2025-11-27T14:43:00Z</dcterms:created>
  <dcterms:modified xsi:type="dcterms:W3CDTF">2026-05-06T12:34:00Z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